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3737296"/>
        <w:docPartObj>
          <w:docPartGallery w:val="Cover Pages"/>
          <w:docPartUnique/>
        </w:docPartObj>
      </w:sdtPr>
      <w:sdtEndPr>
        <w:rPr>
          <w:rFonts w:cs="Calibri"/>
        </w:rPr>
      </w:sdtEndPr>
      <w:sdtContent>
        <w:p w14:paraId="055AE8AB" w14:textId="43EFC9EC" w:rsidR="00524557" w:rsidRDefault="00524557" w:rsidP="0063467B"/>
        <w:p w14:paraId="1123360E" w14:textId="77777777" w:rsidR="005639FB" w:rsidRDefault="005639FB" w:rsidP="0063467B">
          <w:pPr>
            <w:rPr>
              <w:rFonts w:cs="Calibri"/>
            </w:rPr>
          </w:pPr>
          <w:r>
            <w:rPr>
              <w:noProof/>
              <w:lang w:eastAsia="en-IE"/>
            </w:rPr>
            <mc:AlternateContent>
              <mc:Choice Requires="wps">
                <w:drawing>
                  <wp:anchor distT="0" distB="0" distL="114300" distR="114300" simplePos="0" relativeHeight="251663360" behindDoc="0" locked="0" layoutInCell="1" allowOverlap="1" wp14:anchorId="15E5081B" wp14:editId="6CB2E28D">
                    <wp:simplePos x="0" y="0"/>
                    <wp:positionH relativeFrom="column">
                      <wp:posOffset>3092450</wp:posOffset>
                    </wp:positionH>
                    <wp:positionV relativeFrom="paragraph">
                      <wp:posOffset>6887210</wp:posOffset>
                    </wp:positionV>
                    <wp:extent cx="2578100" cy="77470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2578100" cy="774700"/>
                            </a:xfrm>
                            <a:prstGeom prst="rect">
                              <a:avLst/>
                            </a:prstGeom>
                            <a:noFill/>
                            <a:ln w="6350">
                              <a:noFill/>
                            </a:ln>
                          </wps:spPr>
                          <wps:txbx>
                            <w:txbxContent>
                              <w:p w14:paraId="2FA68623" w14:textId="0C40D292" w:rsidR="005639FB" w:rsidRPr="005639FB" w:rsidRDefault="005639FB" w:rsidP="0063467B">
                                <w:r w:rsidRPr="005639FB">
                                  <w:t>Supervisor: Pat Doody</w:t>
                                </w:r>
                              </w:p>
                              <w:p w14:paraId="2DDAED80" w14:textId="55B4F392" w:rsidR="005639FB" w:rsidRDefault="005639FB" w:rsidP="0063467B">
                                <w:r w:rsidRPr="005639FB">
                                  <w:t>Second Reader: Rob Sheehy</w:t>
                                </w:r>
                              </w:p>
                              <w:p w14:paraId="19F0FAD6" w14:textId="77777777" w:rsidR="005639FB" w:rsidRPr="005639FB" w:rsidRDefault="005639FB" w:rsidP="0063467B"/>
                              <w:p w14:paraId="7B681481" w14:textId="79FCF5C7" w:rsidR="005639FB" w:rsidRDefault="005639FB" w:rsidP="006346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E5081B" id="_x0000_t202" coordsize="21600,21600" o:spt="202" path="m,l,21600r21600,l21600,xe">
                    <v:stroke joinstyle="miter"/>
                    <v:path gradientshapeok="t" o:connecttype="rect"/>
                  </v:shapetype>
                  <v:shape id="Text Box 44" o:spid="_x0000_s1026" type="#_x0000_t202" style="position:absolute;margin-left:243.5pt;margin-top:542.3pt;width:203pt;height:6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" filled="f" stroked="f" strokeweight=".5pt">
                    <v:textbox>
                      <w:txbxContent>
                        <w:p w14:paraId="2FA68623" w14:textId="0C40D292" w:rsidR="005639FB" w:rsidRPr="005639FB" w:rsidRDefault="005639FB" w:rsidP="0063467B">
                          <w:r w:rsidRPr="005639FB">
                            <w:t>Supervisor: Pat Doody</w:t>
                          </w:r>
                        </w:p>
                        <w:p w14:paraId="2DDAED80" w14:textId="55B4F392" w:rsidR="005639FB" w:rsidRDefault="005639FB" w:rsidP="0063467B">
                          <w:r w:rsidRPr="005639FB">
                            <w:t>Second Reader: Rob Sheehy</w:t>
                          </w:r>
                        </w:p>
                        <w:p w14:paraId="19F0FAD6" w14:textId="77777777" w:rsidR="005639FB" w:rsidRPr="005639FB" w:rsidRDefault="005639FB" w:rsidP="0063467B"/>
                        <w:p w14:paraId="7B681481" w14:textId="79FCF5C7" w:rsidR="005639FB" w:rsidRDefault="005639FB" w:rsidP="0063467B"/>
                      </w:txbxContent>
                    </v:textbox>
                  </v:shape>
                </w:pict>
              </mc:Fallback>
            </mc:AlternateContent>
          </w:r>
          <w:r>
            <w:rPr>
              <w:noProof/>
              <w:lang w:eastAsia="en-IE"/>
            </w:rPr>
            <mc:AlternateContent>
              <mc:Choice Requires="wps">
                <w:drawing>
                  <wp:anchor distT="0" distB="0" distL="114300" distR="114300" simplePos="0" relativeHeight="251661312" behindDoc="0" locked="0" layoutInCell="1" allowOverlap="1" wp14:anchorId="2096C997" wp14:editId="4D4B0626">
                    <wp:simplePos x="0" y="0"/>
                    <wp:positionH relativeFrom="page">
                      <wp:posOffset>1153160</wp:posOffset>
                    </wp:positionH>
                    <wp:positionV relativeFrom="page">
                      <wp:posOffset>7923530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064A8F3" w14:textId="0FDD042E" w:rsidR="00524557" w:rsidRDefault="005639FB">
                                    <w:pPr>
                                      <w:pStyle w:val="NoSpacing"/>
                                      <w:jc w:val="right"/>
                                      <w:rPr>
                                        <w:caps/>
                                        <w:color w:val="262626" w:themeColor="text1" w:themeTint="D9"/>
                                        <w:sz w:val="28"/>
                                        <w:szCs w:val="28"/>
                                      </w:rPr>
                                    </w:pPr>
                                    <w:r>
                                      <w:rPr>
                                        <w:caps/>
                                        <w:color w:val="262626" w:themeColor="text1" w:themeTint="D9"/>
                                        <w:sz w:val="28"/>
                                        <w:szCs w:val="28"/>
                                      </w:rPr>
                                      <w:t xml:space="preserve">Author: </w:t>
                                    </w:r>
                                    <w:r w:rsidR="00524557">
                                      <w:rPr>
                                        <w:caps/>
                                        <w:color w:val="262626" w:themeColor="text1" w:themeTint="D9"/>
                                        <w:sz w:val="28"/>
                                        <w:szCs w:val="28"/>
                                      </w:rPr>
                                      <w:t>jonathan Quirke</w:t>
                                    </w:r>
                                  </w:p>
                                </w:sdtContent>
                              </w:sdt>
                              <w:p w14:paraId="00AC48C4" w14:textId="1D771566" w:rsidR="00524557" w:rsidRDefault="00524557">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096C997" id="Text Box 112" o:spid="_x0000_s1027" type="#_x0000_t202" style="position:absolute;margin-left:90.8pt;margin-top:623.9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064A8F3" w14:textId="0FDD042E" w:rsidR="00524557" w:rsidRDefault="005639FB">
                              <w:pPr>
                                <w:pStyle w:val="NoSpacing"/>
                                <w:jc w:val="right"/>
                                <w:rPr>
                                  <w:caps/>
                                  <w:color w:val="262626" w:themeColor="text1" w:themeTint="D9"/>
                                  <w:sz w:val="28"/>
                                  <w:szCs w:val="28"/>
                                </w:rPr>
                              </w:pPr>
                              <w:r>
                                <w:rPr>
                                  <w:caps/>
                                  <w:color w:val="262626" w:themeColor="text1" w:themeTint="D9"/>
                                  <w:sz w:val="28"/>
                                  <w:szCs w:val="28"/>
                                </w:rPr>
                                <w:t xml:space="preserve">Author: </w:t>
                              </w:r>
                              <w:r w:rsidR="00524557">
                                <w:rPr>
                                  <w:caps/>
                                  <w:color w:val="262626" w:themeColor="text1" w:themeTint="D9"/>
                                  <w:sz w:val="28"/>
                                  <w:szCs w:val="28"/>
                                </w:rPr>
                                <w:t>jonathan Quirke</w:t>
                              </w:r>
                            </w:p>
                          </w:sdtContent>
                        </w:sdt>
                        <w:p w14:paraId="00AC48C4" w14:textId="1D771566" w:rsidR="00524557" w:rsidRDefault="00524557">
                          <w:pPr>
                            <w:pStyle w:val="NoSpacing"/>
                            <w:jc w:val="right"/>
                            <w:rPr>
                              <w:caps/>
                              <w:color w:val="262626" w:themeColor="text1" w:themeTint="D9"/>
                              <w:sz w:val="20"/>
                              <w:szCs w:val="20"/>
                            </w:rPr>
                          </w:pPr>
                        </w:p>
                      </w:txbxContent>
                    </v:textbox>
                    <w10:wrap type="square" anchorx="page" anchory="page"/>
                  </v:shape>
                </w:pict>
              </mc:Fallback>
            </mc:AlternateContent>
          </w:r>
          <w:r w:rsidR="00524557">
            <w:rPr>
              <w:noProof/>
              <w:lang w:eastAsia="en-IE"/>
            </w:rPr>
            <mc:AlternateContent>
              <mc:Choice Requires="wps">
                <w:drawing>
                  <wp:anchor distT="0" distB="0" distL="114300" distR="114300" simplePos="0" relativeHeight="251662336" behindDoc="0" locked="0" layoutInCell="1" allowOverlap="1" wp14:anchorId="1479D231" wp14:editId="4D182C2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9-05-07T00:00:00Z">
                                    <w:dateFormat w:val="MMMM d, yyyy"/>
                                    <w:lid w:val="en-US"/>
                                    <w:storeMappedDataAs w:val="dateTime"/>
                                    <w:calendar w:val="gregorian"/>
                                  </w:date>
                                </w:sdtPr>
                                <w:sdtEndPr/>
                                <w:sdtContent>
                                  <w:p w14:paraId="566CF8E2" w14:textId="55065F85" w:rsidR="00524557" w:rsidRDefault="005639FB">
                                    <w:pPr>
                                      <w:pStyle w:val="NoSpacing"/>
                                      <w:jc w:val="right"/>
                                      <w:rPr>
                                        <w:caps/>
                                        <w:color w:val="323E4F" w:themeColor="text2" w:themeShade="BF"/>
                                        <w:sz w:val="40"/>
                                        <w:szCs w:val="40"/>
                                      </w:rPr>
                                    </w:pPr>
                                    <w:r>
                                      <w:rPr>
                                        <w:caps/>
                                        <w:color w:val="323E4F" w:themeColor="text2" w:themeShade="BF"/>
                                        <w:sz w:val="40"/>
                                        <w:szCs w:val="40"/>
                                      </w:rPr>
                                      <w:t>May 7,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479D231"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9-05-07T00:00:00Z">
                              <w:dateFormat w:val="MMMM d, yyyy"/>
                              <w:lid w:val="en-US"/>
                              <w:storeMappedDataAs w:val="dateTime"/>
                              <w:calendar w:val="gregorian"/>
                            </w:date>
                          </w:sdtPr>
                          <w:sdtEndPr/>
                          <w:sdtContent>
                            <w:p w14:paraId="566CF8E2" w14:textId="55065F85" w:rsidR="00524557" w:rsidRDefault="005639FB">
                              <w:pPr>
                                <w:pStyle w:val="NoSpacing"/>
                                <w:jc w:val="right"/>
                                <w:rPr>
                                  <w:caps/>
                                  <w:color w:val="323E4F" w:themeColor="text2" w:themeShade="BF"/>
                                  <w:sz w:val="40"/>
                                  <w:szCs w:val="40"/>
                                </w:rPr>
                              </w:pPr>
                              <w:r>
                                <w:rPr>
                                  <w:caps/>
                                  <w:color w:val="323E4F" w:themeColor="text2" w:themeShade="BF"/>
                                  <w:sz w:val="40"/>
                                  <w:szCs w:val="40"/>
                                </w:rPr>
                                <w:t>May 7, 2019</w:t>
                              </w:r>
                            </w:p>
                          </w:sdtContent>
                        </w:sdt>
                      </w:txbxContent>
                    </v:textbox>
                    <w10:wrap type="square" anchorx="page" anchory="page"/>
                  </v:shape>
                </w:pict>
              </mc:Fallback>
            </mc:AlternateContent>
          </w:r>
          <w:r w:rsidR="00524557">
            <w:rPr>
              <w:noProof/>
              <w:lang w:eastAsia="en-IE"/>
            </w:rPr>
            <mc:AlternateContent>
              <mc:Choice Requires="wps">
                <w:drawing>
                  <wp:anchor distT="0" distB="0" distL="114300" distR="114300" simplePos="0" relativeHeight="251660288" behindDoc="0" locked="0" layoutInCell="1" allowOverlap="1" wp14:anchorId="19491459" wp14:editId="239E6BB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DDBFC" w14:textId="3648CC8C" w:rsidR="00524557" w:rsidRDefault="007102F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24557">
                                      <w:rPr>
                                        <w:caps/>
                                        <w:color w:val="323E4F" w:themeColor="text2" w:themeShade="BF"/>
                                        <w:sz w:val="52"/>
                                        <w:szCs w:val="52"/>
                                      </w:rPr>
                                      <w:t>Can a MAchine Learning Algorithm be used to navigate a level of super mario bros.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C4D2A4A" w14:textId="53556D25" w:rsidR="00524557" w:rsidRDefault="005639FB">
                                    <w:pPr>
                                      <w:pStyle w:val="NoSpacing"/>
                                      <w:jc w:val="right"/>
                                      <w:rPr>
                                        <w:smallCaps/>
                                        <w:color w:val="44546A" w:themeColor="text2"/>
                                        <w:sz w:val="36"/>
                                        <w:szCs w:val="36"/>
                                      </w:rPr>
                                    </w:pPr>
                                    <w:r w:rsidRPr="005639FB">
                                      <w:rPr>
                                        <w:smallCaps/>
                                        <w:color w:val="44546A" w:themeColor="text2"/>
                                        <w:sz w:val="36"/>
                                        <w:szCs w:val="36"/>
                                      </w:rPr>
                                      <w:t>B.Sc. (Hons) in Computing: Software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9491459" id="Text Box 113" o:spid="_x0000_s1029"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d38QHgCAABdBQAADgAAAAAA&#10;AAAAAAAAAAAuAgAAZHJzL2Uyb0RvYy54bWxQSwECLQAUAAYACAAAACEAuHfphtoAAAAEAQAADwAA&#10;AAAAAAAAAAAAAADSBAAAZHJzL2Rvd25yZXYueG1sUEsFBgAAAAAEAAQA8wAAANkFAAAAAA==&#10;" filled="f" stroked="f" strokeweight=".5pt">
                    <v:textbox inset="0,0,0,0">
                      <w:txbxContent>
                        <w:p w14:paraId="2ADDDBFC" w14:textId="3648CC8C" w:rsidR="00524557" w:rsidRDefault="007102F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24557">
                                <w:rPr>
                                  <w:caps/>
                                  <w:color w:val="323E4F" w:themeColor="text2" w:themeShade="BF"/>
                                  <w:sz w:val="52"/>
                                  <w:szCs w:val="52"/>
                                </w:rPr>
                                <w:t>Can a MAchine Learning Algorithm be used to navigate a level of super mario bros.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C4D2A4A" w14:textId="53556D25" w:rsidR="00524557" w:rsidRDefault="005639FB">
                              <w:pPr>
                                <w:pStyle w:val="NoSpacing"/>
                                <w:jc w:val="right"/>
                                <w:rPr>
                                  <w:smallCaps/>
                                  <w:color w:val="44546A" w:themeColor="text2"/>
                                  <w:sz w:val="36"/>
                                  <w:szCs w:val="36"/>
                                </w:rPr>
                              </w:pPr>
                              <w:r w:rsidRPr="005639FB">
                                <w:rPr>
                                  <w:smallCaps/>
                                  <w:color w:val="44546A" w:themeColor="text2"/>
                                  <w:sz w:val="36"/>
                                  <w:szCs w:val="36"/>
                                </w:rPr>
                                <w:t>B.Sc. (Hons) in Computing: Software Development</w:t>
                              </w:r>
                            </w:p>
                          </w:sdtContent>
                        </w:sdt>
                      </w:txbxContent>
                    </v:textbox>
                    <w10:wrap type="square" anchorx="page" anchory="page"/>
                  </v:shape>
                </w:pict>
              </mc:Fallback>
            </mc:AlternateContent>
          </w:r>
          <w:r w:rsidR="00524557">
            <w:rPr>
              <w:noProof/>
              <w:lang w:eastAsia="en-IE"/>
            </w:rPr>
            <mc:AlternateContent>
              <mc:Choice Requires="wpg">
                <w:drawing>
                  <wp:anchor distT="0" distB="0" distL="114300" distR="114300" simplePos="0" relativeHeight="251659264" behindDoc="0" locked="0" layoutInCell="1" allowOverlap="1" wp14:anchorId="0F96BC46" wp14:editId="24C181C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A169A1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ed7d31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" fillcolor="#5b9bd5 [3204]" stroked="f" strokeweight="2pt">
                      <v:path arrowok="t"/>
                      <o:lock v:ext="edit" aspectratio="t"/>
                    </v:rect>
                    <w10:wrap anchorx="page" anchory="page"/>
                  </v:group>
                </w:pict>
              </mc:Fallback>
            </mc:AlternateContent>
          </w:r>
          <w:r w:rsidR="00524557">
            <w:rPr>
              <w:rFonts w:cs="Calibri"/>
            </w:rPr>
            <w:br w:type="page"/>
          </w:r>
        </w:p>
        <w:bookmarkStart w:id="0" w:name="_GoBack" w:displacedByCustomXml="next"/>
        <w:bookmarkEnd w:id="0" w:displacedByCustomXml="next"/>
      </w:sdtContent>
    </w:sdt>
    <w:p w14:paraId="0629A4D9" w14:textId="6D8FBF63" w:rsidR="00C6554A" w:rsidRPr="00524557" w:rsidRDefault="00C6554A" w:rsidP="0063467B"/>
    <w:sdt>
      <w:sdtPr>
        <w:rPr>
          <w:rFonts w:eastAsiaTheme="minorHAnsi"/>
          <w:sz w:val="22"/>
          <w:szCs w:val="22"/>
        </w:rPr>
        <w:id w:val="-140813930"/>
        <w:docPartObj>
          <w:docPartGallery w:val="Table of Contents"/>
          <w:docPartUnique/>
        </w:docPartObj>
      </w:sdtPr>
      <w:sdtEndPr>
        <w:rPr>
          <w:rFonts w:ascii="Calibri" w:hAnsi="Calibri" w:cstheme="minorBidi"/>
          <w:noProof/>
          <w:sz w:val="24"/>
        </w:rPr>
      </w:sdtEndPr>
      <w:sdtContent>
        <w:p w14:paraId="06A5DDD8" w14:textId="77777777" w:rsidR="000410DF" w:rsidRPr="00524557" w:rsidRDefault="000410DF" w:rsidP="0063467B">
          <w:pPr>
            <w:pStyle w:val="TOCHeading"/>
          </w:pPr>
          <w:r w:rsidRPr="00524557">
            <w:t>Contents</w:t>
          </w:r>
        </w:p>
        <w:p w14:paraId="7196C15E" w14:textId="5960CD61" w:rsidR="00D069DF" w:rsidRPr="00524557" w:rsidRDefault="000410DF" w:rsidP="0063467B">
          <w:pPr>
            <w:pStyle w:val="TOC1"/>
            <w:rPr>
              <w:rFonts w:asciiTheme="minorHAnsi" w:eastAsiaTheme="minorEastAsia" w:hAnsiTheme="minorHAnsi"/>
              <w:noProof/>
              <w:sz w:val="22"/>
              <w:lang w:eastAsia="en-IE"/>
            </w:rPr>
          </w:pPr>
          <w:r w:rsidRPr="00524557">
            <w:rPr>
              <w:rFonts w:cs="Calibri"/>
            </w:rPr>
            <w:fldChar w:fldCharType="begin"/>
          </w:r>
          <w:r w:rsidRPr="00524557">
            <w:rPr>
              <w:rFonts w:cs="Calibri"/>
            </w:rPr>
            <w:instrText xml:space="preserve"> TOC \o "1-3" \h \z \u </w:instrText>
          </w:r>
          <w:r w:rsidRPr="00524557">
            <w:rPr>
              <w:rFonts w:cs="Calibri"/>
            </w:rPr>
            <w:fldChar w:fldCharType="separate"/>
          </w:r>
          <w:hyperlink w:anchor="_Toc9850547" w:history="1">
            <w:r w:rsidR="00D069DF" w:rsidRPr="00524557">
              <w:rPr>
                <w:rStyle w:val="Hyperlink"/>
                <w:noProof/>
                <w:color w:val="auto"/>
              </w:rPr>
              <w:t>1</w:t>
            </w:r>
            <w:r w:rsidR="00D069DF" w:rsidRPr="00524557">
              <w:rPr>
                <w:rFonts w:asciiTheme="minorHAnsi" w:eastAsiaTheme="minorEastAsia" w:hAnsiTheme="minorHAnsi"/>
                <w:noProof/>
                <w:sz w:val="22"/>
                <w:lang w:eastAsia="en-IE"/>
              </w:rPr>
              <w:tab/>
            </w:r>
            <w:r w:rsidR="00D069DF" w:rsidRPr="00524557">
              <w:rPr>
                <w:rStyle w:val="Hyperlink"/>
                <w:noProof/>
                <w:color w:val="auto"/>
              </w:rPr>
              <w:t>Abstract</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_Toc9850547 \h </w:instrText>
            </w:r>
            <w:r w:rsidR="00D069DF" w:rsidRPr="00524557">
              <w:rPr>
                <w:noProof/>
                <w:webHidden/>
              </w:rPr>
            </w:r>
            <w:r w:rsidR="00D069DF" w:rsidRPr="00524557">
              <w:rPr>
                <w:noProof/>
                <w:webHidden/>
              </w:rPr>
              <w:fldChar w:fldCharType="separate"/>
            </w:r>
            <w:r w:rsidR="005639FB">
              <w:rPr>
                <w:noProof/>
                <w:webHidden/>
              </w:rPr>
              <w:t>3</w:t>
            </w:r>
            <w:r w:rsidR="00D069DF" w:rsidRPr="00524557">
              <w:rPr>
                <w:noProof/>
                <w:webHidden/>
              </w:rPr>
              <w:fldChar w:fldCharType="end"/>
            </w:r>
          </w:hyperlink>
        </w:p>
        <w:p w14:paraId="3F851FDF" w14:textId="5E012A21" w:rsidR="00D069DF" w:rsidRPr="00524557" w:rsidRDefault="007102F8" w:rsidP="0063467B">
          <w:pPr>
            <w:pStyle w:val="TOC1"/>
            <w:rPr>
              <w:rFonts w:asciiTheme="minorHAnsi" w:eastAsiaTheme="minorEastAsia" w:hAnsiTheme="minorHAnsi"/>
              <w:noProof/>
              <w:sz w:val="22"/>
              <w:lang w:eastAsia="en-IE"/>
            </w:rPr>
          </w:pPr>
          <w:hyperlink w:anchor="_Toc9850548" w:history="1">
            <w:r w:rsidR="00D069DF" w:rsidRPr="00524557">
              <w:rPr>
                <w:rStyle w:val="Hyperlink"/>
                <w:noProof/>
                <w:color w:val="auto"/>
              </w:rPr>
              <w:t>2</w:t>
            </w:r>
            <w:r w:rsidR="00D069DF" w:rsidRPr="00524557">
              <w:rPr>
                <w:rFonts w:asciiTheme="minorHAnsi" w:eastAsiaTheme="minorEastAsia" w:hAnsiTheme="minorHAnsi"/>
                <w:noProof/>
                <w:sz w:val="22"/>
                <w:lang w:eastAsia="en-IE"/>
              </w:rPr>
              <w:tab/>
            </w:r>
            <w:r w:rsidR="00D069DF" w:rsidRPr="00524557">
              <w:rPr>
                <w:rStyle w:val="Hyperlink"/>
                <w:noProof/>
                <w:color w:val="auto"/>
              </w:rPr>
              <w:t>Introduction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_Toc9850548 \h </w:instrText>
            </w:r>
            <w:r w:rsidR="00D069DF" w:rsidRPr="00524557">
              <w:rPr>
                <w:noProof/>
                <w:webHidden/>
              </w:rPr>
            </w:r>
            <w:r w:rsidR="00D069DF" w:rsidRPr="00524557">
              <w:rPr>
                <w:noProof/>
                <w:webHidden/>
              </w:rPr>
              <w:fldChar w:fldCharType="separate"/>
            </w:r>
            <w:r w:rsidR="005639FB">
              <w:rPr>
                <w:noProof/>
                <w:webHidden/>
              </w:rPr>
              <w:t>4</w:t>
            </w:r>
            <w:r w:rsidR="00D069DF" w:rsidRPr="00524557">
              <w:rPr>
                <w:noProof/>
                <w:webHidden/>
              </w:rPr>
              <w:fldChar w:fldCharType="end"/>
            </w:r>
          </w:hyperlink>
        </w:p>
        <w:p w14:paraId="71247710" w14:textId="16078BD0" w:rsidR="00D069DF" w:rsidRPr="00524557" w:rsidRDefault="007102F8" w:rsidP="0063467B">
          <w:pPr>
            <w:pStyle w:val="TOC1"/>
            <w:rPr>
              <w:rFonts w:asciiTheme="minorHAnsi" w:eastAsiaTheme="minorEastAsia" w:hAnsiTheme="minorHAnsi"/>
              <w:noProof/>
              <w:sz w:val="22"/>
              <w:lang w:eastAsia="en-IE"/>
            </w:rPr>
          </w:pPr>
          <w:hyperlink w:anchor="_Toc9850549" w:history="1">
            <w:r w:rsidR="00D069DF" w:rsidRPr="00524557">
              <w:rPr>
                <w:rStyle w:val="Hyperlink"/>
                <w:noProof/>
                <w:color w:val="auto"/>
              </w:rPr>
              <w:t>3</w:t>
            </w:r>
            <w:r w:rsidR="00D069DF" w:rsidRPr="00524557">
              <w:rPr>
                <w:rFonts w:asciiTheme="minorHAnsi" w:eastAsiaTheme="minorEastAsia" w:hAnsiTheme="minorHAnsi"/>
                <w:noProof/>
                <w:sz w:val="22"/>
                <w:lang w:eastAsia="en-IE"/>
              </w:rPr>
              <w:tab/>
            </w:r>
            <w:r w:rsidR="00D069DF" w:rsidRPr="00524557">
              <w:rPr>
                <w:rStyle w:val="Hyperlink"/>
                <w:noProof/>
                <w:color w:val="auto"/>
              </w:rPr>
              <w:t>Artificial Intelligence</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_Toc9850549 \h </w:instrText>
            </w:r>
            <w:r w:rsidR="00D069DF" w:rsidRPr="00524557">
              <w:rPr>
                <w:noProof/>
                <w:webHidden/>
              </w:rPr>
            </w:r>
            <w:r w:rsidR="00D069DF" w:rsidRPr="00524557">
              <w:rPr>
                <w:noProof/>
                <w:webHidden/>
              </w:rPr>
              <w:fldChar w:fldCharType="separate"/>
            </w:r>
            <w:r w:rsidR="005639FB">
              <w:rPr>
                <w:noProof/>
                <w:webHidden/>
              </w:rPr>
              <w:t>5</w:t>
            </w:r>
            <w:r w:rsidR="00D069DF" w:rsidRPr="00524557">
              <w:rPr>
                <w:noProof/>
                <w:webHidden/>
              </w:rPr>
              <w:fldChar w:fldCharType="end"/>
            </w:r>
          </w:hyperlink>
        </w:p>
        <w:p w14:paraId="1EF8A4D7" w14:textId="0E4A86D4" w:rsidR="00D069DF" w:rsidRPr="00524557" w:rsidRDefault="007102F8" w:rsidP="0063467B">
          <w:pPr>
            <w:pStyle w:val="TOC2"/>
            <w:rPr>
              <w:rFonts w:asciiTheme="minorHAnsi" w:eastAsiaTheme="minorEastAsia" w:hAnsiTheme="minorHAnsi"/>
              <w:noProof/>
              <w:sz w:val="22"/>
              <w:lang w:eastAsia="en-IE"/>
            </w:rPr>
          </w:pPr>
          <w:hyperlink w:anchor="_Toc9850550" w:history="1">
            <w:r w:rsidR="00D069DF" w:rsidRPr="00524557">
              <w:rPr>
                <w:rStyle w:val="Hyperlink"/>
                <w:noProof/>
                <w:color w:val="auto"/>
              </w:rPr>
              <w:t>3.1</w:t>
            </w:r>
            <w:r w:rsidR="00D069DF" w:rsidRPr="00524557">
              <w:rPr>
                <w:rFonts w:asciiTheme="minorHAnsi" w:eastAsiaTheme="minorEastAsia" w:hAnsiTheme="minorHAnsi"/>
                <w:noProof/>
                <w:sz w:val="22"/>
                <w:lang w:eastAsia="en-IE"/>
              </w:rPr>
              <w:tab/>
            </w:r>
            <w:r w:rsidR="00D069DF" w:rsidRPr="00524557">
              <w:rPr>
                <w:rStyle w:val="Hyperlink"/>
                <w:noProof/>
                <w:color w:val="auto"/>
              </w:rPr>
              <w:t>Introduction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_Toc9850550 \h </w:instrText>
            </w:r>
            <w:r w:rsidR="00D069DF" w:rsidRPr="00524557">
              <w:rPr>
                <w:noProof/>
                <w:webHidden/>
              </w:rPr>
            </w:r>
            <w:r w:rsidR="00D069DF" w:rsidRPr="00524557">
              <w:rPr>
                <w:noProof/>
                <w:webHidden/>
              </w:rPr>
              <w:fldChar w:fldCharType="separate"/>
            </w:r>
            <w:r w:rsidR="005639FB">
              <w:rPr>
                <w:noProof/>
                <w:webHidden/>
              </w:rPr>
              <w:t>5</w:t>
            </w:r>
            <w:r w:rsidR="00D069DF" w:rsidRPr="00524557">
              <w:rPr>
                <w:noProof/>
                <w:webHidden/>
              </w:rPr>
              <w:fldChar w:fldCharType="end"/>
            </w:r>
          </w:hyperlink>
        </w:p>
        <w:p w14:paraId="43D881AE" w14:textId="4AD64977" w:rsidR="00D069DF" w:rsidRPr="00524557" w:rsidRDefault="007102F8" w:rsidP="0063467B">
          <w:pPr>
            <w:pStyle w:val="TOC2"/>
            <w:rPr>
              <w:rFonts w:asciiTheme="minorHAnsi" w:eastAsiaTheme="minorEastAsia" w:hAnsiTheme="minorHAnsi"/>
              <w:noProof/>
              <w:sz w:val="22"/>
              <w:lang w:eastAsia="en-IE"/>
            </w:rPr>
          </w:pPr>
          <w:hyperlink w:anchor="_Toc9850551" w:history="1">
            <w:r w:rsidR="00D069DF" w:rsidRPr="00524557">
              <w:rPr>
                <w:rStyle w:val="Hyperlink"/>
                <w:noProof/>
                <w:color w:val="auto"/>
              </w:rPr>
              <w:t>3.2</w:t>
            </w:r>
            <w:r w:rsidR="00D069DF" w:rsidRPr="00524557">
              <w:rPr>
                <w:rFonts w:asciiTheme="minorHAnsi" w:eastAsiaTheme="minorEastAsia" w:hAnsiTheme="minorHAnsi"/>
                <w:noProof/>
                <w:sz w:val="22"/>
                <w:lang w:eastAsia="en-IE"/>
              </w:rPr>
              <w:tab/>
            </w:r>
            <w:r w:rsidR="00D069DF" w:rsidRPr="00524557">
              <w:rPr>
                <w:rStyle w:val="Hyperlink"/>
                <w:noProof/>
                <w:color w:val="auto"/>
              </w:rPr>
              <w:t>Neural Network</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_Toc9850551 \h </w:instrText>
            </w:r>
            <w:r w:rsidR="00D069DF" w:rsidRPr="00524557">
              <w:rPr>
                <w:noProof/>
                <w:webHidden/>
              </w:rPr>
            </w:r>
            <w:r w:rsidR="00D069DF" w:rsidRPr="00524557">
              <w:rPr>
                <w:noProof/>
                <w:webHidden/>
              </w:rPr>
              <w:fldChar w:fldCharType="separate"/>
            </w:r>
            <w:r w:rsidR="005639FB">
              <w:rPr>
                <w:noProof/>
                <w:webHidden/>
              </w:rPr>
              <w:t>5</w:t>
            </w:r>
            <w:r w:rsidR="00D069DF" w:rsidRPr="00524557">
              <w:rPr>
                <w:noProof/>
                <w:webHidden/>
              </w:rPr>
              <w:fldChar w:fldCharType="end"/>
            </w:r>
          </w:hyperlink>
        </w:p>
        <w:p w14:paraId="63F3C52E" w14:textId="6E4DFF7D" w:rsidR="00D069DF" w:rsidRPr="00524557" w:rsidRDefault="007102F8" w:rsidP="0063467B">
          <w:pPr>
            <w:pStyle w:val="TOC1"/>
            <w:rPr>
              <w:rFonts w:asciiTheme="minorHAnsi" w:eastAsiaTheme="minorEastAsia" w:hAnsiTheme="minorHAnsi"/>
              <w:noProof/>
              <w:sz w:val="22"/>
              <w:lang w:eastAsia="en-IE"/>
            </w:rPr>
          </w:pPr>
          <w:hyperlink w:anchor="_Toc9850552" w:history="1">
            <w:r w:rsidR="00D069DF" w:rsidRPr="00524557">
              <w:rPr>
                <w:rStyle w:val="Hyperlink"/>
                <w:noProof/>
                <w:color w:val="auto"/>
              </w:rPr>
              <w:t>4</w:t>
            </w:r>
            <w:r w:rsidR="00D069DF" w:rsidRPr="00524557">
              <w:rPr>
                <w:rFonts w:asciiTheme="minorHAnsi" w:eastAsiaTheme="minorEastAsia" w:hAnsiTheme="minorHAnsi"/>
                <w:noProof/>
                <w:sz w:val="22"/>
                <w:lang w:eastAsia="en-IE"/>
              </w:rPr>
              <w:tab/>
            </w:r>
            <w:r w:rsidR="00D069DF" w:rsidRPr="00524557">
              <w:rPr>
                <w:rStyle w:val="Hyperlink"/>
                <w:noProof/>
                <w:color w:val="auto"/>
              </w:rPr>
              <w:t>Neuroevolution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_Toc9850552 \h </w:instrText>
            </w:r>
            <w:r w:rsidR="00D069DF" w:rsidRPr="00524557">
              <w:rPr>
                <w:noProof/>
                <w:webHidden/>
              </w:rPr>
            </w:r>
            <w:r w:rsidR="00D069DF" w:rsidRPr="00524557">
              <w:rPr>
                <w:noProof/>
                <w:webHidden/>
              </w:rPr>
              <w:fldChar w:fldCharType="separate"/>
            </w:r>
            <w:r w:rsidR="005639FB">
              <w:rPr>
                <w:noProof/>
                <w:webHidden/>
              </w:rPr>
              <w:t>7</w:t>
            </w:r>
            <w:r w:rsidR="00D069DF" w:rsidRPr="00524557">
              <w:rPr>
                <w:noProof/>
                <w:webHidden/>
              </w:rPr>
              <w:fldChar w:fldCharType="end"/>
            </w:r>
          </w:hyperlink>
        </w:p>
        <w:p w14:paraId="19E04ECE" w14:textId="190AEB88" w:rsidR="00D069DF" w:rsidRPr="00524557" w:rsidRDefault="007102F8" w:rsidP="0063467B">
          <w:pPr>
            <w:pStyle w:val="TOC2"/>
            <w:rPr>
              <w:rFonts w:asciiTheme="minorHAnsi" w:eastAsiaTheme="minorEastAsia" w:hAnsiTheme="minorHAnsi"/>
              <w:noProof/>
              <w:sz w:val="22"/>
              <w:lang w:eastAsia="en-IE"/>
            </w:rPr>
          </w:pPr>
          <w:hyperlink w:anchor="_Toc9850553" w:history="1">
            <w:r w:rsidR="00D069DF" w:rsidRPr="00524557">
              <w:rPr>
                <w:rStyle w:val="Hyperlink"/>
                <w:noProof/>
                <w:color w:val="auto"/>
              </w:rPr>
              <w:t>4.1</w:t>
            </w:r>
            <w:r w:rsidR="00D069DF" w:rsidRPr="00524557">
              <w:rPr>
                <w:rFonts w:asciiTheme="minorHAnsi" w:eastAsiaTheme="minorEastAsia" w:hAnsiTheme="minorHAnsi"/>
                <w:noProof/>
                <w:sz w:val="22"/>
                <w:lang w:eastAsia="en-IE"/>
              </w:rPr>
              <w:tab/>
            </w:r>
            <w:r w:rsidR="00D069DF" w:rsidRPr="00524557">
              <w:rPr>
                <w:rStyle w:val="Hyperlink"/>
                <w:noProof/>
                <w:color w:val="auto"/>
              </w:rPr>
              <w:t>Introduction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_Toc9850553 \h </w:instrText>
            </w:r>
            <w:r w:rsidR="00D069DF" w:rsidRPr="00524557">
              <w:rPr>
                <w:noProof/>
                <w:webHidden/>
              </w:rPr>
            </w:r>
            <w:r w:rsidR="00D069DF" w:rsidRPr="00524557">
              <w:rPr>
                <w:noProof/>
                <w:webHidden/>
              </w:rPr>
              <w:fldChar w:fldCharType="separate"/>
            </w:r>
            <w:r w:rsidR="005639FB">
              <w:rPr>
                <w:noProof/>
                <w:webHidden/>
              </w:rPr>
              <w:t>7</w:t>
            </w:r>
            <w:r w:rsidR="00D069DF" w:rsidRPr="00524557">
              <w:rPr>
                <w:noProof/>
                <w:webHidden/>
              </w:rPr>
              <w:fldChar w:fldCharType="end"/>
            </w:r>
          </w:hyperlink>
        </w:p>
        <w:p w14:paraId="4D3BE730" w14:textId="6F2DC066" w:rsidR="00D069DF" w:rsidRPr="00524557" w:rsidRDefault="007102F8" w:rsidP="0063467B">
          <w:pPr>
            <w:pStyle w:val="TOC2"/>
            <w:rPr>
              <w:rFonts w:asciiTheme="minorHAnsi" w:eastAsiaTheme="minorEastAsia" w:hAnsiTheme="minorHAnsi"/>
              <w:noProof/>
              <w:sz w:val="22"/>
              <w:lang w:eastAsia="en-IE"/>
            </w:rPr>
          </w:pPr>
          <w:hyperlink w:anchor="_Toc9850554" w:history="1">
            <w:r w:rsidR="00D069DF" w:rsidRPr="00524557">
              <w:rPr>
                <w:rStyle w:val="Hyperlink"/>
                <w:noProof/>
                <w:color w:val="auto"/>
              </w:rPr>
              <w:t>4.2</w:t>
            </w:r>
            <w:r w:rsidR="00D069DF" w:rsidRPr="00524557">
              <w:rPr>
                <w:rFonts w:asciiTheme="minorHAnsi" w:eastAsiaTheme="minorEastAsia" w:hAnsiTheme="minorHAnsi"/>
                <w:noProof/>
                <w:sz w:val="22"/>
                <w:lang w:eastAsia="en-IE"/>
              </w:rPr>
              <w:tab/>
            </w:r>
            <w:r w:rsidR="00D069DF" w:rsidRPr="00524557">
              <w:rPr>
                <w:rStyle w:val="Hyperlink"/>
                <w:noProof/>
                <w:color w:val="auto"/>
              </w:rPr>
              <w:t>Neuroevolution with Augmented Topologies (NEAT)</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_Toc9850554 \h </w:instrText>
            </w:r>
            <w:r w:rsidR="00D069DF" w:rsidRPr="00524557">
              <w:rPr>
                <w:noProof/>
                <w:webHidden/>
              </w:rPr>
            </w:r>
            <w:r w:rsidR="00D069DF" w:rsidRPr="00524557">
              <w:rPr>
                <w:noProof/>
                <w:webHidden/>
              </w:rPr>
              <w:fldChar w:fldCharType="separate"/>
            </w:r>
            <w:r w:rsidR="005639FB">
              <w:rPr>
                <w:noProof/>
                <w:webHidden/>
              </w:rPr>
              <w:t>7</w:t>
            </w:r>
            <w:r w:rsidR="00D069DF" w:rsidRPr="00524557">
              <w:rPr>
                <w:noProof/>
                <w:webHidden/>
              </w:rPr>
              <w:fldChar w:fldCharType="end"/>
            </w:r>
          </w:hyperlink>
        </w:p>
        <w:p w14:paraId="0E20F8AD" w14:textId="7572423D" w:rsidR="00D069DF" w:rsidRPr="00524557" w:rsidRDefault="007102F8" w:rsidP="0063467B">
          <w:pPr>
            <w:pStyle w:val="TOC3"/>
            <w:rPr>
              <w:rFonts w:asciiTheme="minorHAnsi" w:eastAsiaTheme="minorEastAsia" w:hAnsiTheme="minorHAnsi"/>
              <w:noProof/>
              <w:sz w:val="22"/>
              <w:lang w:eastAsia="en-IE"/>
            </w:rPr>
          </w:pPr>
          <w:hyperlink w:anchor="_Toc9850555" w:history="1">
            <w:r w:rsidR="00D069DF" w:rsidRPr="00524557">
              <w:rPr>
                <w:rStyle w:val="Hyperlink"/>
                <w:noProof/>
                <w:color w:val="auto"/>
              </w:rPr>
              <w:t>4.2.1</w:t>
            </w:r>
            <w:r w:rsidR="00D069DF" w:rsidRPr="00524557">
              <w:rPr>
                <w:rFonts w:asciiTheme="minorHAnsi" w:eastAsiaTheme="minorEastAsia" w:hAnsiTheme="minorHAnsi"/>
                <w:noProof/>
                <w:sz w:val="22"/>
                <w:lang w:eastAsia="en-IE"/>
              </w:rPr>
              <w:tab/>
            </w:r>
            <w:r w:rsidR="00D069DF" w:rsidRPr="00524557">
              <w:rPr>
                <w:rStyle w:val="Hyperlink"/>
                <w:noProof/>
                <w:color w:val="auto"/>
              </w:rPr>
              <w:t>Algorithm</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_Toc9850555 \h </w:instrText>
            </w:r>
            <w:r w:rsidR="00D069DF" w:rsidRPr="00524557">
              <w:rPr>
                <w:noProof/>
                <w:webHidden/>
              </w:rPr>
            </w:r>
            <w:r w:rsidR="00D069DF" w:rsidRPr="00524557">
              <w:rPr>
                <w:noProof/>
                <w:webHidden/>
              </w:rPr>
              <w:fldChar w:fldCharType="separate"/>
            </w:r>
            <w:r w:rsidR="005639FB">
              <w:rPr>
                <w:noProof/>
                <w:webHidden/>
              </w:rPr>
              <w:t>8</w:t>
            </w:r>
            <w:r w:rsidR="00D069DF" w:rsidRPr="00524557">
              <w:rPr>
                <w:noProof/>
                <w:webHidden/>
              </w:rPr>
              <w:fldChar w:fldCharType="end"/>
            </w:r>
          </w:hyperlink>
        </w:p>
        <w:p w14:paraId="21F0CF54" w14:textId="0B973FFB" w:rsidR="00D069DF" w:rsidRPr="00524557" w:rsidRDefault="007102F8" w:rsidP="0063467B">
          <w:pPr>
            <w:pStyle w:val="TOC3"/>
            <w:rPr>
              <w:rFonts w:asciiTheme="minorHAnsi" w:eastAsiaTheme="minorEastAsia" w:hAnsiTheme="minorHAnsi"/>
              <w:noProof/>
              <w:sz w:val="22"/>
              <w:lang w:eastAsia="en-IE"/>
            </w:rPr>
          </w:pPr>
          <w:hyperlink w:anchor="_Toc9850556" w:history="1">
            <w:r w:rsidR="00D069DF" w:rsidRPr="00524557">
              <w:rPr>
                <w:rStyle w:val="Hyperlink"/>
                <w:noProof/>
                <w:color w:val="auto"/>
              </w:rPr>
              <w:t>4.2.2</w:t>
            </w:r>
            <w:r w:rsidR="00D069DF" w:rsidRPr="00524557">
              <w:rPr>
                <w:rFonts w:asciiTheme="minorHAnsi" w:eastAsiaTheme="minorEastAsia" w:hAnsiTheme="minorHAnsi"/>
                <w:noProof/>
                <w:sz w:val="22"/>
                <w:lang w:eastAsia="en-IE"/>
              </w:rPr>
              <w:tab/>
            </w:r>
            <w:r w:rsidR="00D069DF" w:rsidRPr="00524557">
              <w:rPr>
                <w:rStyle w:val="Hyperlink"/>
                <w:noProof/>
                <w:color w:val="auto"/>
              </w:rPr>
              <w:t>Crossover</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_Toc9850556 \h </w:instrText>
            </w:r>
            <w:r w:rsidR="00D069DF" w:rsidRPr="00524557">
              <w:rPr>
                <w:noProof/>
                <w:webHidden/>
              </w:rPr>
            </w:r>
            <w:r w:rsidR="00D069DF" w:rsidRPr="00524557">
              <w:rPr>
                <w:noProof/>
                <w:webHidden/>
              </w:rPr>
              <w:fldChar w:fldCharType="separate"/>
            </w:r>
            <w:r w:rsidR="005639FB">
              <w:rPr>
                <w:noProof/>
                <w:webHidden/>
              </w:rPr>
              <w:t>8</w:t>
            </w:r>
            <w:r w:rsidR="00D069DF" w:rsidRPr="00524557">
              <w:rPr>
                <w:noProof/>
                <w:webHidden/>
              </w:rPr>
              <w:fldChar w:fldCharType="end"/>
            </w:r>
          </w:hyperlink>
        </w:p>
        <w:p w14:paraId="2E4E921F" w14:textId="38A4CB29" w:rsidR="00D069DF" w:rsidRPr="00524557" w:rsidRDefault="007102F8" w:rsidP="0063467B">
          <w:pPr>
            <w:pStyle w:val="TOC3"/>
            <w:rPr>
              <w:rFonts w:asciiTheme="minorHAnsi" w:eastAsiaTheme="minorEastAsia" w:hAnsiTheme="minorHAnsi"/>
              <w:noProof/>
              <w:sz w:val="22"/>
              <w:lang w:eastAsia="en-IE"/>
            </w:rPr>
          </w:pPr>
          <w:hyperlink w:anchor="_Toc9850557" w:history="1">
            <w:r w:rsidR="00D069DF" w:rsidRPr="00524557">
              <w:rPr>
                <w:rStyle w:val="Hyperlink"/>
                <w:noProof/>
                <w:color w:val="auto"/>
              </w:rPr>
              <w:t>4.2.3</w:t>
            </w:r>
            <w:r w:rsidR="00D069DF" w:rsidRPr="00524557">
              <w:rPr>
                <w:rFonts w:asciiTheme="minorHAnsi" w:eastAsiaTheme="minorEastAsia" w:hAnsiTheme="minorHAnsi"/>
                <w:noProof/>
                <w:sz w:val="22"/>
                <w:lang w:eastAsia="en-IE"/>
              </w:rPr>
              <w:tab/>
            </w:r>
            <w:r w:rsidR="00D069DF" w:rsidRPr="00524557">
              <w:rPr>
                <w:rStyle w:val="Hyperlink"/>
                <w:noProof/>
                <w:color w:val="auto"/>
              </w:rPr>
              <w:t>Mutation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_Toc9850557 \h </w:instrText>
            </w:r>
            <w:r w:rsidR="00D069DF" w:rsidRPr="00524557">
              <w:rPr>
                <w:noProof/>
                <w:webHidden/>
              </w:rPr>
            </w:r>
            <w:r w:rsidR="00D069DF" w:rsidRPr="00524557">
              <w:rPr>
                <w:noProof/>
                <w:webHidden/>
              </w:rPr>
              <w:fldChar w:fldCharType="separate"/>
            </w:r>
            <w:r w:rsidR="005639FB">
              <w:rPr>
                <w:noProof/>
                <w:webHidden/>
              </w:rPr>
              <w:t>9</w:t>
            </w:r>
            <w:r w:rsidR="00D069DF" w:rsidRPr="00524557">
              <w:rPr>
                <w:noProof/>
                <w:webHidden/>
              </w:rPr>
              <w:fldChar w:fldCharType="end"/>
            </w:r>
          </w:hyperlink>
        </w:p>
        <w:p w14:paraId="1748897A" w14:textId="5C617752" w:rsidR="00D069DF" w:rsidRPr="00524557" w:rsidRDefault="007102F8" w:rsidP="0063467B">
          <w:pPr>
            <w:pStyle w:val="TOC1"/>
            <w:rPr>
              <w:rFonts w:asciiTheme="minorHAnsi" w:eastAsiaTheme="minorEastAsia" w:hAnsiTheme="minorHAnsi"/>
              <w:noProof/>
              <w:sz w:val="22"/>
              <w:lang w:eastAsia="en-IE"/>
            </w:rPr>
          </w:pPr>
          <w:hyperlink w:anchor="_Toc9850558" w:history="1">
            <w:r w:rsidR="00D069DF" w:rsidRPr="00524557">
              <w:rPr>
                <w:rStyle w:val="Hyperlink"/>
                <w:noProof/>
                <w:color w:val="auto"/>
              </w:rPr>
              <w:t>5</w:t>
            </w:r>
            <w:r w:rsidR="00D069DF" w:rsidRPr="00524557">
              <w:rPr>
                <w:rFonts w:asciiTheme="minorHAnsi" w:eastAsiaTheme="minorEastAsia" w:hAnsiTheme="minorHAnsi"/>
                <w:noProof/>
                <w:sz w:val="22"/>
                <w:lang w:eastAsia="en-IE"/>
              </w:rPr>
              <w:tab/>
            </w:r>
            <w:r w:rsidR="00D069DF" w:rsidRPr="00524557">
              <w:rPr>
                <w:rStyle w:val="Hyperlink"/>
                <w:noProof/>
                <w:color w:val="auto"/>
              </w:rPr>
              <w:t>Convolutional Neural Networks</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_Toc9850558 \h </w:instrText>
            </w:r>
            <w:r w:rsidR="00D069DF" w:rsidRPr="00524557">
              <w:rPr>
                <w:noProof/>
                <w:webHidden/>
              </w:rPr>
            </w:r>
            <w:r w:rsidR="00D069DF" w:rsidRPr="00524557">
              <w:rPr>
                <w:noProof/>
                <w:webHidden/>
              </w:rPr>
              <w:fldChar w:fldCharType="separate"/>
            </w:r>
            <w:r w:rsidR="005639FB">
              <w:rPr>
                <w:noProof/>
                <w:webHidden/>
              </w:rPr>
              <w:t>10</w:t>
            </w:r>
            <w:r w:rsidR="00D069DF" w:rsidRPr="00524557">
              <w:rPr>
                <w:noProof/>
                <w:webHidden/>
              </w:rPr>
              <w:fldChar w:fldCharType="end"/>
            </w:r>
          </w:hyperlink>
        </w:p>
        <w:p w14:paraId="54CEDB78" w14:textId="74CBB8CE" w:rsidR="00D069DF" w:rsidRPr="00524557" w:rsidRDefault="007102F8" w:rsidP="0063467B">
          <w:pPr>
            <w:pStyle w:val="TOC2"/>
            <w:rPr>
              <w:rFonts w:asciiTheme="minorHAnsi" w:eastAsiaTheme="minorEastAsia" w:hAnsiTheme="minorHAnsi"/>
              <w:noProof/>
              <w:sz w:val="22"/>
              <w:lang w:eastAsia="en-IE"/>
            </w:rPr>
          </w:pPr>
          <w:hyperlink w:anchor="_Toc9850559" w:history="1">
            <w:r w:rsidR="00D069DF" w:rsidRPr="00524557">
              <w:rPr>
                <w:rStyle w:val="Hyperlink"/>
                <w:noProof/>
                <w:color w:val="auto"/>
              </w:rPr>
              <w:t>5.1</w:t>
            </w:r>
            <w:r w:rsidR="00D069DF" w:rsidRPr="00524557">
              <w:rPr>
                <w:rFonts w:asciiTheme="minorHAnsi" w:eastAsiaTheme="minorEastAsia" w:hAnsiTheme="minorHAnsi"/>
                <w:noProof/>
                <w:sz w:val="22"/>
                <w:lang w:eastAsia="en-IE"/>
              </w:rPr>
              <w:tab/>
            </w:r>
            <w:r w:rsidR="00D069DF" w:rsidRPr="00524557">
              <w:rPr>
                <w:rStyle w:val="Hyperlink"/>
                <w:noProof/>
                <w:color w:val="auto"/>
              </w:rPr>
              <w:t>Introduction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_Toc9850559 \h </w:instrText>
            </w:r>
            <w:r w:rsidR="00D069DF" w:rsidRPr="00524557">
              <w:rPr>
                <w:noProof/>
                <w:webHidden/>
              </w:rPr>
            </w:r>
            <w:r w:rsidR="00D069DF" w:rsidRPr="00524557">
              <w:rPr>
                <w:noProof/>
                <w:webHidden/>
              </w:rPr>
              <w:fldChar w:fldCharType="separate"/>
            </w:r>
            <w:r w:rsidR="005639FB">
              <w:rPr>
                <w:noProof/>
                <w:webHidden/>
              </w:rPr>
              <w:t>10</w:t>
            </w:r>
            <w:r w:rsidR="00D069DF" w:rsidRPr="00524557">
              <w:rPr>
                <w:noProof/>
                <w:webHidden/>
              </w:rPr>
              <w:fldChar w:fldCharType="end"/>
            </w:r>
          </w:hyperlink>
        </w:p>
        <w:p w14:paraId="1EC675BE" w14:textId="5D294BBB" w:rsidR="00D069DF" w:rsidRPr="00524557" w:rsidRDefault="007102F8" w:rsidP="0063467B">
          <w:pPr>
            <w:pStyle w:val="TOC2"/>
            <w:rPr>
              <w:rFonts w:asciiTheme="minorHAnsi" w:eastAsiaTheme="minorEastAsia" w:hAnsiTheme="minorHAnsi"/>
              <w:noProof/>
              <w:sz w:val="22"/>
              <w:lang w:eastAsia="en-IE"/>
            </w:rPr>
          </w:pPr>
          <w:hyperlink w:anchor="_Toc9850560" w:history="1">
            <w:r w:rsidR="00D069DF" w:rsidRPr="00524557">
              <w:rPr>
                <w:rStyle w:val="Hyperlink"/>
                <w:noProof/>
                <w:color w:val="auto"/>
              </w:rPr>
              <w:t>5.2</w:t>
            </w:r>
            <w:r w:rsidR="00D069DF" w:rsidRPr="00524557">
              <w:rPr>
                <w:rFonts w:asciiTheme="minorHAnsi" w:eastAsiaTheme="minorEastAsia" w:hAnsiTheme="minorHAnsi"/>
                <w:noProof/>
                <w:sz w:val="22"/>
                <w:lang w:eastAsia="en-IE"/>
              </w:rPr>
              <w:tab/>
            </w:r>
            <w:r w:rsidR="00D069DF" w:rsidRPr="00524557">
              <w:rPr>
                <w:rStyle w:val="Hyperlink"/>
                <w:noProof/>
                <w:color w:val="auto"/>
              </w:rPr>
              <w:t>Image Classification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_Toc9850560 \h </w:instrText>
            </w:r>
            <w:r w:rsidR="00D069DF" w:rsidRPr="00524557">
              <w:rPr>
                <w:noProof/>
                <w:webHidden/>
              </w:rPr>
            </w:r>
            <w:r w:rsidR="00D069DF" w:rsidRPr="00524557">
              <w:rPr>
                <w:noProof/>
                <w:webHidden/>
              </w:rPr>
              <w:fldChar w:fldCharType="separate"/>
            </w:r>
            <w:r w:rsidR="005639FB">
              <w:rPr>
                <w:noProof/>
                <w:webHidden/>
              </w:rPr>
              <w:t>10</w:t>
            </w:r>
            <w:r w:rsidR="00D069DF" w:rsidRPr="00524557">
              <w:rPr>
                <w:noProof/>
                <w:webHidden/>
              </w:rPr>
              <w:fldChar w:fldCharType="end"/>
            </w:r>
          </w:hyperlink>
        </w:p>
        <w:p w14:paraId="3E9FCA1F" w14:textId="216F7D87" w:rsidR="00D069DF" w:rsidRPr="00524557" w:rsidRDefault="007102F8" w:rsidP="0063467B">
          <w:pPr>
            <w:pStyle w:val="TOC1"/>
            <w:rPr>
              <w:rFonts w:asciiTheme="minorHAnsi" w:eastAsiaTheme="minorEastAsia" w:hAnsiTheme="minorHAnsi"/>
              <w:noProof/>
              <w:sz w:val="22"/>
              <w:lang w:eastAsia="en-IE"/>
            </w:rPr>
          </w:pPr>
          <w:hyperlink w:anchor="_Toc9850561" w:history="1">
            <w:r w:rsidR="00D069DF" w:rsidRPr="00524557">
              <w:rPr>
                <w:rStyle w:val="Hyperlink"/>
                <w:noProof/>
                <w:color w:val="auto"/>
              </w:rPr>
              <w:t>6</w:t>
            </w:r>
            <w:r w:rsidR="00D069DF" w:rsidRPr="00524557">
              <w:rPr>
                <w:rFonts w:asciiTheme="minorHAnsi" w:eastAsiaTheme="minorEastAsia" w:hAnsiTheme="minorHAnsi"/>
                <w:noProof/>
                <w:sz w:val="22"/>
                <w:lang w:eastAsia="en-IE"/>
              </w:rPr>
              <w:tab/>
            </w:r>
            <w:r w:rsidR="00D069DF" w:rsidRPr="00524557">
              <w:rPr>
                <w:rStyle w:val="Hyperlink"/>
                <w:noProof/>
                <w:color w:val="auto"/>
              </w:rPr>
              <w:t>Reinforcement Learning</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_Toc9850561 \h </w:instrText>
            </w:r>
            <w:r w:rsidR="00D069DF" w:rsidRPr="00524557">
              <w:rPr>
                <w:noProof/>
                <w:webHidden/>
              </w:rPr>
            </w:r>
            <w:r w:rsidR="00D069DF" w:rsidRPr="00524557">
              <w:rPr>
                <w:noProof/>
                <w:webHidden/>
              </w:rPr>
              <w:fldChar w:fldCharType="separate"/>
            </w:r>
            <w:r w:rsidR="005639FB">
              <w:rPr>
                <w:noProof/>
                <w:webHidden/>
              </w:rPr>
              <w:t>11</w:t>
            </w:r>
            <w:r w:rsidR="00D069DF" w:rsidRPr="00524557">
              <w:rPr>
                <w:noProof/>
                <w:webHidden/>
              </w:rPr>
              <w:fldChar w:fldCharType="end"/>
            </w:r>
          </w:hyperlink>
        </w:p>
        <w:p w14:paraId="1319E7C6" w14:textId="2BE43F00" w:rsidR="00D069DF" w:rsidRPr="00524557" w:rsidRDefault="007102F8" w:rsidP="0063467B">
          <w:pPr>
            <w:pStyle w:val="TOC2"/>
            <w:rPr>
              <w:rFonts w:asciiTheme="minorHAnsi" w:eastAsiaTheme="minorEastAsia" w:hAnsiTheme="minorHAnsi"/>
              <w:noProof/>
              <w:sz w:val="22"/>
              <w:lang w:eastAsia="en-IE"/>
            </w:rPr>
          </w:pPr>
          <w:hyperlink w:anchor="_Toc9850562" w:history="1">
            <w:r w:rsidR="00D069DF" w:rsidRPr="00524557">
              <w:rPr>
                <w:rStyle w:val="Hyperlink"/>
                <w:noProof/>
                <w:color w:val="auto"/>
              </w:rPr>
              <w:t>6.1</w:t>
            </w:r>
            <w:r w:rsidR="00D069DF" w:rsidRPr="00524557">
              <w:rPr>
                <w:rFonts w:asciiTheme="minorHAnsi" w:eastAsiaTheme="minorEastAsia" w:hAnsiTheme="minorHAnsi"/>
                <w:noProof/>
                <w:sz w:val="22"/>
                <w:lang w:eastAsia="en-IE"/>
              </w:rPr>
              <w:tab/>
            </w:r>
            <w:r w:rsidR="00D069DF" w:rsidRPr="00524557">
              <w:rPr>
                <w:rStyle w:val="Hyperlink"/>
                <w:noProof/>
                <w:color w:val="auto"/>
              </w:rPr>
              <w:t>Introduction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_Toc9850562 \h </w:instrText>
            </w:r>
            <w:r w:rsidR="00D069DF" w:rsidRPr="00524557">
              <w:rPr>
                <w:noProof/>
                <w:webHidden/>
              </w:rPr>
            </w:r>
            <w:r w:rsidR="00D069DF" w:rsidRPr="00524557">
              <w:rPr>
                <w:noProof/>
                <w:webHidden/>
              </w:rPr>
              <w:fldChar w:fldCharType="separate"/>
            </w:r>
            <w:r w:rsidR="005639FB">
              <w:rPr>
                <w:noProof/>
                <w:webHidden/>
              </w:rPr>
              <w:t>11</w:t>
            </w:r>
            <w:r w:rsidR="00D069DF" w:rsidRPr="00524557">
              <w:rPr>
                <w:noProof/>
                <w:webHidden/>
              </w:rPr>
              <w:fldChar w:fldCharType="end"/>
            </w:r>
          </w:hyperlink>
        </w:p>
        <w:p w14:paraId="63DD489B" w14:textId="4CDB22E9" w:rsidR="00D069DF" w:rsidRPr="00524557" w:rsidRDefault="007102F8" w:rsidP="0063467B">
          <w:pPr>
            <w:pStyle w:val="TOC2"/>
            <w:rPr>
              <w:rFonts w:asciiTheme="minorHAnsi" w:eastAsiaTheme="minorEastAsia" w:hAnsiTheme="minorHAnsi"/>
              <w:noProof/>
              <w:sz w:val="22"/>
              <w:lang w:eastAsia="en-IE"/>
            </w:rPr>
          </w:pPr>
          <w:hyperlink w:anchor="_Toc9850563" w:history="1">
            <w:r w:rsidR="00D069DF" w:rsidRPr="00524557">
              <w:rPr>
                <w:rStyle w:val="Hyperlink"/>
                <w:noProof/>
                <w:color w:val="auto"/>
              </w:rPr>
              <w:t>6.2</w:t>
            </w:r>
            <w:r w:rsidR="00D069DF" w:rsidRPr="00524557">
              <w:rPr>
                <w:rFonts w:asciiTheme="minorHAnsi" w:eastAsiaTheme="minorEastAsia" w:hAnsiTheme="minorHAnsi"/>
                <w:noProof/>
                <w:sz w:val="22"/>
                <w:lang w:eastAsia="en-IE"/>
              </w:rPr>
              <w:tab/>
            </w:r>
            <w:r w:rsidR="00D069DF" w:rsidRPr="00524557">
              <w:rPr>
                <w:rStyle w:val="Hyperlink"/>
                <w:noProof/>
                <w:color w:val="auto"/>
              </w:rPr>
              <w:t>Q-Learning</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_Toc9850563 \h </w:instrText>
            </w:r>
            <w:r w:rsidR="00D069DF" w:rsidRPr="00524557">
              <w:rPr>
                <w:noProof/>
                <w:webHidden/>
              </w:rPr>
            </w:r>
            <w:r w:rsidR="00D069DF" w:rsidRPr="00524557">
              <w:rPr>
                <w:noProof/>
                <w:webHidden/>
              </w:rPr>
              <w:fldChar w:fldCharType="separate"/>
            </w:r>
            <w:r w:rsidR="005639FB">
              <w:rPr>
                <w:noProof/>
                <w:webHidden/>
              </w:rPr>
              <w:t>11</w:t>
            </w:r>
            <w:r w:rsidR="00D069DF" w:rsidRPr="00524557">
              <w:rPr>
                <w:noProof/>
                <w:webHidden/>
              </w:rPr>
              <w:fldChar w:fldCharType="end"/>
            </w:r>
          </w:hyperlink>
        </w:p>
        <w:p w14:paraId="3B374C8F" w14:textId="137C6CE8" w:rsidR="00D069DF" w:rsidRPr="00524557" w:rsidRDefault="007102F8" w:rsidP="0063467B">
          <w:pPr>
            <w:pStyle w:val="TOC2"/>
            <w:rPr>
              <w:rFonts w:asciiTheme="minorHAnsi" w:eastAsiaTheme="minorEastAsia" w:hAnsiTheme="minorHAnsi"/>
              <w:noProof/>
              <w:sz w:val="22"/>
              <w:lang w:eastAsia="en-IE"/>
            </w:rPr>
          </w:pPr>
          <w:hyperlink w:anchor="_Toc9850564" w:history="1">
            <w:r w:rsidR="00D069DF" w:rsidRPr="00524557">
              <w:rPr>
                <w:rStyle w:val="Hyperlink"/>
                <w:noProof/>
                <w:color w:val="auto"/>
              </w:rPr>
              <w:t>6.3</w:t>
            </w:r>
            <w:r w:rsidR="00D069DF" w:rsidRPr="00524557">
              <w:rPr>
                <w:rFonts w:asciiTheme="minorHAnsi" w:eastAsiaTheme="minorEastAsia" w:hAnsiTheme="minorHAnsi"/>
                <w:noProof/>
                <w:sz w:val="22"/>
                <w:lang w:eastAsia="en-IE"/>
              </w:rPr>
              <w:tab/>
            </w:r>
            <w:r w:rsidR="00D069DF" w:rsidRPr="00524557">
              <w:rPr>
                <w:rStyle w:val="Hyperlink"/>
                <w:noProof/>
                <w:color w:val="auto"/>
              </w:rPr>
              <w:t>Deep Q-Learning</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_Toc9850564 \h </w:instrText>
            </w:r>
            <w:r w:rsidR="00D069DF" w:rsidRPr="00524557">
              <w:rPr>
                <w:noProof/>
                <w:webHidden/>
              </w:rPr>
            </w:r>
            <w:r w:rsidR="00D069DF" w:rsidRPr="00524557">
              <w:rPr>
                <w:noProof/>
                <w:webHidden/>
              </w:rPr>
              <w:fldChar w:fldCharType="separate"/>
            </w:r>
            <w:r w:rsidR="005639FB">
              <w:rPr>
                <w:noProof/>
                <w:webHidden/>
              </w:rPr>
              <w:t>13</w:t>
            </w:r>
            <w:r w:rsidR="00D069DF" w:rsidRPr="00524557">
              <w:rPr>
                <w:noProof/>
                <w:webHidden/>
              </w:rPr>
              <w:fldChar w:fldCharType="end"/>
            </w:r>
          </w:hyperlink>
        </w:p>
        <w:p w14:paraId="5380D327" w14:textId="46BAC5E7" w:rsidR="00D069DF" w:rsidRPr="00524557" w:rsidRDefault="007102F8" w:rsidP="0063467B">
          <w:pPr>
            <w:pStyle w:val="TOC2"/>
            <w:rPr>
              <w:rFonts w:asciiTheme="minorHAnsi" w:eastAsiaTheme="minorEastAsia" w:hAnsiTheme="minorHAnsi"/>
              <w:noProof/>
              <w:sz w:val="22"/>
              <w:lang w:eastAsia="en-IE"/>
            </w:rPr>
          </w:pPr>
          <w:hyperlink w:anchor="_Toc9850565" w:history="1">
            <w:r w:rsidR="00D069DF" w:rsidRPr="00524557">
              <w:rPr>
                <w:rStyle w:val="Hyperlink"/>
                <w:noProof/>
                <w:color w:val="auto"/>
              </w:rPr>
              <w:t>6.4</w:t>
            </w:r>
            <w:r w:rsidR="00D069DF" w:rsidRPr="00524557">
              <w:rPr>
                <w:rFonts w:asciiTheme="minorHAnsi" w:eastAsiaTheme="minorEastAsia" w:hAnsiTheme="minorHAnsi"/>
                <w:noProof/>
                <w:sz w:val="22"/>
                <w:lang w:eastAsia="en-IE"/>
              </w:rPr>
              <w:tab/>
            </w:r>
            <w:r w:rsidR="00D069DF" w:rsidRPr="00524557">
              <w:rPr>
                <w:rStyle w:val="Hyperlink"/>
                <w:noProof/>
                <w:color w:val="auto"/>
              </w:rPr>
              <w:t>Double Deep q-Learning</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_Toc9850565 \h </w:instrText>
            </w:r>
            <w:r w:rsidR="00D069DF" w:rsidRPr="00524557">
              <w:rPr>
                <w:noProof/>
                <w:webHidden/>
              </w:rPr>
            </w:r>
            <w:r w:rsidR="00D069DF" w:rsidRPr="00524557">
              <w:rPr>
                <w:noProof/>
                <w:webHidden/>
              </w:rPr>
              <w:fldChar w:fldCharType="separate"/>
            </w:r>
            <w:r w:rsidR="005639FB">
              <w:rPr>
                <w:noProof/>
                <w:webHidden/>
              </w:rPr>
              <w:t>14</w:t>
            </w:r>
            <w:r w:rsidR="00D069DF" w:rsidRPr="00524557">
              <w:rPr>
                <w:noProof/>
                <w:webHidden/>
              </w:rPr>
              <w:fldChar w:fldCharType="end"/>
            </w:r>
          </w:hyperlink>
        </w:p>
        <w:p w14:paraId="10316AC5" w14:textId="6E7288C9" w:rsidR="00D069DF" w:rsidRPr="00524557" w:rsidRDefault="007102F8" w:rsidP="0063467B">
          <w:pPr>
            <w:pStyle w:val="TOC2"/>
            <w:rPr>
              <w:rFonts w:asciiTheme="minorHAnsi" w:eastAsiaTheme="minorEastAsia" w:hAnsiTheme="minorHAnsi"/>
              <w:noProof/>
              <w:sz w:val="22"/>
              <w:lang w:eastAsia="en-IE"/>
            </w:rPr>
          </w:pPr>
          <w:hyperlink w:anchor="_Toc9850566" w:history="1">
            <w:r w:rsidR="00D069DF" w:rsidRPr="00524557">
              <w:rPr>
                <w:rStyle w:val="Hyperlink"/>
                <w:noProof/>
                <w:color w:val="auto"/>
              </w:rPr>
              <w:t>6.5</w:t>
            </w:r>
            <w:r w:rsidR="00D069DF" w:rsidRPr="00524557">
              <w:rPr>
                <w:rFonts w:asciiTheme="minorHAnsi" w:eastAsiaTheme="minorEastAsia" w:hAnsiTheme="minorHAnsi"/>
                <w:noProof/>
                <w:sz w:val="22"/>
                <w:lang w:eastAsia="en-IE"/>
              </w:rPr>
              <w:tab/>
            </w:r>
            <w:r w:rsidR="00D069DF" w:rsidRPr="00524557">
              <w:rPr>
                <w:rStyle w:val="Hyperlink"/>
                <w:noProof/>
                <w:color w:val="auto"/>
              </w:rPr>
              <w:t>Duelling Double Deep Q-Learning</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_Toc9850566 \h </w:instrText>
            </w:r>
            <w:r w:rsidR="00D069DF" w:rsidRPr="00524557">
              <w:rPr>
                <w:noProof/>
                <w:webHidden/>
              </w:rPr>
            </w:r>
            <w:r w:rsidR="00D069DF" w:rsidRPr="00524557">
              <w:rPr>
                <w:noProof/>
                <w:webHidden/>
              </w:rPr>
              <w:fldChar w:fldCharType="separate"/>
            </w:r>
            <w:r w:rsidR="005639FB">
              <w:rPr>
                <w:noProof/>
                <w:webHidden/>
              </w:rPr>
              <w:t>15</w:t>
            </w:r>
            <w:r w:rsidR="00D069DF" w:rsidRPr="00524557">
              <w:rPr>
                <w:noProof/>
                <w:webHidden/>
              </w:rPr>
              <w:fldChar w:fldCharType="end"/>
            </w:r>
          </w:hyperlink>
        </w:p>
        <w:p w14:paraId="52D9B4BF" w14:textId="1A0E1CBD" w:rsidR="00D069DF" w:rsidRPr="00524557" w:rsidRDefault="007102F8" w:rsidP="0063467B">
          <w:pPr>
            <w:pStyle w:val="TOC1"/>
            <w:rPr>
              <w:rFonts w:asciiTheme="minorHAnsi" w:eastAsiaTheme="minorEastAsia" w:hAnsiTheme="minorHAnsi"/>
              <w:noProof/>
              <w:sz w:val="22"/>
              <w:lang w:eastAsia="en-IE"/>
            </w:rPr>
          </w:pPr>
          <w:hyperlink w:anchor="_Toc9850567" w:history="1">
            <w:r w:rsidR="00D069DF" w:rsidRPr="00524557">
              <w:rPr>
                <w:rStyle w:val="Hyperlink"/>
                <w:noProof/>
                <w:color w:val="auto"/>
              </w:rPr>
              <w:t>7</w:t>
            </w:r>
            <w:r w:rsidR="00D069DF" w:rsidRPr="00524557">
              <w:rPr>
                <w:rFonts w:asciiTheme="minorHAnsi" w:eastAsiaTheme="minorEastAsia" w:hAnsiTheme="minorHAnsi"/>
                <w:noProof/>
                <w:sz w:val="22"/>
                <w:lang w:eastAsia="en-IE"/>
              </w:rPr>
              <w:tab/>
            </w:r>
            <w:r w:rsidR="00D069DF" w:rsidRPr="00524557">
              <w:rPr>
                <w:rStyle w:val="Hyperlink"/>
                <w:noProof/>
                <w:color w:val="auto"/>
              </w:rPr>
              <w:t>Technologies</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_Toc9850567 \h </w:instrText>
            </w:r>
            <w:r w:rsidR="00D069DF" w:rsidRPr="00524557">
              <w:rPr>
                <w:noProof/>
                <w:webHidden/>
              </w:rPr>
            </w:r>
            <w:r w:rsidR="00D069DF" w:rsidRPr="00524557">
              <w:rPr>
                <w:noProof/>
                <w:webHidden/>
              </w:rPr>
              <w:fldChar w:fldCharType="separate"/>
            </w:r>
            <w:r w:rsidR="005639FB">
              <w:rPr>
                <w:noProof/>
                <w:webHidden/>
              </w:rPr>
              <w:t>17</w:t>
            </w:r>
            <w:r w:rsidR="00D069DF" w:rsidRPr="00524557">
              <w:rPr>
                <w:noProof/>
                <w:webHidden/>
              </w:rPr>
              <w:fldChar w:fldCharType="end"/>
            </w:r>
          </w:hyperlink>
        </w:p>
        <w:p w14:paraId="04F7F189" w14:textId="5612BE10" w:rsidR="00D069DF" w:rsidRPr="00524557" w:rsidRDefault="007102F8" w:rsidP="0063467B">
          <w:pPr>
            <w:pStyle w:val="TOC2"/>
            <w:rPr>
              <w:rFonts w:asciiTheme="minorHAnsi" w:eastAsiaTheme="minorEastAsia" w:hAnsiTheme="minorHAnsi"/>
              <w:noProof/>
              <w:sz w:val="22"/>
              <w:lang w:eastAsia="en-IE"/>
            </w:rPr>
          </w:pPr>
          <w:hyperlink w:anchor="_Toc9850568" w:history="1">
            <w:r w:rsidR="00D069DF" w:rsidRPr="00524557">
              <w:rPr>
                <w:rStyle w:val="Hyperlink"/>
                <w:noProof/>
                <w:color w:val="auto"/>
              </w:rPr>
              <w:t>7.1</w:t>
            </w:r>
            <w:r w:rsidR="00D069DF" w:rsidRPr="00524557">
              <w:rPr>
                <w:rFonts w:asciiTheme="minorHAnsi" w:eastAsiaTheme="minorEastAsia" w:hAnsiTheme="minorHAnsi"/>
                <w:noProof/>
                <w:sz w:val="22"/>
                <w:lang w:eastAsia="en-IE"/>
              </w:rPr>
              <w:tab/>
            </w:r>
            <w:r w:rsidR="00D069DF" w:rsidRPr="00524557">
              <w:rPr>
                <w:rStyle w:val="Hyperlink"/>
                <w:noProof/>
                <w:color w:val="auto"/>
              </w:rPr>
              <w:t>Tensorflow</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_Toc9850568 \h </w:instrText>
            </w:r>
            <w:r w:rsidR="00D069DF" w:rsidRPr="00524557">
              <w:rPr>
                <w:noProof/>
                <w:webHidden/>
              </w:rPr>
            </w:r>
            <w:r w:rsidR="00D069DF" w:rsidRPr="00524557">
              <w:rPr>
                <w:noProof/>
                <w:webHidden/>
              </w:rPr>
              <w:fldChar w:fldCharType="separate"/>
            </w:r>
            <w:r w:rsidR="005639FB">
              <w:rPr>
                <w:noProof/>
                <w:webHidden/>
              </w:rPr>
              <w:t>17</w:t>
            </w:r>
            <w:r w:rsidR="00D069DF" w:rsidRPr="00524557">
              <w:rPr>
                <w:noProof/>
                <w:webHidden/>
              </w:rPr>
              <w:fldChar w:fldCharType="end"/>
            </w:r>
          </w:hyperlink>
        </w:p>
        <w:p w14:paraId="36F9C8B2" w14:textId="62B02AB0" w:rsidR="00D069DF" w:rsidRPr="00524557" w:rsidRDefault="007102F8" w:rsidP="0063467B">
          <w:pPr>
            <w:pStyle w:val="TOC2"/>
            <w:rPr>
              <w:rFonts w:asciiTheme="minorHAnsi" w:eastAsiaTheme="minorEastAsia" w:hAnsiTheme="minorHAnsi"/>
              <w:noProof/>
              <w:sz w:val="22"/>
              <w:lang w:eastAsia="en-IE"/>
            </w:rPr>
          </w:pPr>
          <w:hyperlink w:anchor="_Toc9850569" w:history="1">
            <w:r w:rsidR="00D069DF" w:rsidRPr="00524557">
              <w:rPr>
                <w:rStyle w:val="Hyperlink"/>
                <w:noProof/>
                <w:color w:val="auto"/>
              </w:rPr>
              <w:t>7.2</w:t>
            </w:r>
            <w:r w:rsidR="00D069DF" w:rsidRPr="00524557">
              <w:rPr>
                <w:rFonts w:asciiTheme="minorHAnsi" w:eastAsiaTheme="minorEastAsia" w:hAnsiTheme="minorHAnsi"/>
                <w:noProof/>
                <w:sz w:val="22"/>
                <w:lang w:eastAsia="en-IE"/>
              </w:rPr>
              <w:tab/>
            </w:r>
            <w:r w:rsidR="00D069DF" w:rsidRPr="00524557">
              <w:rPr>
                <w:rStyle w:val="Hyperlink"/>
                <w:noProof/>
                <w:color w:val="auto"/>
              </w:rPr>
              <w:t>Keras</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_Toc9850569 \h </w:instrText>
            </w:r>
            <w:r w:rsidR="00D069DF" w:rsidRPr="00524557">
              <w:rPr>
                <w:noProof/>
                <w:webHidden/>
              </w:rPr>
            </w:r>
            <w:r w:rsidR="00D069DF" w:rsidRPr="00524557">
              <w:rPr>
                <w:noProof/>
                <w:webHidden/>
              </w:rPr>
              <w:fldChar w:fldCharType="separate"/>
            </w:r>
            <w:r w:rsidR="005639FB">
              <w:rPr>
                <w:noProof/>
                <w:webHidden/>
              </w:rPr>
              <w:t>17</w:t>
            </w:r>
            <w:r w:rsidR="00D069DF" w:rsidRPr="00524557">
              <w:rPr>
                <w:noProof/>
                <w:webHidden/>
              </w:rPr>
              <w:fldChar w:fldCharType="end"/>
            </w:r>
          </w:hyperlink>
        </w:p>
        <w:p w14:paraId="279529C9" w14:textId="2F3E4FEB" w:rsidR="00D069DF" w:rsidRPr="00524557" w:rsidRDefault="007102F8" w:rsidP="0063467B">
          <w:pPr>
            <w:pStyle w:val="TOC2"/>
            <w:rPr>
              <w:rFonts w:asciiTheme="minorHAnsi" w:eastAsiaTheme="minorEastAsia" w:hAnsiTheme="minorHAnsi"/>
              <w:noProof/>
              <w:sz w:val="22"/>
              <w:lang w:eastAsia="en-IE"/>
            </w:rPr>
          </w:pPr>
          <w:hyperlink w:anchor="_Toc9850570" w:history="1">
            <w:r w:rsidR="00D069DF" w:rsidRPr="00524557">
              <w:rPr>
                <w:rStyle w:val="Hyperlink"/>
                <w:noProof/>
                <w:color w:val="auto"/>
              </w:rPr>
              <w:t>7.3</w:t>
            </w:r>
            <w:r w:rsidR="00D069DF" w:rsidRPr="00524557">
              <w:rPr>
                <w:rFonts w:asciiTheme="minorHAnsi" w:eastAsiaTheme="minorEastAsia" w:hAnsiTheme="minorHAnsi"/>
                <w:noProof/>
                <w:sz w:val="22"/>
                <w:lang w:eastAsia="en-IE"/>
              </w:rPr>
              <w:tab/>
            </w:r>
            <w:r w:rsidR="00D069DF" w:rsidRPr="00524557">
              <w:rPr>
                <w:rStyle w:val="Hyperlink"/>
                <w:noProof/>
                <w:color w:val="auto"/>
              </w:rPr>
              <w:t>OpenAI Gym</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_Toc9850570 \h </w:instrText>
            </w:r>
            <w:r w:rsidR="00D069DF" w:rsidRPr="00524557">
              <w:rPr>
                <w:noProof/>
                <w:webHidden/>
              </w:rPr>
            </w:r>
            <w:r w:rsidR="00D069DF" w:rsidRPr="00524557">
              <w:rPr>
                <w:noProof/>
                <w:webHidden/>
              </w:rPr>
              <w:fldChar w:fldCharType="separate"/>
            </w:r>
            <w:r w:rsidR="005639FB">
              <w:rPr>
                <w:noProof/>
                <w:webHidden/>
              </w:rPr>
              <w:t>17</w:t>
            </w:r>
            <w:r w:rsidR="00D069DF" w:rsidRPr="00524557">
              <w:rPr>
                <w:noProof/>
                <w:webHidden/>
              </w:rPr>
              <w:fldChar w:fldCharType="end"/>
            </w:r>
          </w:hyperlink>
        </w:p>
        <w:p w14:paraId="2070C4AF" w14:textId="269B0570" w:rsidR="00D069DF" w:rsidRPr="00524557" w:rsidRDefault="007102F8" w:rsidP="0063467B">
          <w:pPr>
            <w:pStyle w:val="TOC2"/>
            <w:rPr>
              <w:rFonts w:asciiTheme="minorHAnsi" w:eastAsiaTheme="minorEastAsia" w:hAnsiTheme="minorHAnsi"/>
              <w:noProof/>
              <w:sz w:val="22"/>
              <w:lang w:eastAsia="en-IE"/>
            </w:rPr>
          </w:pPr>
          <w:hyperlink w:anchor="_Toc9850571" w:history="1">
            <w:r w:rsidR="00D069DF" w:rsidRPr="00524557">
              <w:rPr>
                <w:rStyle w:val="Hyperlink"/>
                <w:noProof/>
                <w:color w:val="auto"/>
              </w:rPr>
              <w:t>7.4</w:t>
            </w:r>
            <w:r w:rsidR="00D069DF" w:rsidRPr="00524557">
              <w:rPr>
                <w:rFonts w:asciiTheme="minorHAnsi" w:eastAsiaTheme="minorEastAsia" w:hAnsiTheme="minorHAnsi"/>
                <w:noProof/>
                <w:sz w:val="22"/>
                <w:lang w:eastAsia="en-IE"/>
              </w:rPr>
              <w:tab/>
            </w:r>
            <w:r w:rsidR="00D069DF" w:rsidRPr="00524557">
              <w:rPr>
                <w:rStyle w:val="Hyperlink"/>
                <w:noProof/>
                <w:color w:val="auto"/>
              </w:rPr>
              <w:t>NES-PY</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_Toc9850571 \h </w:instrText>
            </w:r>
            <w:r w:rsidR="00D069DF" w:rsidRPr="00524557">
              <w:rPr>
                <w:noProof/>
                <w:webHidden/>
              </w:rPr>
            </w:r>
            <w:r w:rsidR="00D069DF" w:rsidRPr="00524557">
              <w:rPr>
                <w:noProof/>
                <w:webHidden/>
              </w:rPr>
              <w:fldChar w:fldCharType="separate"/>
            </w:r>
            <w:r w:rsidR="005639FB">
              <w:rPr>
                <w:noProof/>
                <w:webHidden/>
              </w:rPr>
              <w:t>17</w:t>
            </w:r>
            <w:r w:rsidR="00D069DF" w:rsidRPr="00524557">
              <w:rPr>
                <w:noProof/>
                <w:webHidden/>
              </w:rPr>
              <w:fldChar w:fldCharType="end"/>
            </w:r>
          </w:hyperlink>
        </w:p>
        <w:p w14:paraId="21363E0D" w14:textId="56F183E1" w:rsidR="00D069DF" w:rsidRPr="00524557" w:rsidRDefault="007102F8" w:rsidP="0063467B">
          <w:pPr>
            <w:pStyle w:val="TOC1"/>
            <w:rPr>
              <w:rFonts w:asciiTheme="minorHAnsi" w:eastAsiaTheme="minorEastAsia" w:hAnsiTheme="minorHAnsi"/>
              <w:noProof/>
              <w:sz w:val="22"/>
              <w:lang w:eastAsia="en-IE"/>
            </w:rPr>
          </w:pPr>
          <w:hyperlink w:anchor="_Toc9850572" w:history="1">
            <w:r w:rsidR="00D069DF" w:rsidRPr="00524557">
              <w:rPr>
                <w:rStyle w:val="Hyperlink"/>
                <w:noProof/>
                <w:color w:val="auto"/>
              </w:rPr>
              <w:t>8</w:t>
            </w:r>
            <w:r w:rsidR="00D069DF" w:rsidRPr="00524557">
              <w:rPr>
                <w:rFonts w:asciiTheme="minorHAnsi" w:eastAsiaTheme="minorEastAsia" w:hAnsiTheme="minorHAnsi"/>
                <w:noProof/>
                <w:sz w:val="22"/>
                <w:lang w:eastAsia="en-IE"/>
              </w:rPr>
              <w:tab/>
            </w:r>
            <w:r w:rsidR="00D069DF" w:rsidRPr="00524557">
              <w:rPr>
                <w:rStyle w:val="Hyperlink"/>
                <w:noProof/>
                <w:color w:val="auto"/>
              </w:rPr>
              <w:t>Methodology and Design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_Toc9850572 \h </w:instrText>
            </w:r>
            <w:r w:rsidR="00D069DF" w:rsidRPr="00524557">
              <w:rPr>
                <w:noProof/>
                <w:webHidden/>
              </w:rPr>
            </w:r>
            <w:r w:rsidR="00D069DF" w:rsidRPr="00524557">
              <w:rPr>
                <w:noProof/>
                <w:webHidden/>
              </w:rPr>
              <w:fldChar w:fldCharType="separate"/>
            </w:r>
            <w:r w:rsidR="005639FB">
              <w:rPr>
                <w:noProof/>
                <w:webHidden/>
              </w:rPr>
              <w:t>18</w:t>
            </w:r>
            <w:r w:rsidR="00D069DF" w:rsidRPr="00524557">
              <w:rPr>
                <w:noProof/>
                <w:webHidden/>
              </w:rPr>
              <w:fldChar w:fldCharType="end"/>
            </w:r>
          </w:hyperlink>
        </w:p>
        <w:p w14:paraId="38F72F59" w14:textId="354ECBE4" w:rsidR="00D069DF" w:rsidRPr="00524557" w:rsidRDefault="007102F8" w:rsidP="0063467B">
          <w:pPr>
            <w:pStyle w:val="TOC2"/>
            <w:rPr>
              <w:rFonts w:asciiTheme="minorHAnsi" w:eastAsiaTheme="minorEastAsia" w:hAnsiTheme="minorHAnsi"/>
              <w:noProof/>
              <w:sz w:val="22"/>
              <w:lang w:eastAsia="en-IE"/>
            </w:rPr>
          </w:pPr>
          <w:hyperlink w:anchor="_Toc9850573" w:history="1">
            <w:r w:rsidR="00D069DF" w:rsidRPr="00524557">
              <w:rPr>
                <w:rStyle w:val="Hyperlink"/>
                <w:noProof/>
                <w:color w:val="auto"/>
              </w:rPr>
              <w:t>8.1</w:t>
            </w:r>
            <w:r w:rsidR="00D069DF" w:rsidRPr="00524557">
              <w:rPr>
                <w:rFonts w:asciiTheme="minorHAnsi" w:eastAsiaTheme="minorEastAsia" w:hAnsiTheme="minorHAnsi"/>
                <w:noProof/>
                <w:sz w:val="22"/>
                <w:lang w:eastAsia="en-IE"/>
              </w:rPr>
              <w:tab/>
            </w:r>
            <w:r w:rsidR="00D069DF" w:rsidRPr="00524557">
              <w:rPr>
                <w:rStyle w:val="Hyperlink"/>
                <w:noProof/>
                <w:color w:val="auto"/>
              </w:rPr>
              <w:t>Key Research</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_Toc9850573 \h </w:instrText>
            </w:r>
            <w:r w:rsidR="00D069DF" w:rsidRPr="00524557">
              <w:rPr>
                <w:noProof/>
                <w:webHidden/>
              </w:rPr>
            </w:r>
            <w:r w:rsidR="00D069DF" w:rsidRPr="00524557">
              <w:rPr>
                <w:noProof/>
                <w:webHidden/>
              </w:rPr>
              <w:fldChar w:fldCharType="separate"/>
            </w:r>
            <w:r w:rsidR="005639FB">
              <w:rPr>
                <w:noProof/>
                <w:webHidden/>
              </w:rPr>
              <w:t>18</w:t>
            </w:r>
            <w:r w:rsidR="00D069DF" w:rsidRPr="00524557">
              <w:rPr>
                <w:noProof/>
                <w:webHidden/>
              </w:rPr>
              <w:fldChar w:fldCharType="end"/>
            </w:r>
          </w:hyperlink>
        </w:p>
        <w:p w14:paraId="7DE02CC4" w14:textId="722D61AD" w:rsidR="00D069DF" w:rsidRPr="00524557" w:rsidRDefault="007102F8" w:rsidP="0063467B">
          <w:pPr>
            <w:pStyle w:val="TOC2"/>
            <w:rPr>
              <w:rFonts w:asciiTheme="minorHAnsi" w:eastAsiaTheme="minorEastAsia" w:hAnsiTheme="minorHAnsi"/>
              <w:noProof/>
              <w:sz w:val="22"/>
              <w:lang w:eastAsia="en-IE"/>
            </w:rPr>
          </w:pPr>
          <w:hyperlink w:anchor="_Toc9850574" w:history="1">
            <w:r w:rsidR="00D069DF" w:rsidRPr="00524557">
              <w:rPr>
                <w:rStyle w:val="Hyperlink"/>
                <w:noProof/>
                <w:color w:val="auto"/>
              </w:rPr>
              <w:t>8.2</w:t>
            </w:r>
            <w:r w:rsidR="00D069DF" w:rsidRPr="00524557">
              <w:rPr>
                <w:rFonts w:asciiTheme="minorHAnsi" w:eastAsiaTheme="minorEastAsia" w:hAnsiTheme="minorHAnsi"/>
                <w:noProof/>
                <w:sz w:val="22"/>
                <w:lang w:eastAsia="en-IE"/>
              </w:rPr>
              <w:tab/>
            </w:r>
            <w:r w:rsidR="00D069DF" w:rsidRPr="00524557">
              <w:rPr>
                <w:rStyle w:val="Hyperlink"/>
                <w:noProof/>
                <w:color w:val="auto"/>
              </w:rPr>
              <w:t>Research Question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_Toc9850574 \h </w:instrText>
            </w:r>
            <w:r w:rsidR="00D069DF" w:rsidRPr="00524557">
              <w:rPr>
                <w:noProof/>
                <w:webHidden/>
              </w:rPr>
            </w:r>
            <w:r w:rsidR="00D069DF" w:rsidRPr="00524557">
              <w:rPr>
                <w:noProof/>
                <w:webHidden/>
              </w:rPr>
              <w:fldChar w:fldCharType="separate"/>
            </w:r>
            <w:r w:rsidR="005639FB">
              <w:rPr>
                <w:noProof/>
                <w:webHidden/>
              </w:rPr>
              <w:t>19</w:t>
            </w:r>
            <w:r w:rsidR="00D069DF" w:rsidRPr="00524557">
              <w:rPr>
                <w:noProof/>
                <w:webHidden/>
              </w:rPr>
              <w:fldChar w:fldCharType="end"/>
            </w:r>
          </w:hyperlink>
        </w:p>
        <w:p w14:paraId="1C224754" w14:textId="4514E118" w:rsidR="00D069DF" w:rsidRPr="00524557" w:rsidRDefault="007102F8" w:rsidP="0063467B">
          <w:pPr>
            <w:pStyle w:val="TOC2"/>
            <w:rPr>
              <w:rFonts w:asciiTheme="minorHAnsi" w:eastAsiaTheme="minorEastAsia" w:hAnsiTheme="minorHAnsi"/>
              <w:noProof/>
              <w:sz w:val="22"/>
              <w:lang w:eastAsia="en-IE"/>
            </w:rPr>
          </w:pPr>
          <w:hyperlink w:anchor="_Toc9850575" w:history="1">
            <w:r w:rsidR="00D069DF" w:rsidRPr="00524557">
              <w:rPr>
                <w:rStyle w:val="Hyperlink"/>
                <w:noProof/>
                <w:color w:val="auto"/>
              </w:rPr>
              <w:t>8.3</w:t>
            </w:r>
            <w:r w:rsidR="00D069DF" w:rsidRPr="00524557">
              <w:rPr>
                <w:rFonts w:asciiTheme="minorHAnsi" w:eastAsiaTheme="minorEastAsia" w:hAnsiTheme="minorHAnsi"/>
                <w:noProof/>
                <w:sz w:val="22"/>
                <w:lang w:eastAsia="en-IE"/>
              </w:rPr>
              <w:tab/>
            </w:r>
            <w:r w:rsidR="00D069DF" w:rsidRPr="00524557">
              <w:rPr>
                <w:rStyle w:val="Hyperlink"/>
                <w:noProof/>
                <w:color w:val="auto"/>
              </w:rPr>
              <w:t>Proposal</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_Toc9850575 \h </w:instrText>
            </w:r>
            <w:r w:rsidR="00D069DF" w:rsidRPr="00524557">
              <w:rPr>
                <w:noProof/>
                <w:webHidden/>
              </w:rPr>
            </w:r>
            <w:r w:rsidR="00D069DF" w:rsidRPr="00524557">
              <w:rPr>
                <w:noProof/>
                <w:webHidden/>
              </w:rPr>
              <w:fldChar w:fldCharType="separate"/>
            </w:r>
            <w:r w:rsidR="005639FB">
              <w:rPr>
                <w:noProof/>
                <w:webHidden/>
              </w:rPr>
              <w:t>19</w:t>
            </w:r>
            <w:r w:rsidR="00D069DF" w:rsidRPr="00524557">
              <w:rPr>
                <w:noProof/>
                <w:webHidden/>
              </w:rPr>
              <w:fldChar w:fldCharType="end"/>
            </w:r>
          </w:hyperlink>
        </w:p>
        <w:p w14:paraId="6A17192F" w14:textId="65250E2A" w:rsidR="00D069DF" w:rsidRPr="00524557" w:rsidRDefault="007102F8" w:rsidP="0063467B">
          <w:pPr>
            <w:pStyle w:val="TOC3"/>
            <w:rPr>
              <w:rFonts w:asciiTheme="minorHAnsi" w:eastAsiaTheme="minorEastAsia" w:hAnsiTheme="minorHAnsi"/>
              <w:noProof/>
              <w:sz w:val="22"/>
              <w:lang w:eastAsia="en-IE"/>
            </w:rPr>
          </w:pPr>
          <w:hyperlink w:anchor="_Toc9850576" w:history="1">
            <w:r w:rsidR="00D069DF" w:rsidRPr="00524557">
              <w:rPr>
                <w:rStyle w:val="Hyperlink"/>
                <w:noProof/>
                <w:color w:val="auto"/>
              </w:rPr>
              <w:t>8.3.1</w:t>
            </w:r>
            <w:r w:rsidR="00D069DF" w:rsidRPr="00524557">
              <w:rPr>
                <w:rFonts w:asciiTheme="minorHAnsi" w:eastAsiaTheme="minorEastAsia" w:hAnsiTheme="minorHAnsi"/>
                <w:noProof/>
                <w:sz w:val="22"/>
                <w:lang w:eastAsia="en-IE"/>
              </w:rPr>
              <w:tab/>
            </w:r>
            <w:r w:rsidR="00D069DF" w:rsidRPr="00524557">
              <w:rPr>
                <w:rStyle w:val="Hyperlink"/>
                <w:noProof/>
                <w:color w:val="auto"/>
              </w:rPr>
              <w:t>NEAT</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_Toc9850576 \h </w:instrText>
            </w:r>
            <w:r w:rsidR="00D069DF" w:rsidRPr="00524557">
              <w:rPr>
                <w:noProof/>
                <w:webHidden/>
              </w:rPr>
            </w:r>
            <w:r w:rsidR="00D069DF" w:rsidRPr="00524557">
              <w:rPr>
                <w:noProof/>
                <w:webHidden/>
              </w:rPr>
              <w:fldChar w:fldCharType="separate"/>
            </w:r>
            <w:r w:rsidR="005639FB">
              <w:rPr>
                <w:noProof/>
                <w:webHidden/>
              </w:rPr>
              <w:t>19</w:t>
            </w:r>
            <w:r w:rsidR="00D069DF" w:rsidRPr="00524557">
              <w:rPr>
                <w:noProof/>
                <w:webHidden/>
              </w:rPr>
              <w:fldChar w:fldCharType="end"/>
            </w:r>
          </w:hyperlink>
        </w:p>
        <w:p w14:paraId="132E1EB5" w14:textId="04F02635" w:rsidR="00D069DF" w:rsidRPr="00524557" w:rsidRDefault="007102F8" w:rsidP="0063467B">
          <w:pPr>
            <w:pStyle w:val="TOC3"/>
            <w:rPr>
              <w:rFonts w:asciiTheme="minorHAnsi" w:eastAsiaTheme="minorEastAsia" w:hAnsiTheme="minorHAnsi"/>
              <w:noProof/>
              <w:sz w:val="22"/>
              <w:lang w:eastAsia="en-IE"/>
            </w:rPr>
          </w:pPr>
          <w:hyperlink w:anchor="_Toc9850577" w:history="1">
            <w:r w:rsidR="00D069DF" w:rsidRPr="00524557">
              <w:rPr>
                <w:rStyle w:val="Hyperlink"/>
                <w:noProof/>
                <w:color w:val="auto"/>
              </w:rPr>
              <w:t>8.3.2</w:t>
            </w:r>
            <w:r w:rsidR="00D069DF" w:rsidRPr="00524557">
              <w:rPr>
                <w:rFonts w:asciiTheme="minorHAnsi" w:eastAsiaTheme="minorEastAsia" w:hAnsiTheme="minorHAnsi"/>
                <w:noProof/>
                <w:sz w:val="22"/>
                <w:lang w:eastAsia="en-IE"/>
              </w:rPr>
              <w:tab/>
            </w:r>
            <w:r w:rsidR="00D069DF" w:rsidRPr="00524557">
              <w:rPr>
                <w:rStyle w:val="Hyperlink"/>
                <w:noProof/>
                <w:color w:val="auto"/>
              </w:rPr>
              <w:t>Q-Learning</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_Toc9850577 \h </w:instrText>
            </w:r>
            <w:r w:rsidR="00D069DF" w:rsidRPr="00524557">
              <w:rPr>
                <w:noProof/>
                <w:webHidden/>
              </w:rPr>
            </w:r>
            <w:r w:rsidR="00D069DF" w:rsidRPr="00524557">
              <w:rPr>
                <w:noProof/>
                <w:webHidden/>
              </w:rPr>
              <w:fldChar w:fldCharType="separate"/>
            </w:r>
            <w:r w:rsidR="005639FB">
              <w:rPr>
                <w:noProof/>
                <w:webHidden/>
              </w:rPr>
              <w:t>21</w:t>
            </w:r>
            <w:r w:rsidR="00D069DF" w:rsidRPr="00524557">
              <w:rPr>
                <w:noProof/>
                <w:webHidden/>
              </w:rPr>
              <w:fldChar w:fldCharType="end"/>
            </w:r>
          </w:hyperlink>
        </w:p>
        <w:p w14:paraId="6B5CB82E" w14:textId="09AD5553" w:rsidR="00D069DF" w:rsidRPr="00524557" w:rsidRDefault="007102F8" w:rsidP="0063467B">
          <w:pPr>
            <w:pStyle w:val="TOC1"/>
            <w:rPr>
              <w:rFonts w:asciiTheme="minorHAnsi" w:eastAsiaTheme="minorEastAsia" w:hAnsiTheme="minorHAnsi"/>
              <w:noProof/>
              <w:sz w:val="22"/>
              <w:lang w:eastAsia="en-IE"/>
            </w:rPr>
          </w:pPr>
          <w:hyperlink w:anchor="_Toc9850578" w:history="1">
            <w:r w:rsidR="00D069DF" w:rsidRPr="00524557">
              <w:rPr>
                <w:rStyle w:val="Hyperlink"/>
                <w:noProof/>
                <w:color w:val="auto"/>
              </w:rPr>
              <w:t>9</w:t>
            </w:r>
            <w:r w:rsidR="00D069DF" w:rsidRPr="00524557">
              <w:rPr>
                <w:rFonts w:asciiTheme="minorHAnsi" w:eastAsiaTheme="minorEastAsia" w:hAnsiTheme="minorHAnsi"/>
                <w:noProof/>
                <w:sz w:val="22"/>
                <w:lang w:eastAsia="en-IE"/>
              </w:rPr>
              <w:tab/>
            </w:r>
            <w:r w:rsidR="00D069DF" w:rsidRPr="00524557">
              <w:rPr>
                <w:rStyle w:val="Hyperlink"/>
                <w:noProof/>
                <w:color w:val="auto"/>
              </w:rPr>
              <w:t>Applied Research</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_Toc9850578 \h </w:instrText>
            </w:r>
            <w:r w:rsidR="00D069DF" w:rsidRPr="00524557">
              <w:rPr>
                <w:noProof/>
                <w:webHidden/>
              </w:rPr>
            </w:r>
            <w:r w:rsidR="00D069DF" w:rsidRPr="00524557">
              <w:rPr>
                <w:noProof/>
                <w:webHidden/>
              </w:rPr>
              <w:fldChar w:fldCharType="separate"/>
            </w:r>
            <w:r w:rsidR="005639FB">
              <w:rPr>
                <w:noProof/>
                <w:webHidden/>
              </w:rPr>
              <w:t>22</w:t>
            </w:r>
            <w:r w:rsidR="00D069DF" w:rsidRPr="00524557">
              <w:rPr>
                <w:noProof/>
                <w:webHidden/>
              </w:rPr>
              <w:fldChar w:fldCharType="end"/>
            </w:r>
          </w:hyperlink>
        </w:p>
        <w:p w14:paraId="5F129FEA" w14:textId="29125484" w:rsidR="00D069DF" w:rsidRPr="00524557" w:rsidRDefault="007102F8" w:rsidP="0063467B">
          <w:pPr>
            <w:pStyle w:val="TOC2"/>
            <w:rPr>
              <w:rFonts w:asciiTheme="minorHAnsi" w:eastAsiaTheme="minorEastAsia" w:hAnsiTheme="minorHAnsi"/>
              <w:noProof/>
              <w:sz w:val="22"/>
              <w:lang w:eastAsia="en-IE"/>
            </w:rPr>
          </w:pPr>
          <w:hyperlink w:anchor="_Toc9850579" w:history="1">
            <w:r w:rsidR="00D069DF" w:rsidRPr="00524557">
              <w:rPr>
                <w:rStyle w:val="Hyperlink"/>
                <w:noProof/>
                <w:color w:val="auto"/>
                <w:lang w:eastAsia="en-IE"/>
              </w:rPr>
              <w:t>9.1</w:t>
            </w:r>
            <w:r w:rsidR="00D069DF" w:rsidRPr="00524557">
              <w:rPr>
                <w:rFonts w:asciiTheme="minorHAnsi" w:eastAsiaTheme="minorEastAsia" w:hAnsiTheme="minorHAnsi"/>
                <w:noProof/>
                <w:sz w:val="22"/>
                <w:lang w:eastAsia="en-IE"/>
              </w:rPr>
              <w:tab/>
            </w:r>
            <w:r w:rsidR="00D069DF" w:rsidRPr="00524557">
              <w:rPr>
                <w:rStyle w:val="Hyperlink"/>
                <w:noProof/>
                <w:color w:val="auto"/>
                <w:lang w:eastAsia="en-IE"/>
              </w:rPr>
              <w:t>Flappy Bird Neat Algorithm</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_Toc9850579 \h </w:instrText>
            </w:r>
            <w:r w:rsidR="00D069DF" w:rsidRPr="00524557">
              <w:rPr>
                <w:noProof/>
                <w:webHidden/>
              </w:rPr>
            </w:r>
            <w:r w:rsidR="00D069DF" w:rsidRPr="00524557">
              <w:rPr>
                <w:noProof/>
                <w:webHidden/>
              </w:rPr>
              <w:fldChar w:fldCharType="separate"/>
            </w:r>
            <w:r w:rsidR="005639FB">
              <w:rPr>
                <w:noProof/>
                <w:webHidden/>
              </w:rPr>
              <w:t>22</w:t>
            </w:r>
            <w:r w:rsidR="00D069DF" w:rsidRPr="00524557">
              <w:rPr>
                <w:noProof/>
                <w:webHidden/>
              </w:rPr>
              <w:fldChar w:fldCharType="end"/>
            </w:r>
          </w:hyperlink>
        </w:p>
        <w:p w14:paraId="688DC0BA" w14:textId="40D2543D" w:rsidR="00D069DF" w:rsidRPr="00524557" w:rsidRDefault="007102F8" w:rsidP="0063467B">
          <w:pPr>
            <w:pStyle w:val="TOC2"/>
            <w:rPr>
              <w:rFonts w:asciiTheme="minorHAnsi" w:eastAsiaTheme="minorEastAsia" w:hAnsiTheme="minorHAnsi"/>
              <w:noProof/>
              <w:sz w:val="22"/>
              <w:lang w:eastAsia="en-IE"/>
            </w:rPr>
          </w:pPr>
          <w:hyperlink w:anchor="_Toc9850580" w:history="1">
            <w:r w:rsidR="00D069DF" w:rsidRPr="00524557">
              <w:rPr>
                <w:rStyle w:val="Hyperlink"/>
                <w:noProof/>
                <w:color w:val="auto"/>
                <w:lang w:eastAsia="en-IE"/>
              </w:rPr>
              <w:t>9.2</w:t>
            </w:r>
            <w:r w:rsidR="00D069DF" w:rsidRPr="00524557">
              <w:rPr>
                <w:rFonts w:asciiTheme="minorHAnsi" w:eastAsiaTheme="minorEastAsia" w:hAnsiTheme="minorHAnsi"/>
                <w:noProof/>
                <w:sz w:val="22"/>
                <w:lang w:eastAsia="en-IE"/>
              </w:rPr>
              <w:tab/>
            </w:r>
            <w:r w:rsidR="00D069DF" w:rsidRPr="00524557">
              <w:rPr>
                <w:rStyle w:val="Hyperlink"/>
                <w:noProof/>
                <w:color w:val="auto"/>
                <w:lang w:eastAsia="en-IE"/>
              </w:rPr>
              <w:t>Super Mario Bros. OpenAI</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_Toc9850580 \h </w:instrText>
            </w:r>
            <w:r w:rsidR="00D069DF" w:rsidRPr="00524557">
              <w:rPr>
                <w:noProof/>
                <w:webHidden/>
              </w:rPr>
            </w:r>
            <w:r w:rsidR="00D069DF" w:rsidRPr="00524557">
              <w:rPr>
                <w:noProof/>
                <w:webHidden/>
              </w:rPr>
              <w:fldChar w:fldCharType="separate"/>
            </w:r>
            <w:r w:rsidR="005639FB">
              <w:rPr>
                <w:noProof/>
                <w:webHidden/>
              </w:rPr>
              <w:t>23</w:t>
            </w:r>
            <w:r w:rsidR="00D069DF" w:rsidRPr="00524557">
              <w:rPr>
                <w:noProof/>
                <w:webHidden/>
              </w:rPr>
              <w:fldChar w:fldCharType="end"/>
            </w:r>
          </w:hyperlink>
        </w:p>
        <w:p w14:paraId="21278EEA" w14:textId="0DE07772" w:rsidR="00D069DF" w:rsidRPr="00524557" w:rsidRDefault="007102F8" w:rsidP="0063467B">
          <w:pPr>
            <w:pStyle w:val="TOC2"/>
            <w:rPr>
              <w:rFonts w:asciiTheme="minorHAnsi" w:eastAsiaTheme="minorEastAsia" w:hAnsiTheme="minorHAnsi"/>
              <w:noProof/>
              <w:sz w:val="22"/>
              <w:lang w:eastAsia="en-IE"/>
            </w:rPr>
          </w:pPr>
          <w:hyperlink w:anchor="_Toc9850581" w:history="1">
            <w:r w:rsidR="00D069DF" w:rsidRPr="00524557">
              <w:rPr>
                <w:rStyle w:val="Hyperlink"/>
                <w:noProof/>
                <w:color w:val="auto"/>
                <w:lang w:eastAsia="en-IE"/>
              </w:rPr>
              <w:t>9.3</w:t>
            </w:r>
            <w:r w:rsidR="00D069DF" w:rsidRPr="00524557">
              <w:rPr>
                <w:rFonts w:asciiTheme="minorHAnsi" w:eastAsiaTheme="minorEastAsia" w:hAnsiTheme="minorHAnsi"/>
                <w:noProof/>
                <w:sz w:val="22"/>
                <w:lang w:eastAsia="en-IE"/>
              </w:rPr>
              <w:tab/>
            </w:r>
            <w:r w:rsidR="00D069DF" w:rsidRPr="00524557">
              <w:rPr>
                <w:rStyle w:val="Hyperlink"/>
                <w:noProof/>
                <w:color w:val="auto"/>
                <w:lang w:eastAsia="en-IE"/>
              </w:rPr>
              <w:t>Image Classification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_Toc9850581 \h </w:instrText>
            </w:r>
            <w:r w:rsidR="00D069DF" w:rsidRPr="00524557">
              <w:rPr>
                <w:noProof/>
                <w:webHidden/>
              </w:rPr>
            </w:r>
            <w:r w:rsidR="00D069DF" w:rsidRPr="00524557">
              <w:rPr>
                <w:noProof/>
                <w:webHidden/>
              </w:rPr>
              <w:fldChar w:fldCharType="separate"/>
            </w:r>
            <w:r w:rsidR="005639FB">
              <w:rPr>
                <w:noProof/>
                <w:webHidden/>
              </w:rPr>
              <w:t>24</w:t>
            </w:r>
            <w:r w:rsidR="00D069DF" w:rsidRPr="00524557">
              <w:rPr>
                <w:noProof/>
                <w:webHidden/>
              </w:rPr>
              <w:fldChar w:fldCharType="end"/>
            </w:r>
          </w:hyperlink>
        </w:p>
        <w:p w14:paraId="05A27DB4" w14:textId="456D4326" w:rsidR="00D069DF" w:rsidRPr="00524557" w:rsidRDefault="007102F8" w:rsidP="0063467B">
          <w:pPr>
            <w:pStyle w:val="TOC2"/>
            <w:rPr>
              <w:rFonts w:asciiTheme="minorHAnsi" w:eastAsiaTheme="minorEastAsia" w:hAnsiTheme="minorHAnsi"/>
              <w:noProof/>
              <w:sz w:val="22"/>
              <w:lang w:eastAsia="en-IE"/>
            </w:rPr>
          </w:pPr>
          <w:hyperlink w:anchor="_Toc9850582" w:history="1">
            <w:r w:rsidR="00D069DF" w:rsidRPr="00524557">
              <w:rPr>
                <w:rStyle w:val="Hyperlink"/>
                <w:noProof/>
                <w:color w:val="auto"/>
                <w:lang w:eastAsia="en-IE"/>
              </w:rPr>
              <w:t>9.4</w:t>
            </w:r>
            <w:r w:rsidR="00D069DF" w:rsidRPr="00524557">
              <w:rPr>
                <w:rFonts w:asciiTheme="minorHAnsi" w:eastAsiaTheme="minorEastAsia" w:hAnsiTheme="minorHAnsi"/>
                <w:noProof/>
                <w:sz w:val="22"/>
                <w:lang w:eastAsia="en-IE"/>
              </w:rPr>
              <w:tab/>
            </w:r>
            <w:r w:rsidR="00D069DF" w:rsidRPr="00524557">
              <w:rPr>
                <w:rStyle w:val="Hyperlink"/>
                <w:noProof/>
                <w:color w:val="auto"/>
                <w:lang w:eastAsia="en-IE"/>
              </w:rPr>
              <w:t>Super Mario Bros. OpenAI using an image classifier</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_Toc9850582 \h </w:instrText>
            </w:r>
            <w:r w:rsidR="00D069DF" w:rsidRPr="00524557">
              <w:rPr>
                <w:noProof/>
                <w:webHidden/>
              </w:rPr>
            </w:r>
            <w:r w:rsidR="00D069DF" w:rsidRPr="00524557">
              <w:rPr>
                <w:noProof/>
                <w:webHidden/>
              </w:rPr>
              <w:fldChar w:fldCharType="separate"/>
            </w:r>
            <w:r w:rsidR="005639FB">
              <w:rPr>
                <w:noProof/>
                <w:webHidden/>
              </w:rPr>
              <w:t>25</w:t>
            </w:r>
            <w:r w:rsidR="00D069DF" w:rsidRPr="00524557">
              <w:rPr>
                <w:noProof/>
                <w:webHidden/>
              </w:rPr>
              <w:fldChar w:fldCharType="end"/>
            </w:r>
          </w:hyperlink>
        </w:p>
        <w:p w14:paraId="45BD1BEF" w14:textId="5BB36663" w:rsidR="00D069DF" w:rsidRPr="00524557" w:rsidRDefault="007102F8" w:rsidP="0063467B">
          <w:pPr>
            <w:pStyle w:val="TOC1"/>
            <w:rPr>
              <w:rFonts w:asciiTheme="minorHAnsi" w:eastAsiaTheme="minorEastAsia" w:hAnsiTheme="minorHAnsi"/>
              <w:noProof/>
              <w:sz w:val="22"/>
              <w:lang w:eastAsia="en-IE"/>
            </w:rPr>
          </w:pPr>
          <w:hyperlink w:anchor="_Toc9850583" w:history="1">
            <w:r w:rsidR="00D069DF" w:rsidRPr="00524557">
              <w:rPr>
                <w:rStyle w:val="Hyperlink"/>
                <w:noProof/>
                <w:color w:val="auto"/>
              </w:rPr>
              <w:t>10</w:t>
            </w:r>
            <w:r w:rsidR="00D069DF" w:rsidRPr="00524557">
              <w:rPr>
                <w:rFonts w:asciiTheme="minorHAnsi" w:eastAsiaTheme="minorEastAsia" w:hAnsiTheme="minorHAnsi"/>
                <w:noProof/>
                <w:sz w:val="22"/>
                <w:lang w:eastAsia="en-IE"/>
              </w:rPr>
              <w:tab/>
            </w:r>
            <w:r w:rsidR="00D069DF" w:rsidRPr="00524557">
              <w:rPr>
                <w:rStyle w:val="Hyperlink"/>
                <w:noProof/>
                <w:color w:val="auto"/>
              </w:rPr>
              <w:t>Implementation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_Toc9850583 \h </w:instrText>
            </w:r>
            <w:r w:rsidR="00D069DF" w:rsidRPr="00524557">
              <w:rPr>
                <w:noProof/>
                <w:webHidden/>
              </w:rPr>
            </w:r>
            <w:r w:rsidR="00D069DF" w:rsidRPr="00524557">
              <w:rPr>
                <w:noProof/>
                <w:webHidden/>
              </w:rPr>
              <w:fldChar w:fldCharType="separate"/>
            </w:r>
            <w:r w:rsidR="005639FB">
              <w:rPr>
                <w:noProof/>
                <w:webHidden/>
              </w:rPr>
              <w:t>27</w:t>
            </w:r>
            <w:r w:rsidR="00D069DF" w:rsidRPr="00524557">
              <w:rPr>
                <w:noProof/>
                <w:webHidden/>
              </w:rPr>
              <w:fldChar w:fldCharType="end"/>
            </w:r>
          </w:hyperlink>
        </w:p>
        <w:p w14:paraId="02E58CD9" w14:textId="2000AF9C" w:rsidR="00D069DF" w:rsidRPr="00524557" w:rsidRDefault="007102F8" w:rsidP="0063467B">
          <w:pPr>
            <w:pStyle w:val="TOC2"/>
            <w:rPr>
              <w:rFonts w:asciiTheme="minorHAnsi" w:eastAsiaTheme="minorEastAsia" w:hAnsiTheme="minorHAnsi"/>
              <w:noProof/>
              <w:sz w:val="22"/>
              <w:lang w:eastAsia="en-IE"/>
            </w:rPr>
          </w:pPr>
          <w:hyperlink w:anchor="_Toc9850584" w:history="1">
            <w:r w:rsidR="00D069DF" w:rsidRPr="00524557">
              <w:rPr>
                <w:rStyle w:val="Hyperlink"/>
                <w:noProof/>
                <w:color w:val="auto"/>
              </w:rPr>
              <w:t>10.1</w:t>
            </w:r>
            <w:r w:rsidR="00D069DF" w:rsidRPr="00524557">
              <w:rPr>
                <w:rFonts w:asciiTheme="minorHAnsi" w:eastAsiaTheme="minorEastAsia" w:hAnsiTheme="minorHAnsi"/>
                <w:noProof/>
                <w:sz w:val="22"/>
                <w:lang w:eastAsia="en-IE"/>
              </w:rPr>
              <w:tab/>
            </w:r>
            <w:r w:rsidR="00D069DF" w:rsidRPr="00524557">
              <w:rPr>
                <w:rStyle w:val="Hyperlink"/>
                <w:noProof/>
                <w:color w:val="auto"/>
              </w:rPr>
              <w:t>Sprints</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_Toc9850584 \h </w:instrText>
            </w:r>
            <w:r w:rsidR="00D069DF" w:rsidRPr="00524557">
              <w:rPr>
                <w:noProof/>
                <w:webHidden/>
              </w:rPr>
            </w:r>
            <w:r w:rsidR="00D069DF" w:rsidRPr="00524557">
              <w:rPr>
                <w:noProof/>
                <w:webHidden/>
              </w:rPr>
              <w:fldChar w:fldCharType="separate"/>
            </w:r>
            <w:r w:rsidR="005639FB">
              <w:rPr>
                <w:noProof/>
                <w:webHidden/>
              </w:rPr>
              <w:t>27</w:t>
            </w:r>
            <w:r w:rsidR="00D069DF" w:rsidRPr="00524557">
              <w:rPr>
                <w:noProof/>
                <w:webHidden/>
              </w:rPr>
              <w:fldChar w:fldCharType="end"/>
            </w:r>
          </w:hyperlink>
        </w:p>
        <w:p w14:paraId="3B591F53" w14:textId="05F06253" w:rsidR="00D069DF" w:rsidRPr="00524557" w:rsidRDefault="007102F8" w:rsidP="0063467B">
          <w:pPr>
            <w:pStyle w:val="TOC3"/>
            <w:rPr>
              <w:rFonts w:asciiTheme="minorHAnsi" w:eastAsiaTheme="minorEastAsia" w:hAnsiTheme="minorHAnsi"/>
              <w:noProof/>
              <w:sz w:val="22"/>
              <w:lang w:eastAsia="en-IE"/>
            </w:rPr>
          </w:pPr>
          <w:hyperlink w:anchor="_Toc9850585" w:history="1">
            <w:r w:rsidR="00D069DF" w:rsidRPr="00524557">
              <w:rPr>
                <w:rStyle w:val="Hyperlink"/>
                <w:noProof/>
                <w:color w:val="auto"/>
              </w:rPr>
              <w:t>10.1.1</w:t>
            </w:r>
            <w:r w:rsidR="00D069DF" w:rsidRPr="00524557">
              <w:rPr>
                <w:rFonts w:asciiTheme="minorHAnsi" w:eastAsiaTheme="minorEastAsia" w:hAnsiTheme="minorHAnsi"/>
                <w:noProof/>
                <w:sz w:val="22"/>
                <w:lang w:eastAsia="en-IE"/>
              </w:rPr>
              <w:tab/>
            </w:r>
            <w:r w:rsidR="00D069DF" w:rsidRPr="00524557">
              <w:rPr>
                <w:rStyle w:val="Hyperlink"/>
                <w:noProof/>
                <w:color w:val="auto"/>
              </w:rPr>
              <w:t>Sprint 1 – Data Collection and Environment Creation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_Toc9850585 \h </w:instrText>
            </w:r>
            <w:r w:rsidR="00D069DF" w:rsidRPr="00524557">
              <w:rPr>
                <w:noProof/>
                <w:webHidden/>
              </w:rPr>
            </w:r>
            <w:r w:rsidR="00D069DF" w:rsidRPr="00524557">
              <w:rPr>
                <w:noProof/>
                <w:webHidden/>
              </w:rPr>
              <w:fldChar w:fldCharType="separate"/>
            </w:r>
            <w:r w:rsidR="005639FB">
              <w:rPr>
                <w:noProof/>
                <w:webHidden/>
              </w:rPr>
              <w:t>28</w:t>
            </w:r>
            <w:r w:rsidR="00D069DF" w:rsidRPr="00524557">
              <w:rPr>
                <w:noProof/>
                <w:webHidden/>
              </w:rPr>
              <w:fldChar w:fldCharType="end"/>
            </w:r>
          </w:hyperlink>
        </w:p>
        <w:p w14:paraId="6513795C" w14:textId="6DEEA266" w:rsidR="00D069DF" w:rsidRPr="00524557" w:rsidRDefault="007102F8" w:rsidP="0063467B">
          <w:pPr>
            <w:pStyle w:val="TOC3"/>
            <w:rPr>
              <w:rFonts w:asciiTheme="minorHAnsi" w:eastAsiaTheme="minorEastAsia" w:hAnsiTheme="minorHAnsi"/>
              <w:noProof/>
              <w:sz w:val="22"/>
              <w:lang w:eastAsia="en-IE"/>
            </w:rPr>
          </w:pPr>
          <w:hyperlink w:anchor="_Toc9850586" w:history="1">
            <w:r w:rsidR="00D069DF" w:rsidRPr="00524557">
              <w:rPr>
                <w:rStyle w:val="Hyperlink"/>
                <w:noProof/>
                <w:color w:val="auto"/>
              </w:rPr>
              <w:t>10.1.2</w:t>
            </w:r>
            <w:r w:rsidR="00D069DF" w:rsidRPr="00524557">
              <w:rPr>
                <w:rFonts w:asciiTheme="minorHAnsi" w:eastAsiaTheme="minorEastAsia" w:hAnsiTheme="minorHAnsi"/>
                <w:noProof/>
                <w:sz w:val="22"/>
                <w:lang w:eastAsia="en-IE"/>
              </w:rPr>
              <w:tab/>
            </w:r>
            <w:r w:rsidR="00D069DF" w:rsidRPr="00524557">
              <w:rPr>
                <w:rStyle w:val="Hyperlink"/>
                <w:noProof/>
                <w:color w:val="auto"/>
              </w:rPr>
              <w:t>Sprint 2 - NEAT</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_Toc9850586 \h </w:instrText>
            </w:r>
            <w:r w:rsidR="00D069DF" w:rsidRPr="00524557">
              <w:rPr>
                <w:noProof/>
                <w:webHidden/>
              </w:rPr>
            </w:r>
            <w:r w:rsidR="00D069DF" w:rsidRPr="00524557">
              <w:rPr>
                <w:noProof/>
                <w:webHidden/>
              </w:rPr>
              <w:fldChar w:fldCharType="separate"/>
            </w:r>
            <w:r w:rsidR="005639FB">
              <w:rPr>
                <w:noProof/>
                <w:webHidden/>
              </w:rPr>
              <w:t>40</w:t>
            </w:r>
            <w:r w:rsidR="00D069DF" w:rsidRPr="00524557">
              <w:rPr>
                <w:noProof/>
                <w:webHidden/>
              </w:rPr>
              <w:fldChar w:fldCharType="end"/>
            </w:r>
          </w:hyperlink>
        </w:p>
        <w:p w14:paraId="3723B6D5" w14:textId="0335EC36" w:rsidR="00D069DF" w:rsidRPr="00524557" w:rsidRDefault="007102F8" w:rsidP="0063467B">
          <w:pPr>
            <w:pStyle w:val="TOC3"/>
            <w:rPr>
              <w:rFonts w:asciiTheme="minorHAnsi" w:eastAsiaTheme="minorEastAsia" w:hAnsiTheme="minorHAnsi"/>
              <w:noProof/>
              <w:sz w:val="22"/>
              <w:lang w:eastAsia="en-IE"/>
            </w:rPr>
          </w:pPr>
          <w:hyperlink w:anchor="_Toc9850587" w:history="1">
            <w:r w:rsidR="00D069DF" w:rsidRPr="00524557">
              <w:rPr>
                <w:rStyle w:val="Hyperlink"/>
                <w:noProof/>
                <w:color w:val="auto"/>
              </w:rPr>
              <w:t>10.1.3</w:t>
            </w:r>
            <w:r w:rsidR="00D069DF" w:rsidRPr="00524557">
              <w:rPr>
                <w:rFonts w:asciiTheme="minorHAnsi" w:eastAsiaTheme="minorEastAsia" w:hAnsiTheme="minorHAnsi"/>
                <w:noProof/>
                <w:sz w:val="22"/>
                <w:lang w:eastAsia="en-IE"/>
              </w:rPr>
              <w:tab/>
            </w:r>
            <w:r w:rsidR="00D069DF" w:rsidRPr="00524557">
              <w:rPr>
                <w:rStyle w:val="Hyperlink"/>
                <w:noProof/>
                <w:color w:val="auto"/>
              </w:rPr>
              <w:t>Sprint 3 – Q-Learning</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_Toc9850587 \h </w:instrText>
            </w:r>
            <w:r w:rsidR="00D069DF" w:rsidRPr="00524557">
              <w:rPr>
                <w:noProof/>
                <w:webHidden/>
              </w:rPr>
            </w:r>
            <w:r w:rsidR="00D069DF" w:rsidRPr="00524557">
              <w:rPr>
                <w:noProof/>
                <w:webHidden/>
              </w:rPr>
              <w:fldChar w:fldCharType="separate"/>
            </w:r>
            <w:r w:rsidR="005639FB">
              <w:rPr>
                <w:noProof/>
                <w:webHidden/>
              </w:rPr>
              <w:t>43</w:t>
            </w:r>
            <w:r w:rsidR="00D069DF" w:rsidRPr="00524557">
              <w:rPr>
                <w:noProof/>
                <w:webHidden/>
              </w:rPr>
              <w:fldChar w:fldCharType="end"/>
            </w:r>
          </w:hyperlink>
        </w:p>
        <w:p w14:paraId="7029DF3E" w14:textId="6ED70676" w:rsidR="00D069DF" w:rsidRPr="00524557" w:rsidRDefault="007102F8" w:rsidP="0063467B">
          <w:pPr>
            <w:pStyle w:val="TOC1"/>
            <w:rPr>
              <w:rFonts w:asciiTheme="minorHAnsi" w:eastAsiaTheme="minorEastAsia" w:hAnsiTheme="minorHAnsi"/>
              <w:noProof/>
              <w:sz w:val="22"/>
              <w:lang w:eastAsia="en-IE"/>
            </w:rPr>
          </w:pPr>
          <w:hyperlink w:anchor="_Toc9850588" w:history="1">
            <w:r w:rsidR="00D069DF" w:rsidRPr="00524557">
              <w:rPr>
                <w:rStyle w:val="Hyperlink"/>
                <w:noProof/>
                <w:color w:val="auto"/>
              </w:rPr>
              <w:t>11</w:t>
            </w:r>
            <w:r w:rsidR="00D069DF" w:rsidRPr="00524557">
              <w:rPr>
                <w:rFonts w:asciiTheme="minorHAnsi" w:eastAsiaTheme="minorEastAsia" w:hAnsiTheme="minorHAnsi"/>
                <w:noProof/>
                <w:sz w:val="22"/>
                <w:lang w:eastAsia="en-IE"/>
              </w:rPr>
              <w:tab/>
            </w:r>
            <w:r w:rsidR="00D069DF" w:rsidRPr="00524557">
              <w:rPr>
                <w:rStyle w:val="Hyperlink"/>
                <w:noProof/>
                <w:color w:val="auto"/>
              </w:rPr>
              <w:t>Conclusion</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_Toc9850588 \h </w:instrText>
            </w:r>
            <w:r w:rsidR="00D069DF" w:rsidRPr="00524557">
              <w:rPr>
                <w:noProof/>
                <w:webHidden/>
              </w:rPr>
            </w:r>
            <w:r w:rsidR="00D069DF" w:rsidRPr="00524557">
              <w:rPr>
                <w:noProof/>
                <w:webHidden/>
              </w:rPr>
              <w:fldChar w:fldCharType="separate"/>
            </w:r>
            <w:r w:rsidR="005639FB">
              <w:rPr>
                <w:noProof/>
                <w:webHidden/>
              </w:rPr>
              <w:t>55</w:t>
            </w:r>
            <w:r w:rsidR="00D069DF" w:rsidRPr="00524557">
              <w:rPr>
                <w:noProof/>
                <w:webHidden/>
              </w:rPr>
              <w:fldChar w:fldCharType="end"/>
            </w:r>
          </w:hyperlink>
        </w:p>
        <w:p w14:paraId="116653DF" w14:textId="421ABC9A" w:rsidR="00D069DF" w:rsidRPr="00524557" w:rsidRDefault="007102F8" w:rsidP="0063467B">
          <w:pPr>
            <w:pStyle w:val="TOC1"/>
            <w:rPr>
              <w:rFonts w:asciiTheme="minorHAnsi" w:eastAsiaTheme="minorEastAsia" w:hAnsiTheme="minorHAnsi"/>
              <w:noProof/>
              <w:sz w:val="22"/>
              <w:lang w:eastAsia="en-IE"/>
            </w:rPr>
          </w:pPr>
          <w:hyperlink w:anchor="_Toc9850589" w:history="1">
            <w:r w:rsidR="00D069DF" w:rsidRPr="00524557">
              <w:rPr>
                <w:rStyle w:val="Hyperlink"/>
                <w:noProof/>
                <w:color w:val="auto"/>
              </w:rPr>
              <w:t>12</w:t>
            </w:r>
            <w:r w:rsidR="00D069DF" w:rsidRPr="00524557">
              <w:rPr>
                <w:rFonts w:asciiTheme="minorHAnsi" w:eastAsiaTheme="minorEastAsia" w:hAnsiTheme="minorHAnsi"/>
                <w:noProof/>
                <w:sz w:val="22"/>
                <w:lang w:eastAsia="en-IE"/>
              </w:rPr>
              <w:tab/>
            </w:r>
            <w:r w:rsidR="00D069DF" w:rsidRPr="00524557">
              <w:rPr>
                <w:rStyle w:val="Hyperlink"/>
                <w:noProof/>
                <w:color w:val="auto"/>
              </w:rPr>
              <w:t>References</w:t>
            </w:r>
            <w:r w:rsidR="00D069DF" w:rsidRPr="00524557">
              <w:rPr>
                <w:noProof/>
                <w:webHidden/>
              </w:rPr>
              <w:tab/>
            </w:r>
            <w:r w:rsidR="00D069DF" w:rsidRPr="00524557">
              <w:rPr>
                <w:noProof/>
                <w:webHidden/>
              </w:rPr>
              <w:fldChar w:fldCharType="begin"/>
            </w:r>
            <w:r w:rsidR="00D069DF" w:rsidRPr="00524557">
              <w:rPr>
                <w:noProof/>
                <w:webHidden/>
              </w:rPr>
              <w:instrText xml:space="preserve"> PAGEREF _Toc9850589 \h </w:instrText>
            </w:r>
            <w:r w:rsidR="00D069DF" w:rsidRPr="00524557">
              <w:rPr>
                <w:noProof/>
                <w:webHidden/>
              </w:rPr>
            </w:r>
            <w:r w:rsidR="00D069DF" w:rsidRPr="00524557">
              <w:rPr>
                <w:noProof/>
                <w:webHidden/>
              </w:rPr>
              <w:fldChar w:fldCharType="separate"/>
            </w:r>
            <w:r w:rsidR="005639FB">
              <w:rPr>
                <w:noProof/>
                <w:webHidden/>
              </w:rPr>
              <w:t>56</w:t>
            </w:r>
            <w:r w:rsidR="00D069DF" w:rsidRPr="00524557">
              <w:rPr>
                <w:noProof/>
                <w:webHidden/>
              </w:rPr>
              <w:fldChar w:fldCharType="end"/>
            </w:r>
          </w:hyperlink>
        </w:p>
        <w:p w14:paraId="5257B505" w14:textId="7151FE54" w:rsidR="000410DF" w:rsidRPr="00524557" w:rsidRDefault="000410DF" w:rsidP="0063467B">
          <w:pPr>
            <w:rPr>
              <w:noProof/>
            </w:rPr>
          </w:pPr>
          <w:r w:rsidRPr="00524557">
            <w:rPr>
              <w:noProof/>
            </w:rPr>
            <w:fldChar w:fldCharType="end"/>
          </w:r>
        </w:p>
      </w:sdtContent>
    </w:sdt>
    <w:p w14:paraId="09C855F0" w14:textId="77777777" w:rsidR="003927F4" w:rsidRPr="00524557" w:rsidRDefault="003927F4" w:rsidP="0063467B">
      <w:pPr>
        <w:rPr>
          <w:noProof/>
        </w:rPr>
      </w:pPr>
      <w:r w:rsidRPr="00524557">
        <w:rPr>
          <w:noProof/>
        </w:rPr>
        <w:br w:type="page"/>
      </w:r>
    </w:p>
    <w:p w14:paraId="59A4E466" w14:textId="0CA3C6B8" w:rsidR="00D0767C" w:rsidRPr="00524557" w:rsidRDefault="00D0767C" w:rsidP="0063467B">
      <w:pPr>
        <w:pStyle w:val="Heading1"/>
      </w:pPr>
      <w:bookmarkStart w:id="1" w:name="_Toc9850547"/>
      <w:r w:rsidRPr="00524557">
        <w:lastRenderedPageBreak/>
        <w:t>Abstract</w:t>
      </w:r>
      <w:bookmarkEnd w:id="1"/>
    </w:p>
    <w:p w14:paraId="275B8D3F" w14:textId="7920B6F0" w:rsidR="002425EB" w:rsidRPr="00524557" w:rsidRDefault="00E56C6A" w:rsidP="0063467B">
      <w:r w:rsidRPr="00524557">
        <w:t>Finding a way to navigate a Super Mario Bros. Level using a Machine learning Algorithm</w:t>
      </w:r>
      <w:r w:rsidR="00C44843" w:rsidRPr="00524557">
        <w:t xml:space="preserve">. Research began into looking at NEAT as a viable </w:t>
      </w:r>
      <w:r w:rsidR="006336C9" w:rsidRPr="00524557">
        <w:t xml:space="preserve">training methodology to create an agent </w:t>
      </w:r>
      <w:r w:rsidR="00E8280C" w:rsidRPr="00524557">
        <w:t xml:space="preserve">for navigation of the levels. </w:t>
      </w:r>
      <w:r w:rsidR="00061B98" w:rsidRPr="00524557">
        <w:t xml:space="preserve">NEAT needs either </w:t>
      </w:r>
      <w:proofErr w:type="spellStart"/>
      <w:proofErr w:type="gramStart"/>
      <w:r w:rsidR="00061B98" w:rsidRPr="00524557">
        <w:t>a</w:t>
      </w:r>
      <w:proofErr w:type="spellEnd"/>
      <w:proofErr w:type="gramEnd"/>
      <w:r w:rsidR="00061B98" w:rsidRPr="00524557">
        <w:t xml:space="preserve"> extremely long training time or to be run in parallel to work</w:t>
      </w:r>
      <w:r w:rsidR="00CE4C6A" w:rsidRPr="00524557">
        <w:t xml:space="preserve">. This turned out to be an issue with regards to hardware resources </w:t>
      </w:r>
      <w:r w:rsidR="008377FC" w:rsidRPr="00524557">
        <w:t xml:space="preserve">available. This was especially difficult as the project was to use </w:t>
      </w:r>
      <w:proofErr w:type="spellStart"/>
      <w:r w:rsidR="008377FC" w:rsidRPr="00524557">
        <w:t>Keras</w:t>
      </w:r>
      <w:proofErr w:type="spellEnd"/>
      <w:r w:rsidR="008377FC" w:rsidRPr="00524557">
        <w:t xml:space="preserve"> or TensorFlow models as the brain of the agent within NEAT.</w:t>
      </w:r>
    </w:p>
    <w:p w14:paraId="4A351F51" w14:textId="42B8C81D" w:rsidR="008377FC" w:rsidRPr="00524557" w:rsidRDefault="00754AAB" w:rsidP="0063467B">
      <w:r w:rsidRPr="00524557">
        <w:t xml:space="preserve">The decision was to move to Q-learning which seemed more feasible and had numerous studies done. </w:t>
      </w:r>
      <w:r w:rsidR="00EA3C3C" w:rsidRPr="00524557">
        <w:t xml:space="preserve">Q-learning as a concept is closer to that of how humans learn. This meant that the learning process would simulate how a human with no knowledge may learn to play </w:t>
      </w:r>
      <w:r w:rsidR="002219E6" w:rsidRPr="00524557">
        <w:t>Super Mario Bros.</w:t>
      </w:r>
      <w:r w:rsidR="00EA3C3C" w:rsidRPr="00524557">
        <w:t xml:space="preserve"> </w:t>
      </w:r>
    </w:p>
    <w:p w14:paraId="020B324D" w14:textId="77170C05" w:rsidR="00D0767C" w:rsidRPr="00524557" w:rsidRDefault="00754AAB" w:rsidP="0063467B">
      <w:r w:rsidRPr="00524557">
        <w:t xml:space="preserve">The </w:t>
      </w:r>
      <w:r w:rsidR="004B6B0C" w:rsidRPr="00524557">
        <w:t xml:space="preserve">Main finding from the project was the time needed to train an agent was very dependent on the algorithm used. </w:t>
      </w:r>
      <w:r w:rsidR="00AF4832" w:rsidRPr="00524557">
        <w:t xml:space="preserve">Duelling Double Deep Q-Learning </w:t>
      </w:r>
      <w:r w:rsidR="007D0B89" w:rsidRPr="00524557">
        <w:t xml:space="preserve">with prioritised </w:t>
      </w:r>
      <w:r w:rsidR="00DF47F6" w:rsidRPr="00524557">
        <w:t xml:space="preserve">experience replay </w:t>
      </w:r>
      <w:r w:rsidR="00AF4832" w:rsidRPr="00524557">
        <w:t xml:space="preserve">turned out to be the best way to train as it </w:t>
      </w:r>
      <w:r w:rsidR="007D0B89" w:rsidRPr="00524557">
        <w:t xml:space="preserve">can train an agent in a few hours rather than several days. This </w:t>
      </w:r>
      <w:r w:rsidR="00DF47F6" w:rsidRPr="00524557">
        <w:t>is due to the way the memory of good experiences is held and replayed to the network to train</w:t>
      </w:r>
      <w:r w:rsidR="002425EB" w:rsidRPr="00524557">
        <w:t xml:space="preserve">. </w:t>
      </w:r>
    </w:p>
    <w:p w14:paraId="10E3042F" w14:textId="77777777" w:rsidR="0006514B" w:rsidRPr="00524557" w:rsidRDefault="0006514B" w:rsidP="0063467B">
      <w:pPr>
        <w:rPr>
          <w:rFonts w:asciiTheme="majorHAnsi" w:eastAsiaTheme="majorEastAsia" w:hAnsiTheme="majorHAnsi" w:cstheme="majorBidi"/>
          <w:sz w:val="32"/>
        </w:rPr>
      </w:pPr>
      <w:bookmarkStart w:id="2" w:name="_Toc9850548"/>
      <w:r w:rsidRPr="00524557">
        <w:br w:type="page"/>
      </w:r>
    </w:p>
    <w:p w14:paraId="23EEE169" w14:textId="5E4825E7" w:rsidR="0021136A" w:rsidRPr="00524557" w:rsidRDefault="0021136A" w:rsidP="0063467B">
      <w:pPr>
        <w:pStyle w:val="Heading1"/>
      </w:pPr>
      <w:r w:rsidRPr="00524557">
        <w:lastRenderedPageBreak/>
        <w:t>Introduction</w:t>
      </w:r>
      <w:bookmarkEnd w:id="2"/>
    </w:p>
    <w:p w14:paraId="6839542C" w14:textId="77777777" w:rsidR="00AA7676" w:rsidRPr="00524557" w:rsidRDefault="00001EAB" w:rsidP="0063467B">
      <w:r w:rsidRPr="00524557">
        <w:t xml:space="preserve">Machine learning particularly </w:t>
      </w:r>
      <w:r w:rsidR="00161081" w:rsidRPr="00524557">
        <w:t xml:space="preserve">reinforcement </w:t>
      </w:r>
      <w:r w:rsidR="009147EE" w:rsidRPr="00524557">
        <w:t xml:space="preserve">learning </w:t>
      </w:r>
      <w:r w:rsidR="00161081" w:rsidRPr="00524557">
        <w:t xml:space="preserve">or </w:t>
      </w:r>
      <w:r w:rsidR="009147EE" w:rsidRPr="00524557">
        <w:t xml:space="preserve">neuro-evolutionary </w:t>
      </w:r>
      <w:r w:rsidR="00275039" w:rsidRPr="00524557">
        <w:t xml:space="preserve">types of machine learning are particularly interesting as they do not need to be trained using any </w:t>
      </w:r>
      <w:r w:rsidR="00913B6B" w:rsidRPr="00524557">
        <w:t xml:space="preserve">gathered </w:t>
      </w:r>
      <w:proofErr w:type="gramStart"/>
      <w:r w:rsidR="00913B6B" w:rsidRPr="00524557">
        <w:t>dataset</w:t>
      </w:r>
      <w:proofErr w:type="gramEnd"/>
      <w:r w:rsidR="00913B6B" w:rsidRPr="00524557">
        <w:t xml:space="preserve"> they create their own data by trial and error.</w:t>
      </w:r>
    </w:p>
    <w:p w14:paraId="54AFE7B7" w14:textId="55F244AC" w:rsidR="002425EB" w:rsidRPr="00524557" w:rsidRDefault="00AA7676" w:rsidP="0063467B">
      <w:r w:rsidRPr="00524557">
        <w:t xml:space="preserve">Using machine learning to solve </w:t>
      </w:r>
      <w:r w:rsidR="00387EFF" w:rsidRPr="00524557">
        <w:t>problems such as navigating a Super Mario Bros. level is a good application for reinforcement learning or neuro-evolution</w:t>
      </w:r>
      <w:r w:rsidR="007E784B" w:rsidRPr="00524557">
        <w:t xml:space="preserve">. The process of learning is unsupervised to the point where it learns through its own trial and error. While neuro-evolution is like survival of the fittest reinforcement learning is like learning as a human. </w:t>
      </w:r>
    </w:p>
    <w:p w14:paraId="14B0367D" w14:textId="77777777" w:rsidR="002E1072" w:rsidRPr="00524557" w:rsidRDefault="0037674C" w:rsidP="0063467B">
      <w:r w:rsidRPr="00524557">
        <w:t xml:space="preserve">Reinforcement learning or more specifically Q-learning was chosen as the method to use for the project. </w:t>
      </w:r>
      <w:r w:rsidR="00D467F9" w:rsidRPr="00524557">
        <w:t xml:space="preserve">The training involved the use of </w:t>
      </w:r>
      <w:proofErr w:type="spellStart"/>
      <w:r w:rsidR="00D467F9" w:rsidRPr="00524557">
        <w:t>OpenAI</w:t>
      </w:r>
      <w:proofErr w:type="spellEnd"/>
      <w:r w:rsidR="00D467F9" w:rsidRPr="00524557">
        <w:t xml:space="preserve"> gym training environments which were then used with </w:t>
      </w:r>
      <w:proofErr w:type="gramStart"/>
      <w:r w:rsidR="00D467F9" w:rsidRPr="00524557">
        <w:t>a number of</w:t>
      </w:r>
      <w:proofErr w:type="gramEnd"/>
      <w:r w:rsidR="00D467F9" w:rsidRPr="00524557">
        <w:t xml:space="preserve"> Q-learning algorithms to find a final most effective </w:t>
      </w:r>
      <w:r w:rsidR="008655A7" w:rsidRPr="00524557">
        <w:t xml:space="preserve">algorithm. </w:t>
      </w:r>
    </w:p>
    <w:p w14:paraId="4A41579F" w14:textId="4727210B" w:rsidR="0096630E" w:rsidRPr="00524557" w:rsidRDefault="008655A7" w:rsidP="0063467B">
      <w:r w:rsidRPr="00524557">
        <w:t>The types of Q-learning used were</w:t>
      </w:r>
      <w:r w:rsidR="002E1072" w:rsidRPr="00524557">
        <w:t>:</w:t>
      </w:r>
    </w:p>
    <w:p w14:paraId="432B6F59" w14:textId="395B2EE1" w:rsidR="002E1072" w:rsidRPr="00524557" w:rsidRDefault="002E1072" w:rsidP="0063467B">
      <w:pPr>
        <w:pStyle w:val="ListParagraph"/>
        <w:numPr>
          <w:ilvl w:val="0"/>
          <w:numId w:val="21"/>
        </w:numPr>
      </w:pPr>
      <w:r w:rsidRPr="00524557">
        <w:t>Deep Q-learning</w:t>
      </w:r>
    </w:p>
    <w:p w14:paraId="7A2249BF" w14:textId="462DB0C0" w:rsidR="002E1072" w:rsidRPr="00524557" w:rsidRDefault="000259FD" w:rsidP="0063467B">
      <w:pPr>
        <w:pStyle w:val="ListParagraph"/>
        <w:numPr>
          <w:ilvl w:val="0"/>
          <w:numId w:val="21"/>
        </w:numPr>
      </w:pPr>
      <w:r w:rsidRPr="00524557">
        <w:t xml:space="preserve">Duelling </w:t>
      </w:r>
      <w:r w:rsidR="002E1072" w:rsidRPr="00524557">
        <w:t>Double Deep</w:t>
      </w:r>
      <w:r w:rsidRPr="00524557">
        <w:t xml:space="preserve"> Q-learning</w:t>
      </w:r>
    </w:p>
    <w:p w14:paraId="61E28FE3" w14:textId="7F0B6E9B" w:rsidR="000259FD" w:rsidRPr="00524557" w:rsidRDefault="000259FD" w:rsidP="0063467B">
      <w:proofErr w:type="gramStart"/>
      <w:r w:rsidRPr="00524557">
        <w:t>Both of these</w:t>
      </w:r>
      <w:proofErr w:type="gramEnd"/>
      <w:r w:rsidRPr="00524557">
        <w:t xml:space="preserve"> models have </w:t>
      </w:r>
      <w:r w:rsidR="000637D3" w:rsidRPr="00524557">
        <w:t>their</w:t>
      </w:r>
      <w:r w:rsidRPr="00524557">
        <w:t xml:space="preserve"> </w:t>
      </w:r>
      <w:r w:rsidR="00F829AE" w:rsidRPr="00524557">
        <w:t>place while they both will not work for the same problems to the solved.</w:t>
      </w:r>
    </w:p>
    <w:p w14:paraId="393DEB2D" w14:textId="77777777" w:rsidR="0006514B" w:rsidRPr="00524557" w:rsidRDefault="0006514B" w:rsidP="0063467B">
      <w:pPr>
        <w:rPr>
          <w:rFonts w:asciiTheme="majorHAnsi" w:eastAsiaTheme="majorEastAsia" w:hAnsiTheme="majorHAnsi" w:cstheme="majorBidi"/>
          <w:sz w:val="32"/>
        </w:rPr>
      </w:pPr>
      <w:bookmarkStart w:id="3" w:name="_Toc9850549"/>
      <w:r w:rsidRPr="00524557">
        <w:br w:type="page"/>
      </w:r>
    </w:p>
    <w:p w14:paraId="659598D9" w14:textId="70243CD0" w:rsidR="003927F4" w:rsidRPr="0063467B" w:rsidRDefault="003927F4" w:rsidP="0063467B">
      <w:pPr>
        <w:pStyle w:val="Heading1"/>
      </w:pPr>
      <w:r w:rsidRPr="0063467B">
        <w:lastRenderedPageBreak/>
        <w:t>Artificial Intelligence</w:t>
      </w:r>
      <w:bookmarkEnd w:id="3"/>
    </w:p>
    <w:p w14:paraId="1808D240" w14:textId="1415A83C" w:rsidR="00A95AE9" w:rsidRPr="0063467B" w:rsidRDefault="00A95AE9" w:rsidP="0063467B">
      <w:pPr>
        <w:pStyle w:val="Heading2"/>
      </w:pPr>
      <w:bookmarkStart w:id="4" w:name="_Toc9850550"/>
      <w:r w:rsidRPr="0063467B">
        <w:t>Introduction</w:t>
      </w:r>
      <w:bookmarkEnd w:id="4"/>
    </w:p>
    <w:p w14:paraId="3715B3AB" w14:textId="430B82E5" w:rsidR="003927F4" w:rsidRPr="0063467B" w:rsidRDefault="003927F4" w:rsidP="0063467B">
      <w:r w:rsidRPr="0063467B">
        <w:t xml:space="preserve">Artificial Intelligence is the broad term used to describe how a computer system can appear to have intelligence. Artificial Intelligence is also referred to as machine intelligence, this is intelligence shown by computers, and this is different than the intelligence shown by humans and animals. In the field of computer science Ai is defined as the research and study of intelligent agents. These agents </w:t>
      </w:r>
      <w:proofErr w:type="gramStart"/>
      <w:r w:rsidRPr="0063467B">
        <w:t>are able to</w:t>
      </w:r>
      <w:proofErr w:type="gramEnd"/>
      <w:r w:rsidRPr="0063467B">
        <w:t xml:space="preserve"> evaluate an environment and make decisions based on the inputs. In the </w:t>
      </w:r>
      <w:proofErr w:type="gramStart"/>
      <w:r w:rsidRPr="0063467B">
        <w:t>main stream</w:t>
      </w:r>
      <w:proofErr w:type="gramEnd"/>
      <w:r w:rsidRPr="0063467B">
        <w:t xml:space="preserve"> the term Artificial intelligence is applied to systems that mimic the intelligence of humans such as learning and problem solving.</w:t>
      </w:r>
      <w:sdt>
        <w:sdtPr>
          <w:id w:val="106861585"/>
          <w:citation/>
        </w:sdtPr>
        <w:sdtEndPr/>
        <w:sdtContent>
          <w:r w:rsidRPr="0063467B">
            <w:fldChar w:fldCharType="begin"/>
          </w:r>
          <w:r w:rsidR="00E57B6E" w:rsidRPr="0063467B">
            <w:instrText xml:space="preserve">CITATION Stu09 \l 6153 </w:instrText>
          </w:r>
          <w:r w:rsidRPr="0063467B">
            <w:fldChar w:fldCharType="separate"/>
          </w:r>
          <w:r w:rsidR="00DA7A5A" w:rsidRPr="0063467B">
            <w:t xml:space="preserve"> (Russell &amp; Norvig, 2009)</w:t>
          </w:r>
          <w:r w:rsidRPr="0063467B">
            <w:fldChar w:fldCharType="end"/>
          </w:r>
        </w:sdtContent>
      </w:sdt>
    </w:p>
    <w:p w14:paraId="569A841B" w14:textId="77777777" w:rsidR="003927F4" w:rsidRPr="00524557" w:rsidRDefault="003927F4" w:rsidP="0063467B">
      <w:pPr>
        <w:pStyle w:val="Heading2"/>
      </w:pPr>
      <w:bookmarkStart w:id="5" w:name="_Toc9850551"/>
      <w:r w:rsidRPr="00524557">
        <w:t>Neural Network</w:t>
      </w:r>
      <w:bookmarkEnd w:id="5"/>
    </w:p>
    <w:p w14:paraId="00CAE99D" w14:textId="67D24CEC" w:rsidR="003927F4" w:rsidRPr="00524557" w:rsidRDefault="003927F4" w:rsidP="0063467B">
      <w:r w:rsidRPr="00524557">
        <w:t xml:space="preserve">Neural networks are made up of neurons. These neurons can take an input compute said input and give an appropriate output. A single neuron system is called a perceptron. This takes in inputs and gives an output. The output is calculated using the supplied weights from the inputs. These are useful in the representation of a dynamic function. Such as an addition function. Two plus three equals 5. The perceptron can then be thought this through learning and then dynamically create an addition function </w:t>
      </w:r>
      <w:sdt>
        <w:sdtPr>
          <w:id w:val="-789503238"/>
          <w:citation/>
        </w:sdtPr>
        <w:sdtEndPr/>
        <w:sdtContent>
          <w:r w:rsidRPr="00524557">
            <w:fldChar w:fldCharType="begin"/>
          </w:r>
          <w:r w:rsidRPr="00524557">
            <w:instrText xml:space="preserve"> CITATION Dan12 \l 6153 </w:instrText>
          </w:r>
          <w:r w:rsidRPr="00524557">
            <w:fldChar w:fldCharType="separate"/>
          </w:r>
          <w:r w:rsidR="00DA7A5A" w:rsidRPr="00524557">
            <w:rPr>
              <w:noProof/>
            </w:rPr>
            <w:t>(Shiffman, 2012)</w:t>
          </w:r>
          <w:r w:rsidRPr="00524557">
            <w:fldChar w:fldCharType="end"/>
          </w:r>
        </w:sdtContent>
      </w:sdt>
      <w:r w:rsidRPr="00524557">
        <w:t>.</w:t>
      </w:r>
    </w:p>
    <w:p w14:paraId="0370CB6F" w14:textId="77777777" w:rsidR="003927F4" w:rsidRPr="00524557" w:rsidRDefault="003927F4" w:rsidP="0063467B"/>
    <w:p w14:paraId="3E7DF287" w14:textId="493BC69F" w:rsidR="003927F4" w:rsidRPr="00524557" w:rsidRDefault="003927F4" w:rsidP="0063467B">
      <w:r w:rsidRPr="00524557">
        <w:rPr>
          <w:noProof/>
          <w:lang w:eastAsia="en-IE"/>
        </w:rPr>
        <w:drawing>
          <wp:inline distT="0" distB="0" distL="0" distR="0" wp14:anchorId="635DB59F" wp14:editId="1D0D9232">
            <wp:extent cx="5486400" cy="873760"/>
            <wp:effectExtent l="0" t="0" r="0" b="2540"/>
            <wp:docPr id="4" name="Picture 4"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ceptr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873760"/>
                    </a:xfrm>
                    <a:prstGeom prst="rect">
                      <a:avLst/>
                    </a:prstGeom>
                    <a:noFill/>
                    <a:ln>
                      <a:noFill/>
                    </a:ln>
                  </pic:spPr>
                </pic:pic>
              </a:graphicData>
            </a:graphic>
          </wp:inline>
        </w:drawing>
      </w:r>
    </w:p>
    <w:p w14:paraId="7B3B4C5D" w14:textId="6CDBB0B0" w:rsidR="00FB3278" w:rsidRPr="00524557" w:rsidRDefault="0021136A"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3</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w:t>
      </w:r>
      <w:r w:rsidR="00D428B8" w:rsidRPr="00524557">
        <w:fldChar w:fldCharType="end"/>
      </w:r>
      <w:r w:rsidRPr="00524557">
        <w:t xml:space="preserve"> Representation of a perceptron</w:t>
      </w:r>
      <w:sdt>
        <w:sdtPr>
          <w:id w:val="2098823310"/>
          <w:citation/>
        </w:sdtPr>
        <w:sdtEndPr/>
        <w:sdtContent>
          <w:r w:rsidRPr="00524557">
            <w:fldChar w:fldCharType="begin"/>
          </w:r>
          <w:r w:rsidRPr="00524557">
            <w:instrText xml:space="preserve"> CITATION Dan12 \l 1033 </w:instrText>
          </w:r>
          <w:r w:rsidRPr="00524557">
            <w:fldChar w:fldCharType="separate"/>
          </w:r>
          <w:r w:rsidR="00DA7A5A" w:rsidRPr="00524557">
            <w:rPr>
              <w:noProof/>
            </w:rPr>
            <w:t xml:space="preserve"> (Shiffman, 2012)</w:t>
          </w:r>
          <w:r w:rsidRPr="00524557">
            <w:fldChar w:fldCharType="end"/>
          </w:r>
        </w:sdtContent>
      </w:sdt>
    </w:p>
    <w:p w14:paraId="2CED7B0E" w14:textId="78B1A4CD" w:rsidR="003927F4" w:rsidRPr="00524557" w:rsidRDefault="003927F4" w:rsidP="0063467B">
      <w:r w:rsidRPr="00524557">
        <w:lastRenderedPageBreak/>
        <w:t xml:space="preserve">Neurons make up the nodes of the network. The connection between these nodes provides the Neural network a way to communicate with each Neuron. This network then can be used to solve problems </w:t>
      </w:r>
      <w:proofErr w:type="gramStart"/>
      <w:r w:rsidRPr="00524557">
        <w:t>through the use of</w:t>
      </w:r>
      <w:proofErr w:type="gramEnd"/>
      <w:r w:rsidRPr="00524557">
        <w:t xml:space="preserve"> weighted connections. These weights help with to create a network for specifics problem solving </w:t>
      </w:r>
      <w:sdt>
        <w:sdtPr>
          <w:id w:val="-699386106"/>
          <w:citation/>
        </w:sdtPr>
        <w:sdtEndPr/>
        <w:sdtContent>
          <w:r w:rsidRPr="00524557">
            <w:fldChar w:fldCharType="begin"/>
          </w:r>
          <w:r w:rsidRPr="00524557">
            <w:instrText xml:space="preserve"> CITATION Dan12 \l 6153 </w:instrText>
          </w:r>
          <w:r w:rsidRPr="00524557">
            <w:fldChar w:fldCharType="separate"/>
          </w:r>
          <w:r w:rsidR="00DA7A5A" w:rsidRPr="00524557">
            <w:rPr>
              <w:noProof/>
            </w:rPr>
            <w:t>(Shiffman, 2012)</w:t>
          </w:r>
          <w:r w:rsidRPr="00524557">
            <w:fldChar w:fldCharType="end"/>
          </w:r>
        </w:sdtContent>
      </w:sdt>
      <w:r w:rsidRPr="00524557">
        <w:t>.</w:t>
      </w:r>
    </w:p>
    <w:p w14:paraId="2D96A36D" w14:textId="3578BBE2" w:rsidR="003927F4" w:rsidRPr="00524557" w:rsidRDefault="0021136A" w:rsidP="0063467B">
      <w:pPr>
        <w:rPr>
          <w:noProof/>
          <w:lang w:eastAsia="en-IE"/>
        </w:rPr>
      </w:pPr>
      <w:r w:rsidRPr="00524557">
        <w:rPr>
          <w:noProof/>
          <w:lang w:eastAsia="en-IE"/>
        </w:rPr>
        <w:drawing>
          <wp:inline distT="0" distB="0" distL="0" distR="0" wp14:anchorId="21331E2F" wp14:editId="205D89A6">
            <wp:extent cx="3063640" cy="2086708"/>
            <wp:effectExtent l="0" t="0" r="3810" b="8890"/>
            <wp:docPr id="5" name="Picture 5" descr="https://cdn-images-1.medium.com/max/1600/1*TnoOQTgvhc25t0hDmQMK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noOQTgvhc25t0hDmQMK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5171" cy="2155863"/>
                    </a:xfrm>
                    <a:prstGeom prst="rect">
                      <a:avLst/>
                    </a:prstGeom>
                    <a:noFill/>
                    <a:ln>
                      <a:noFill/>
                    </a:ln>
                  </pic:spPr>
                </pic:pic>
              </a:graphicData>
            </a:graphic>
          </wp:inline>
        </w:drawing>
      </w:r>
      <w:r w:rsidRPr="00524557">
        <w:rPr>
          <w:noProof/>
          <w:lang w:eastAsia="en-IE"/>
        </w:rPr>
        <w:t xml:space="preserve"> </w:t>
      </w:r>
    </w:p>
    <w:p w14:paraId="07085030" w14:textId="7BD83929" w:rsidR="003927F4" w:rsidRPr="00524557" w:rsidRDefault="0021136A" w:rsidP="0063467B">
      <w:pPr>
        <w:pStyle w:val="Caption"/>
        <w:rPr>
          <w:rFonts w:cs="Calibri"/>
        </w:rPr>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3</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w:t>
      </w:r>
      <w:r w:rsidR="00D428B8" w:rsidRPr="00524557">
        <w:fldChar w:fldCharType="end"/>
      </w:r>
      <w:r w:rsidRPr="00524557">
        <w:t xml:space="preserve"> Neuron cell</w:t>
      </w:r>
      <w:sdt>
        <w:sdtPr>
          <w:id w:val="-1486168053"/>
          <w:citation/>
        </w:sdtPr>
        <w:sdtEndPr/>
        <w:sdtContent>
          <w:r w:rsidRPr="00524557">
            <w:fldChar w:fldCharType="begin"/>
          </w:r>
          <w:r w:rsidRPr="00524557">
            <w:instrText xml:space="preserve"> CITATION Bra18 \l 1033 </w:instrText>
          </w:r>
          <w:r w:rsidRPr="00524557">
            <w:fldChar w:fldCharType="separate"/>
          </w:r>
          <w:r w:rsidR="00DA7A5A" w:rsidRPr="00524557">
            <w:rPr>
              <w:noProof/>
            </w:rPr>
            <w:t xml:space="preserve"> (Holländer, 2018)</w:t>
          </w:r>
          <w:r w:rsidRPr="00524557">
            <w:fldChar w:fldCharType="end"/>
          </w:r>
        </w:sdtContent>
      </w:sdt>
      <w:r w:rsidR="00992C5C" w:rsidRPr="00524557">
        <w:t>.</w:t>
      </w:r>
    </w:p>
    <w:p w14:paraId="64F8EEC4" w14:textId="04CD53CC" w:rsidR="003927F4" w:rsidRPr="00524557" w:rsidRDefault="0021136A" w:rsidP="0063467B">
      <w:r w:rsidRPr="00524557">
        <w:t xml:space="preserve">The representation in fig.2-3 illustrates </w:t>
      </w:r>
      <w:r w:rsidR="003927F4" w:rsidRPr="00524557">
        <w:t xml:space="preserve">how a neuron looks within the brain. The neurons in a neural network are a representation of the neurons located in the human brain. A neural network is computer sciences best attempt at the creation of </w:t>
      </w:r>
      <w:r w:rsidR="00E57B6E" w:rsidRPr="00524557">
        <w:t>an</w:t>
      </w:r>
      <w:r w:rsidR="003927F4" w:rsidRPr="00524557">
        <w:t xml:space="preserve"> Artificial brain using the same kind of building blocks used within the brain.</w:t>
      </w:r>
    </w:p>
    <w:p w14:paraId="3CECD149" w14:textId="77777777" w:rsidR="003927F4" w:rsidRPr="00524557" w:rsidRDefault="003927F4" w:rsidP="0063467B">
      <w:r w:rsidRPr="00524557">
        <w:rPr>
          <w:noProof/>
          <w:lang w:eastAsia="en-IE"/>
        </w:rPr>
        <w:drawing>
          <wp:inline distT="0" distB="0" distL="0" distR="0" wp14:anchorId="655F84EC" wp14:editId="733806F7">
            <wp:extent cx="3169698" cy="1957754"/>
            <wp:effectExtent l="0" t="0" r="0" b="4445"/>
            <wp:docPr id="2" name="Picture 2" descr="neural-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al-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8027" cy="1969075"/>
                    </a:xfrm>
                    <a:prstGeom prst="rect">
                      <a:avLst/>
                    </a:prstGeom>
                    <a:noFill/>
                    <a:ln>
                      <a:noFill/>
                    </a:ln>
                  </pic:spPr>
                </pic:pic>
              </a:graphicData>
            </a:graphic>
          </wp:inline>
        </w:drawing>
      </w:r>
    </w:p>
    <w:p w14:paraId="3F887885" w14:textId="2D05A826" w:rsidR="00A43075" w:rsidRPr="00524557" w:rsidRDefault="00992C5C"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3</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3</w:t>
      </w:r>
      <w:r w:rsidR="00D428B8" w:rsidRPr="00524557">
        <w:fldChar w:fldCharType="end"/>
      </w:r>
      <w:r w:rsidRPr="00524557">
        <w:t xml:space="preserve"> Shows a simple Neural Network </w:t>
      </w:r>
      <w:r w:rsidR="00E57B6E" w:rsidRPr="00524557">
        <w:t>Topology</w:t>
      </w:r>
      <w:sdt>
        <w:sdtPr>
          <w:id w:val="-1317878877"/>
          <w:citation/>
        </w:sdtPr>
        <w:sdtEndPr/>
        <w:sdtContent>
          <w:r w:rsidR="0006140B" w:rsidRPr="00524557">
            <w:fldChar w:fldCharType="begin"/>
          </w:r>
          <w:r w:rsidR="0006140B" w:rsidRPr="00524557">
            <w:instrText xml:space="preserve"> CITATION App18 \l 1033 </w:instrText>
          </w:r>
          <w:r w:rsidR="0006140B" w:rsidRPr="00524557">
            <w:fldChar w:fldCharType="separate"/>
          </w:r>
          <w:r w:rsidR="00DA7A5A" w:rsidRPr="00524557">
            <w:rPr>
              <w:noProof/>
            </w:rPr>
            <w:t xml:space="preserve"> (AppliedAI, 2018)</w:t>
          </w:r>
          <w:r w:rsidR="0006140B" w:rsidRPr="00524557">
            <w:fldChar w:fldCharType="end"/>
          </w:r>
        </w:sdtContent>
      </w:sdt>
      <w:r w:rsidR="0006140B" w:rsidRPr="00524557">
        <w:t>.</w:t>
      </w:r>
    </w:p>
    <w:p w14:paraId="7CCF68D0" w14:textId="77777777" w:rsidR="00501E95" w:rsidRPr="00524557" w:rsidRDefault="00501E95" w:rsidP="0063467B">
      <w:pPr>
        <w:rPr>
          <w:rFonts w:asciiTheme="majorHAnsi" w:eastAsiaTheme="majorEastAsia" w:hAnsiTheme="majorHAnsi" w:cstheme="majorBidi"/>
          <w:sz w:val="32"/>
        </w:rPr>
      </w:pPr>
      <w:r w:rsidRPr="00524557">
        <w:lastRenderedPageBreak/>
        <w:br w:type="page"/>
      </w:r>
    </w:p>
    <w:p w14:paraId="14CD238C" w14:textId="709AC6F4" w:rsidR="003927F4" w:rsidRPr="00524557" w:rsidRDefault="003927F4" w:rsidP="0063467B">
      <w:pPr>
        <w:pStyle w:val="Heading1"/>
      </w:pPr>
      <w:bookmarkStart w:id="6" w:name="_Toc9850552"/>
      <w:proofErr w:type="spellStart"/>
      <w:r w:rsidRPr="00524557">
        <w:lastRenderedPageBreak/>
        <w:t>Neuroevolution</w:t>
      </w:r>
      <w:bookmarkEnd w:id="6"/>
      <w:proofErr w:type="spellEnd"/>
    </w:p>
    <w:p w14:paraId="17E13B4E" w14:textId="7C659BD8" w:rsidR="00DC0703" w:rsidRPr="00524557" w:rsidRDefault="00DC0703" w:rsidP="0063467B">
      <w:pPr>
        <w:pStyle w:val="Heading2"/>
      </w:pPr>
      <w:bookmarkStart w:id="7" w:name="_Toc9850553"/>
      <w:r w:rsidRPr="00524557">
        <w:t>Introduction</w:t>
      </w:r>
      <w:bookmarkEnd w:id="7"/>
    </w:p>
    <w:p w14:paraId="1CD96B7B" w14:textId="3BF1802F" w:rsidR="003927F4" w:rsidRPr="00524557" w:rsidRDefault="003927F4" w:rsidP="0063467B">
      <w:proofErr w:type="spellStart"/>
      <w:r w:rsidRPr="00524557">
        <w:t>Neuroevolution</w:t>
      </w:r>
      <w:proofErr w:type="spellEnd"/>
      <w:r w:rsidRPr="00524557">
        <w:t xml:space="preserve"> is a part within of the broader terms Machine Learning and Artificial Intelligence. The way </w:t>
      </w:r>
      <w:proofErr w:type="spellStart"/>
      <w:r w:rsidRPr="00524557">
        <w:t>Neuroevolution</w:t>
      </w:r>
      <w:proofErr w:type="spellEnd"/>
      <w:r w:rsidRPr="00524557">
        <w:t xml:space="preserve"> differs from more traditional Artificial Intelligence is </w:t>
      </w:r>
      <w:proofErr w:type="gramStart"/>
      <w:r w:rsidRPr="00524557">
        <w:t>through the use of</w:t>
      </w:r>
      <w:proofErr w:type="gramEnd"/>
      <w:r w:rsidRPr="00524557">
        <w:t xml:space="preserve"> an evolutionary process. </w:t>
      </w:r>
      <w:proofErr w:type="spellStart"/>
      <w:r w:rsidR="00E57B6E" w:rsidRPr="00524557">
        <w:t>Neuroevolution</w:t>
      </w:r>
      <w:proofErr w:type="spellEnd"/>
      <w:r w:rsidRPr="00524557">
        <w:t xml:space="preserve"> uses a set o</w:t>
      </w:r>
      <w:r w:rsidR="00DC0703" w:rsidRPr="00524557">
        <w:t>f algorithms that are used to simulate</w:t>
      </w:r>
      <w:r w:rsidRPr="00524557">
        <w:t xml:space="preserve"> evolutionary respons</w:t>
      </w:r>
      <w:r w:rsidR="00DC0703" w:rsidRPr="00524557">
        <w:t xml:space="preserve">e </w:t>
      </w:r>
      <w:r w:rsidR="00E57B6E" w:rsidRPr="00524557">
        <w:t>like</w:t>
      </w:r>
      <w:r w:rsidR="00DC0703" w:rsidRPr="00524557">
        <w:t xml:space="preserve"> the response in the human</w:t>
      </w:r>
      <w:r w:rsidRPr="00524557">
        <w:t xml:space="preserve"> brain</w:t>
      </w:r>
      <w:sdt>
        <w:sdtPr>
          <w:id w:val="-1087312406"/>
          <w:citation/>
        </w:sdtPr>
        <w:sdtEndPr/>
        <w:sdtContent>
          <w:r w:rsidRPr="00524557">
            <w:fldChar w:fldCharType="begin"/>
          </w:r>
          <w:r w:rsidRPr="00524557">
            <w:instrText xml:space="preserve"> CITATION Ken17 \l 6153 </w:instrText>
          </w:r>
          <w:r w:rsidRPr="00524557">
            <w:fldChar w:fldCharType="separate"/>
          </w:r>
          <w:r w:rsidR="00DA7A5A" w:rsidRPr="00524557">
            <w:rPr>
              <w:noProof/>
            </w:rPr>
            <w:t xml:space="preserve"> (Stanley, 2017)</w:t>
          </w:r>
          <w:r w:rsidRPr="00524557">
            <w:fldChar w:fldCharType="end"/>
          </w:r>
        </w:sdtContent>
      </w:sdt>
      <w:r w:rsidR="0006140B" w:rsidRPr="00524557">
        <w:t>. The d</w:t>
      </w:r>
      <w:r w:rsidRPr="00524557">
        <w:t>ifference being within the computers system these events create a neural network of pathways and node</w:t>
      </w:r>
      <w:r w:rsidR="00DC0703" w:rsidRPr="00524557">
        <w:t>s</w:t>
      </w:r>
      <w:r w:rsidRPr="00524557">
        <w:t xml:space="preserve">. This is </w:t>
      </w:r>
      <w:r w:rsidR="00E57B6E" w:rsidRPr="00524557">
        <w:t>like</w:t>
      </w:r>
      <w:r w:rsidRPr="00524557">
        <w:t xml:space="preserve"> that of the mapping of neurons and connections in the human brain </w:t>
      </w:r>
      <w:sdt>
        <w:sdtPr>
          <w:id w:val="999536583"/>
          <w:citation/>
        </w:sdtPr>
        <w:sdtEndPr/>
        <w:sdtContent>
          <w:r w:rsidRPr="00524557">
            <w:fldChar w:fldCharType="begin"/>
          </w:r>
          <w:r w:rsidRPr="00524557">
            <w:instrText xml:space="preserve"> CITATION Mad17 \l 6153 </w:instrText>
          </w:r>
          <w:r w:rsidRPr="00524557">
            <w:fldChar w:fldCharType="separate"/>
          </w:r>
          <w:r w:rsidR="00DA7A5A" w:rsidRPr="00524557">
            <w:rPr>
              <w:noProof/>
            </w:rPr>
            <w:t>(Schiappa, 2017)</w:t>
          </w:r>
          <w:r w:rsidRPr="00524557">
            <w:fldChar w:fldCharType="end"/>
          </w:r>
        </w:sdtContent>
      </w:sdt>
      <w:r w:rsidRPr="00524557">
        <w:t>.</w:t>
      </w:r>
    </w:p>
    <w:p w14:paraId="180D866F" w14:textId="1C8C360F" w:rsidR="003927F4" w:rsidRPr="00524557" w:rsidRDefault="00E21C70" w:rsidP="0063467B">
      <w:pPr>
        <w:pStyle w:val="Heading2"/>
      </w:pPr>
      <w:bookmarkStart w:id="8" w:name="_Toc9850554"/>
      <w:r w:rsidRPr="00524557">
        <w:t>Neuroevolution with Augmented Topologies</w:t>
      </w:r>
      <w:r w:rsidR="00A95AE9" w:rsidRPr="00524557">
        <w:t xml:space="preserve"> (NEAT)</w:t>
      </w:r>
      <w:bookmarkEnd w:id="8"/>
    </w:p>
    <w:p w14:paraId="59EB16E8" w14:textId="3FEB14EB" w:rsidR="003927F4" w:rsidRPr="00524557" w:rsidRDefault="003927F4" w:rsidP="0063467B">
      <w:r w:rsidRPr="00524557">
        <w:t>This describes how a Neuroevolutionary network augments the neural networks topology to suit the problem it is trying to solve and does so as it learns. This involves both changing the structure of the network as in t</w:t>
      </w:r>
      <w:r w:rsidR="00F1103B" w:rsidRPr="00524557">
        <w:t>he number of nodes,</w:t>
      </w:r>
      <w:r w:rsidRPr="00524557">
        <w:t xml:space="preserve"> </w:t>
      </w:r>
      <w:r w:rsidR="00F1103B" w:rsidRPr="00524557">
        <w:t xml:space="preserve">the </w:t>
      </w:r>
      <w:r w:rsidRPr="00524557">
        <w:t xml:space="preserve">connections </w:t>
      </w:r>
      <w:r w:rsidR="00F1103B" w:rsidRPr="00524557">
        <w:t xml:space="preserve">between those nodes </w:t>
      </w:r>
      <w:r w:rsidRPr="00524557">
        <w:t xml:space="preserve">and change weights associated with each of those connections </w:t>
      </w:r>
      <w:sdt>
        <w:sdtPr>
          <w:id w:val="2020653070"/>
          <w:citation/>
        </w:sdtPr>
        <w:sdtEndPr/>
        <w:sdtContent>
          <w:r w:rsidRPr="00524557">
            <w:fldChar w:fldCharType="begin"/>
          </w:r>
          <w:r w:rsidRPr="00524557">
            <w:instrText xml:space="preserve"> CITATION Lin06 \l 6153 </w:instrText>
          </w:r>
          <w:r w:rsidRPr="00524557">
            <w:fldChar w:fldCharType="separate"/>
          </w:r>
          <w:r w:rsidR="00DA7A5A" w:rsidRPr="00524557">
            <w:rPr>
              <w:noProof/>
            </w:rPr>
            <w:t>(Lin Chen, 2006)</w:t>
          </w:r>
          <w:r w:rsidRPr="00524557">
            <w:fldChar w:fldCharType="end"/>
          </w:r>
        </w:sdtContent>
      </w:sdt>
      <w:r w:rsidR="00F1103B" w:rsidRPr="00524557">
        <w:t>.</w:t>
      </w:r>
    </w:p>
    <w:p w14:paraId="6058E9C0" w14:textId="272FF879" w:rsidR="00DC0703" w:rsidRPr="00524557" w:rsidRDefault="00DC0703" w:rsidP="0063467B">
      <w:r w:rsidRPr="00524557">
        <w:t>This type of network uses the survival of the fittest mentality. In this way it can evolve the topology of the neural network to serve the problem you have presented it with.</w:t>
      </w:r>
      <w:sdt>
        <w:sdtPr>
          <w:id w:val="-1450393952"/>
          <w:citation/>
        </w:sdtPr>
        <w:sdtEndPr/>
        <w:sdtContent>
          <w:r w:rsidRPr="00524557">
            <w:fldChar w:fldCharType="begin"/>
          </w:r>
          <w:r w:rsidRPr="00524557">
            <w:instrText xml:space="preserve"> CITATION Ken02 \l 6153 </w:instrText>
          </w:r>
          <w:r w:rsidRPr="00524557">
            <w:fldChar w:fldCharType="separate"/>
          </w:r>
          <w:r w:rsidR="00DA7A5A" w:rsidRPr="00524557">
            <w:rPr>
              <w:noProof/>
            </w:rPr>
            <w:t xml:space="preserve"> (Kenneth O. Stanley, 2002)</w:t>
          </w:r>
          <w:r w:rsidRPr="00524557">
            <w:fldChar w:fldCharType="end"/>
          </w:r>
        </w:sdtContent>
      </w:sdt>
      <w:r w:rsidRPr="00524557">
        <w:t xml:space="preserve"> This gives the chance for a more efficient neural network to be formed. This evolution takes the form of generations. Each generation takes an evolutionary step through these steps are different depending on the approach. One approach involves breeding which would take the best 2 networks formed using a fitness value to decide which networks are performing best. These 2 networks are then sent into a crossover algorithm to create offspring who are also given a random mutation to differentiate between them. This type of neural network is modelled after </w:t>
      </w:r>
      <w:r w:rsidRPr="00524557">
        <w:lastRenderedPageBreak/>
        <w:t>biological evolution. As with biological evolution the offspring of 2 parents do not always come out with the same DNA</w:t>
      </w:r>
      <w:sdt>
        <w:sdtPr>
          <w:id w:val="-1422169386"/>
          <w:citation/>
        </w:sdtPr>
        <w:sdtEndPr/>
        <w:sdtContent>
          <w:r w:rsidRPr="00524557">
            <w:fldChar w:fldCharType="begin"/>
          </w:r>
          <w:r w:rsidR="00E57B6E" w:rsidRPr="00524557">
            <w:instrText xml:space="preserve">CITATION Adh16 \l 6153 </w:instrText>
          </w:r>
          <w:r w:rsidRPr="00524557">
            <w:fldChar w:fldCharType="separate"/>
          </w:r>
          <w:r w:rsidR="00DA7A5A" w:rsidRPr="00524557">
            <w:rPr>
              <w:noProof/>
            </w:rPr>
            <w:t xml:space="preserve"> (Salih &amp; Moshaiov, 2016)</w:t>
          </w:r>
          <w:r w:rsidRPr="00524557">
            <w:fldChar w:fldCharType="end"/>
          </w:r>
        </w:sdtContent>
      </w:sdt>
      <w:r w:rsidRPr="00524557">
        <w:t>.</w:t>
      </w:r>
    </w:p>
    <w:p w14:paraId="67398935" w14:textId="794BC648" w:rsidR="00F1103B" w:rsidRPr="00524557" w:rsidRDefault="006C4591" w:rsidP="0063467B">
      <w:pPr>
        <w:pStyle w:val="Heading3"/>
      </w:pPr>
      <w:bookmarkStart w:id="9" w:name="_Toc9850555"/>
      <w:r w:rsidRPr="00524557">
        <w:t>Algorithm</w:t>
      </w:r>
      <w:bookmarkEnd w:id="9"/>
    </w:p>
    <w:p w14:paraId="3F5B5429" w14:textId="52D4F833" w:rsidR="00BB7881" w:rsidRPr="00524557" w:rsidRDefault="00BB7881" w:rsidP="0063467B">
      <w:r w:rsidRPr="00524557">
        <w:t xml:space="preserve">In a traditional neural </w:t>
      </w:r>
      <w:r w:rsidR="000E4923" w:rsidRPr="00524557">
        <w:t>network,</w:t>
      </w:r>
      <w:r w:rsidRPr="00524557">
        <w:t xml:space="preserve"> the topology is </w:t>
      </w:r>
      <w:r w:rsidR="000E4923" w:rsidRPr="00524557">
        <w:t xml:space="preserve">created by the developer. The weight values on each connection are then learned through a training procedure. The situation ends up being trial and error as the developer of the neural net would need to change the topology of the network to try and find the optimal one. </w:t>
      </w:r>
    </w:p>
    <w:p w14:paraId="5EE3A034" w14:textId="3689A4D8" w:rsidR="00F541DB" w:rsidRPr="00524557" w:rsidRDefault="000E4923" w:rsidP="0063467B">
      <w:r w:rsidRPr="00524557">
        <w:t>NEAT does not suffer from the trial and error portion of having to change the topology of a neural network. NEAT as a way of training</w:t>
      </w:r>
      <w:r w:rsidR="00DC0703" w:rsidRPr="00524557">
        <w:t xml:space="preserve"> a neural net is an example of a</w:t>
      </w:r>
      <w:r w:rsidRPr="00524557">
        <w:t xml:space="preserve"> topology and weight evolving artificial neural network (TWEAN). This type of topology is </w:t>
      </w:r>
      <w:r w:rsidR="0063134D" w:rsidRPr="00524557">
        <w:t>an</w:t>
      </w:r>
      <w:r w:rsidRPr="00524557">
        <w:t xml:space="preserve"> attempt at not only learning the weight values through training but also an appropriate topology to be used by the neural network.</w:t>
      </w:r>
    </w:p>
    <w:p w14:paraId="6F368B3D" w14:textId="2A32DEB1" w:rsidR="0063134D" w:rsidRPr="00524557" w:rsidRDefault="0063134D" w:rsidP="0063467B">
      <w:r w:rsidRPr="00524557">
        <w:t xml:space="preserve">For the neural network to be used as a genetic </w:t>
      </w:r>
      <w:proofErr w:type="gramStart"/>
      <w:r w:rsidRPr="00524557">
        <w:t>algorithm(</w:t>
      </w:r>
      <w:proofErr w:type="gramEnd"/>
      <w:r w:rsidRPr="00524557">
        <w:t>GA), The NEAT uses a way of keeping t</w:t>
      </w:r>
      <w:r w:rsidR="00740230" w:rsidRPr="00524557">
        <w:t>rack of each piece in</w:t>
      </w:r>
      <w:r w:rsidRPr="00524557">
        <w:t xml:space="preserve"> the network</w:t>
      </w:r>
      <w:r w:rsidR="00740230" w:rsidRPr="00524557">
        <w:t xml:space="preserve"> such as</w:t>
      </w:r>
      <w:r w:rsidRPr="00524557">
        <w:t xml:space="preserve"> Connections, Weights and Neurons this is</w:t>
      </w:r>
      <w:r w:rsidR="00740230" w:rsidRPr="00524557">
        <w:t xml:space="preserve"> called</w:t>
      </w:r>
      <w:r w:rsidRPr="00524557">
        <w:t xml:space="preserve"> a direct encoding scheme. </w:t>
      </w:r>
      <w:r w:rsidR="00AD089F" w:rsidRPr="00524557">
        <w:t xml:space="preserve">This is different than the current way </w:t>
      </w:r>
      <w:proofErr w:type="spellStart"/>
      <w:r w:rsidR="00AD089F" w:rsidRPr="00524557">
        <w:t>Keras</w:t>
      </w:r>
      <w:proofErr w:type="spellEnd"/>
      <w:r w:rsidR="00AD089F" w:rsidRPr="00524557">
        <w:t xml:space="preserve"> works to create a network as it does not need the user to stipulate each connection and node. This is a type of indirect encoding and is used to give a more compact representation of a neural network</w:t>
      </w:r>
    </w:p>
    <w:p w14:paraId="36BAF5D2" w14:textId="0B0D7F99" w:rsidR="00314EFF" w:rsidRPr="00524557" w:rsidRDefault="00804389" w:rsidP="0063467B">
      <w:r w:rsidRPr="00524557">
        <w:t xml:space="preserve">NEAT begins with a simple network topology which is </w:t>
      </w:r>
      <w:r w:rsidR="00E57B6E" w:rsidRPr="00524557">
        <w:t>like</w:t>
      </w:r>
      <w:r w:rsidRPr="00524557">
        <w:t xml:space="preserve"> a perceptron. With only one input and output neurons. As the training progresses like in evolution the networks complexity will change from that simple perceptron to possibly a </w:t>
      </w:r>
      <w:proofErr w:type="spellStart"/>
      <w:r w:rsidRPr="00524557">
        <w:t>multilayered</w:t>
      </w:r>
      <w:proofErr w:type="spellEnd"/>
      <w:r w:rsidRPr="00524557">
        <w:t xml:space="preserve"> neural network.</w:t>
      </w:r>
      <w:r w:rsidR="00853634" w:rsidRPr="00524557">
        <w:t xml:space="preserve"> The complexity of the network will grow through the adding new neurons and the adding of connection between those neurons along with connecting neurons that may have not had any connections.</w:t>
      </w:r>
      <w:sdt>
        <w:sdtPr>
          <w:id w:val="218717323"/>
          <w:citation/>
        </w:sdtPr>
        <w:sdtEndPr/>
        <w:sdtContent>
          <w:r w:rsidR="00AC6492" w:rsidRPr="00524557">
            <w:fldChar w:fldCharType="begin"/>
          </w:r>
          <w:r w:rsidR="00E57B6E" w:rsidRPr="00524557">
            <w:instrText xml:space="preserve">CITATION Ken06 \l 6153 </w:instrText>
          </w:r>
          <w:r w:rsidR="00AC6492" w:rsidRPr="00524557">
            <w:fldChar w:fldCharType="separate"/>
          </w:r>
          <w:r w:rsidR="00DA7A5A" w:rsidRPr="00524557">
            <w:rPr>
              <w:noProof/>
            </w:rPr>
            <w:t xml:space="preserve"> (Stanley &amp; Miikkulainen, 2006)</w:t>
          </w:r>
          <w:r w:rsidR="00AC6492" w:rsidRPr="00524557">
            <w:fldChar w:fldCharType="end"/>
          </w:r>
        </w:sdtContent>
      </w:sdt>
    </w:p>
    <w:p w14:paraId="7A4FA326" w14:textId="764B93EE" w:rsidR="00DC0703" w:rsidRPr="00524557" w:rsidRDefault="00DC0703" w:rsidP="0063467B">
      <w:pPr>
        <w:pStyle w:val="Heading3"/>
      </w:pPr>
      <w:bookmarkStart w:id="10" w:name="_Toc9850556"/>
      <w:r w:rsidRPr="00524557">
        <w:lastRenderedPageBreak/>
        <w:t>Crossover</w:t>
      </w:r>
      <w:bookmarkEnd w:id="10"/>
    </w:p>
    <w:p w14:paraId="4C771230" w14:textId="2D45DFCD" w:rsidR="00DC0703" w:rsidRPr="00524557" w:rsidRDefault="0052543F" w:rsidP="0063467B">
      <w:r w:rsidRPr="00524557">
        <w:t xml:space="preserve">In genetic algorithms crossover can be also called recombination. It is a genetic operator used to combine the genetic information of two parents to create new offspring. This is one way to stochastically generate new populations. This is </w:t>
      </w:r>
      <w:r w:rsidR="00E57B6E" w:rsidRPr="00524557">
        <w:t>like</w:t>
      </w:r>
      <w:r w:rsidRPr="00524557">
        <w:t xml:space="preserve"> how </w:t>
      </w:r>
      <w:proofErr w:type="gramStart"/>
      <w:r w:rsidRPr="00524557">
        <w:t>the human race</w:t>
      </w:r>
      <w:proofErr w:type="gramEnd"/>
      <w:r w:rsidRPr="00524557">
        <w:t xml:space="preserve"> reproduces. Typically, once the population is generated the offspring are then mutated using some type of mutation function</w:t>
      </w:r>
      <w:sdt>
        <w:sdtPr>
          <w:id w:val="-392047024"/>
          <w:citation/>
        </w:sdtPr>
        <w:sdtEndPr/>
        <w:sdtContent>
          <w:r w:rsidR="003E4BB1" w:rsidRPr="00524557">
            <w:fldChar w:fldCharType="begin"/>
          </w:r>
          <w:r w:rsidR="003E4BB1" w:rsidRPr="00524557">
            <w:instrText xml:space="preserve"> CITATION Mar11 \l 1033 </w:instrText>
          </w:r>
          <w:r w:rsidR="003E4BB1" w:rsidRPr="00524557">
            <w:fldChar w:fldCharType="separate"/>
          </w:r>
          <w:r w:rsidR="00DA7A5A" w:rsidRPr="00524557">
            <w:rPr>
              <w:noProof/>
            </w:rPr>
            <w:t xml:space="preserve"> (Obitko, 2011)</w:t>
          </w:r>
          <w:r w:rsidR="003E4BB1" w:rsidRPr="00524557">
            <w:fldChar w:fldCharType="end"/>
          </w:r>
        </w:sdtContent>
      </w:sdt>
      <w:r w:rsidRPr="00524557">
        <w:t>.</w:t>
      </w:r>
    </w:p>
    <w:p w14:paraId="5C21F4A3" w14:textId="143B4276" w:rsidR="00DC0703" w:rsidRPr="00524557" w:rsidRDefault="00DC0703" w:rsidP="0063467B">
      <w:pPr>
        <w:pStyle w:val="Heading3"/>
      </w:pPr>
      <w:bookmarkStart w:id="11" w:name="_Toc9850557"/>
      <w:r w:rsidRPr="00524557">
        <w:t>Mutation</w:t>
      </w:r>
      <w:bookmarkEnd w:id="11"/>
    </w:p>
    <w:p w14:paraId="0E47A645" w14:textId="1006B1B3" w:rsidR="00865D2A" w:rsidRPr="00524557" w:rsidRDefault="0052543F" w:rsidP="0063467B">
      <w:r w:rsidRPr="00524557">
        <w:t xml:space="preserve">Mutation as a genetic operator is used to maintain diverse genetics for each generation. This is </w:t>
      </w:r>
      <w:proofErr w:type="gramStart"/>
      <w:r w:rsidRPr="00524557">
        <w:t>similar to</w:t>
      </w:r>
      <w:proofErr w:type="gramEnd"/>
      <w:r w:rsidRPr="00524557">
        <w:t xml:space="preserve"> how biological mutation happens. Mutation changes one or more of the values that make up the genetic values from an initial state</w:t>
      </w:r>
      <w:sdt>
        <w:sdtPr>
          <w:id w:val="-1157454871"/>
          <w:citation/>
        </w:sdtPr>
        <w:sdtEndPr/>
        <w:sdtContent>
          <w:r w:rsidR="003E4BB1" w:rsidRPr="00524557">
            <w:fldChar w:fldCharType="begin"/>
          </w:r>
          <w:r w:rsidR="003E4BB1" w:rsidRPr="00524557">
            <w:instrText xml:space="preserve"> CITATION Mar11 \l 1033 </w:instrText>
          </w:r>
          <w:r w:rsidR="003E4BB1" w:rsidRPr="00524557">
            <w:fldChar w:fldCharType="separate"/>
          </w:r>
          <w:r w:rsidR="00DA7A5A" w:rsidRPr="00524557">
            <w:rPr>
              <w:noProof/>
            </w:rPr>
            <w:t xml:space="preserve"> (Obitko, 2011)</w:t>
          </w:r>
          <w:r w:rsidR="003E4BB1" w:rsidRPr="00524557">
            <w:fldChar w:fldCharType="end"/>
          </w:r>
        </w:sdtContent>
      </w:sdt>
      <w:r w:rsidRPr="00524557">
        <w:t xml:space="preserve">. </w:t>
      </w:r>
    </w:p>
    <w:p w14:paraId="4A16A1CC" w14:textId="1B556C53" w:rsidR="00865D2A" w:rsidRPr="00524557" w:rsidRDefault="00865D2A" w:rsidP="0063467B">
      <w:r w:rsidRPr="00524557">
        <w:br w:type="page"/>
      </w:r>
    </w:p>
    <w:p w14:paraId="0A83E6BA" w14:textId="4541B408" w:rsidR="0074154F" w:rsidRPr="00524557" w:rsidRDefault="003C5102" w:rsidP="0063467B">
      <w:pPr>
        <w:pStyle w:val="Heading1"/>
      </w:pPr>
      <w:bookmarkStart w:id="12" w:name="_Toc9850558"/>
      <w:r w:rsidRPr="00524557">
        <w:lastRenderedPageBreak/>
        <w:t>Convolutional Neural Networks</w:t>
      </w:r>
      <w:bookmarkEnd w:id="12"/>
    </w:p>
    <w:p w14:paraId="0875B859" w14:textId="02BA2F88" w:rsidR="0074154F" w:rsidRPr="00524557" w:rsidRDefault="003C5102" w:rsidP="0063467B">
      <w:pPr>
        <w:pStyle w:val="Heading2"/>
      </w:pPr>
      <w:bookmarkStart w:id="13" w:name="_Toc9850559"/>
      <w:r w:rsidRPr="00524557">
        <w:t>Introduction</w:t>
      </w:r>
      <w:bookmarkEnd w:id="13"/>
    </w:p>
    <w:p w14:paraId="02F019C5" w14:textId="6512CFF4" w:rsidR="00765551" w:rsidRPr="00524557" w:rsidRDefault="003C5102" w:rsidP="0063467B">
      <w:r w:rsidRPr="00524557">
        <w:t>Convolutional neural networks</w:t>
      </w:r>
      <w:r w:rsidR="00162951" w:rsidRPr="00524557">
        <w:t xml:space="preserve"> (CNN)</w:t>
      </w:r>
      <w:r w:rsidRPr="00524557">
        <w:t xml:space="preserve"> are a type of neural network that are</w:t>
      </w:r>
      <w:r w:rsidR="00162951" w:rsidRPr="00524557">
        <w:t xml:space="preserve"> mostly used within some type</w:t>
      </w:r>
      <w:r w:rsidRPr="00524557">
        <w:t xml:space="preserve"> of </w:t>
      </w:r>
      <w:r w:rsidR="00162951" w:rsidRPr="00524557">
        <w:t>image analysis system. The neurons structure resembles a model</w:t>
      </w:r>
      <w:r w:rsidRPr="00524557">
        <w:t xml:space="preserve"> </w:t>
      </w:r>
      <w:r w:rsidR="00162951" w:rsidRPr="00524557">
        <w:t>of</w:t>
      </w:r>
      <w:r w:rsidRPr="00524557">
        <w:t xml:space="preserve"> </w:t>
      </w:r>
      <w:r w:rsidR="00162951" w:rsidRPr="00524557">
        <w:t>a biological visual cortex. CNN have many uses such as in image and video recognition, image classification and medical image analysis</w:t>
      </w:r>
      <w:sdt>
        <w:sdtPr>
          <w:id w:val="-608811657"/>
          <w:citation/>
        </w:sdtPr>
        <w:sdtEndPr/>
        <w:sdtContent>
          <w:r w:rsidR="00765551" w:rsidRPr="00524557">
            <w:fldChar w:fldCharType="begin"/>
          </w:r>
          <w:r w:rsidR="00E57B6E" w:rsidRPr="00524557">
            <w:instrText xml:space="preserve">CITATION Bon18 \l 1033 </w:instrText>
          </w:r>
          <w:r w:rsidR="00765551" w:rsidRPr="00524557">
            <w:fldChar w:fldCharType="separate"/>
          </w:r>
          <w:r w:rsidR="00DA7A5A" w:rsidRPr="00524557">
            <w:rPr>
              <w:noProof/>
            </w:rPr>
            <w:t xml:space="preserve"> (Oh &amp; Lee, 2018)</w:t>
          </w:r>
          <w:r w:rsidR="00765551" w:rsidRPr="00524557">
            <w:fldChar w:fldCharType="end"/>
          </w:r>
        </w:sdtContent>
      </w:sdt>
      <w:r w:rsidR="00162951" w:rsidRPr="00524557">
        <w:t xml:space="preserve">. </w:t>
      </w:r>
    </w:p>
    <w:p w14:paraId="7357954E" w14:textId="73849FF6" w:rsidR="002B5D20" w:rsidRPr="00524557" w:rsidRDefault="002B5D20" w:rsidP="0063467B">
      <w:pPr>
        <w:pStyle w:val="Heading2"/>
      </w:pPr>
      <w:bookmarkStart w:id="14" w:name="_Toc9850560"/>
      <w:r w:rsidRPr="00524557">
        <w:t>I</w:t>
      </w:r>
      <w:r w:rsidR="000E24E8" w:rsidRPr="00524557">
        <w:t>m</w:t>
      </w:r>
      <w:r w:rsidRPr="00524557">
        <w:t>age Classification</w:t>
      </w:r>
      <w:bookmarkEnd w:id="14"/>
    </w:p>
    <w:p w14:paraId="6E3DC35D" w14:textId="2B59333C" w:rsidR="002B5D20" w:rsidRPr="00524557" w:rsidRDefault="002B5D20" w:rsidP="0063467B">
      <w:r w:rsidRPr="00524557">
        <w:t xml:space="preserve">Image classification is taking an image and </w:t>
      </w:r>
      <w:r w:rsidR="009A46E1" w:rsidRPr="00524557">
        <w:t xml:space="preserve">identifying </w:t>
      </w:r>
      <w:r w:rsidR="00116985" w:rsidRPr="00524557">
        <w:t>what the image is of. A classic demonstration of this is using a CNN to tell the difference between dogs and cats. To train these CNN hundreds of images of each of the classifications are needed</w:t>
      </w:r>
      <w:sdt>
        <w:sdtPr>
          <w:id w:val="-1814785503"/>
          <w:citation/>
        </w:sdtPr>
        <w:sdtEndPr/>
        <w:sdtContent>
          <w:r w:rsidR="00116985" w:rsidRPr="00524557">
            <w:fldChar w:fldCharType="begin"/>
          </w:r>
          <w:r w:rsidR="00116985" w:rsidRPr="00524557">
            <w:instrText xml:space="preserve"> CITATION Com16 \l 1033 </w:instrText>
          </w:r>
          <w:r w:rsidR="00116985" w:rsidRPr="00524557">
            <w:fldChar w:fldCharType="separate"/>
          </w:r>
          <w:r w:rsidR="00DA7A5A" w:rsidRPr="00524557">
            <w:rPr>
              <w:noProof/>
            </w:rPr>
            <w:t xml:space="preserve"> (Computerphile, 2016)</w:t>
          </w:r>
          <w:r w:rsidR="00116985" w:rsidRPr="00524557">
            <w:fldChar w:fldCharType="end"/>
          </w:r>
        </w:sdtContent>
      </w:sdt>
      <w:r w:rsidR="00116985" w:rsidRPr="00524557">
        <w:t>.</w:t>
      </w:r>
    </w:p>
    <w:p w14:paraId="6B1D952F" w14:textId="6F4674DD" w:rsidR="00116985" w:rsidRPr="00524557" w:rsidRDefault="00116985" w:rsidP="0063467B">
      <w:r w:rsidRPr="00524557">
        <w:t xml:space="preserve">CNN use </w:t>
      </w:r>
      <w:r w:rsidR="009A46E1" w:rsidRPr="00524557">
        <w:t>processes such as</w:t>
      </w:r>
      <w:r w:rsidRPr="00524557">
        <w:t xml:space="preserve"> Sobel edge detection and corner detection to remove information from the</w:t>
      </w:r>
      <w:r w:rsidR="00DF6E93" w:rsidRPr="00524557">
        <w:t xml:space="preserve"> image leaving behind features to be used by the network. Each of the nodes in each layer is connected to the nodes from the layer before it and the layer after it. Each layer abstracts the image a bit more combining Sobel edge detection and corner detection based on the weights it takes a bit from each node and passes the them along. Once it reached the output node it gives a prediction based on this prediction the networks weights will be adjusted to get a better result on that </w:t>
      </w:r>
      <w:r w:rsidR="00E57B6E" w:rsidRPr="00524557">
        <w:t>images</w:t>
      </w:r>
      <w:r w:rsidR="00DF6E93" w:rsidRPr="00524557">
        <w:t xml:space="preserve"> classification </w:t>
      </w:r>
      <w:sdt>
        <w:sdtPr>
          <w:id w:val="-879543919"/>
          <w:citation/>
        </w:sdtPr>
        <w:sdtEndPr/>
        <w:sdtContent>
          <w:r w:rsidR="00DF6E93" w:rsidRPr="00524557">
            <w:fldChar w:fldCharType="begin"/>
          </w:r>
          <w:r w:rsidR="00DF6E93" w:rsidRPr="00524557">
            <w:instrText xml:space="preserve"> CITATION Com16 \l 1033 </w:instrText>
          </w:r>
          <w:r w:rsidR="00DF6E93" w:rsidRPr="00524557">
            <w:fldChar w:fldCharType="separate"/>
          </w:r>
          <w:r w:rsidR="00DA7A5A" w:rsidRPr="00524557">
            <w:rPr>
              <w:noProof/>
            </w:rPr>
            <w:t>(Computerphile, 2016)</w:t>
          </w:r>
          <w:r w:rsidR="00DF6E93" w:rsidRPr="00524557">
            <w:fldChar w:fldCharType="end"/>
          </w:r>
        </w:sdtContent>
      </w:sdt>
      <w:r w:rsidR="00DF6E93" w:rsidRPr="00524557">
        <w:t>.</w:t>
      </w:r>
    </w:p>
    <w:p w14:paraId="332D5E1D" w14:textId="77777777" w:rsidR="005E4A02" w:rsidRPr="00524557" w:rsidRDefault="005E4A02" w:rsidP="0063467B">
      <w:pPr>
        <w:rPr>
          <w:rFonts w:asciiTheme="majorHAnsi" w:eastAsiaTheme="majorEastAsia" w:hAnsiTheme="majorHAnsi" w:cstheme="majorBidi"/>
          <w:sz w:val="32"/>
        </w:rPr>
      </w:pPr>
      <w:r w:rsidRPr="00524557">
        <w:br w:type="page"/>
      </w:r>
    </w:p>
    <w:p w14:paraId="374869B1" w14:textId="65F64120" w:rsidR="00865D2A" w:rsidRPr="00524557" w:rsidRDefault="003F093B" w:rsidP="0063467B">
      <w:pPr>
        <w:pStyle w:val="Heading1"/>
      </w:pPr>
      <w:bookmarkStart w:id="15" w:name="_Toc9850561"/>
      <w:r w:rsidRPr="00524557">
        <w:lastRenderedPageBreak/>
        <w:t>Reinforcement Learning</w:t>
      </w:r>
      <w:bookmarkEnd w:id="15"/>
    </w:p>
    <w:p w14:paraId="6BEFD69B" w14:textId="04CCA2D1" w:rsidR="000E24E8" w:rsidRPr="00524557" w:rsidRDefault="000E24E8" w:rsidP="0063467B">
      <w:pPr>
        <w:pStyle w:val="Heading2"/>
      </w:pPr>
      <w:bookmarkStart w:id="16" w:name="_Toc9850562"/>
      <w:r w:rsidRPr="00524557">
        <w:t>Introduction</w:t>
      </w:r>
      <w:bookmarkEnd w:id="16"/>
    </w:p>
    <w:p w14:paraId="0FE69AE9" w14:textId="2EC6B6DB" w:rsidR="00AB721E" w:rsidRPr="00524557" w:rsidRDefault="00AB721E" w:rsidP="0063467B">
      <w:r w:rsidRPr="00524557">
        <w:t>Reinforcement learning is an area of machine learning along with supervised learning and unsupervised learning</w:t>
      </w:r>
      <w:r w:rsidR="000715E2" w:rsidRPr="00524557">
        <w:t xml:space="preserve">. </w:t>
      </w:r>
      <w:sdt>
        <w:sdtPr>
          <w:id w:val="-694696410"/>
          <w:citation/>
        </w:sdtPr>
        <w:sdtEndPr/>
        <w:sdtContent>
          <w:r w:rsidR="005E72F1" w:rsidRPr="00524557">
            <w:fldChar w:fldCharType="begin"/>
          </w:r>
          <w:r w:rsidR="004C22C8" w:rsidRPr="00524557">
            <w:instrText xml:space="preserve">CITATION Les96 \l 6153 </w:instrText>
          </w:r>
          <w:r w:rsidR="005E72F1" w:rsidRPr="00524557">
            <w:fldChar w:fldCharType="separate"/>
          </w:r>
          <w:r w:rsidR="00DA7A5A" w:rsidRPr="00524557">
            <w:rPr>
              <w:noProof/>
            </w:rPr>
            <w:t>(Kaelbling, et al., 1996)</w:t>
          </w:r>
          <w:r w:rsidR="005E72F1" w:rsidRPr="00524557">
            <w:fldChar w:fldCharType="end"/>
          </w:r>
        </w:sdtContent>
      </w:sdt>
      <w:r w:rsidRPr="00524557">
        <w:t xml:space="preserve">. </w:t>
      </w:r>
    </w:p>
    <w:p w14:paraId="23E77985" w14:textId="1E145ACF" w:rsidR="001B237E" w:rsidRPr="00524557" w:rsidRDefault="00DA181D" w:rsidP="0063467B">
      <w:r w:rsidRPr="00524557">
        <w:t>Reinforcement learning is based on the reward</w:t>
      </w:r>
      <w:r w:rsidR="007E4B5D" w:rsidRPr="00524557">
        <w:t xml:space="preserve">s and punishments. The agent will receive a reward if the action performed is good and a punishment if the action was bad. This is based on how </w:t>
      </w:r>
      <w:r w:rsidR="001B237E" w:rsidRPr="00524557">
        <w:t>human beings</w:t>
      </w:r>
      <w:r w:rsidR="007E4B5D" w:rsidRPr="00524557">
        <w:t xml:space="preserve"> learn for example if a person was to burn their hand on an </w:t>
      </w:r>
      <w:proofErr w:type="gramStart"/>
      <w:r w:rsidR="007E4B5D" w:rsidRPr="00524557">
        <w:t>oven</w:t>
      </w:r>
      <w:proofErr w:type="gramEnd"/>
      <w:r w:rsidR="007E4B5D" w:rsidRPr="00524557">
        <w:t xml:space="preserve"> they would know not to put their hand on the oven when </w:t>
      </w:r>
      <w:r w:rsidR="00D26195" w:rsidRPr="00524557">
        <w:t>it is</w:t>
      </w:r>
      <w:r w:rsidR="007E4B5D" w:rsidRPr="00524557">
        <w:t xml:space="preserve"> hot. </w:t>
      </w:r>
      <w:r w:rsidR="001B237E" w:rsidRPr="00524557">
        <w:t>This works the other way as well with a person receiving money for doing a job correctly. This incentivises the person to do a good job and stay away from hot ovens</w:t>
      </w:r>
      <w:sdt>
        <w:sdtPr>
          <w:id w:val="-904070950"/>
          <w:citation/>
        </w:sdtPr>
        <w:sdtEndPr/>
        <w:sdtContent>
          <w:r w:rsidR="005F6C1B" w:rsidRPr="00524557">
            <w:fldChar w:fldCharType="begin"/>
          </w:r>
          <w:r w:rsidR="005F6C1B" w:rsidRPr="00524557">
            <w:instrText xml:space="preserve"> CITATION Ric10 \l 6153 </w:instrText>
          </w:r>
          <w:r w:rsidR="005F6C1B" w:rsidRPr="00524557">
            <w:fldChar w:fldCharType="separate"/>
          </w:r>
          <w:r w:rsidR="00DA7A5A" w:rsidRPr="00524557">
            <w:rPr>
              <w:noProof/>
            </w:rPr>
            <w:t xml:space="preserve"> (Gross, 2010)</w:t>
          </w:r>
          <w:r w:rsidR="005F6C1B" w:rsidRPr="00524557">
            <w:fldChar w:fldCharType="end"/>
          </w:r>
        </w:sdtContent>
      </w:sdt>
      <w:r w:rsidR="001B237E" w:rsidRPr="00524557">
        <w:t>.</w:t>
      </w:r>
    </w:p>
    <w:p w14:paraId="5D60D5A6" w14:textId="2D507764" w:rsidR="00635710" w:rsidRPr="00524557" w:rsidRDefault="001B237E" w:rsidP="0063467B">
      <w:r w:rsidRPr="00524557">
        <w:t>In machine learning these rewards and punishments are just numbers normally with a range from negative to the positive e</w:t>
      </w:r>
      <w:r w:rsidR="00AB721E" w:rsidRPr="00524557">
        <w:t>.</w:t>
      </w:r>
      <w:r w:rsidRPr="00524557">
        <w:t xml:space="preserve">g. -15 to 15. </w:t>
      </w:r>
    </w:p>
    <w:p w14:paraId="3DCD8D7E" w14:textId="38836BED" w:rsidR="003F093B" w:rsidRPr="00524557" w:rsidRDefault="003F093B" w:rsidP="0063467B">
      <w:pPr>
        <w:pStyle w:val="Heading2"/>
      </w:pPr>
      <w:bookmarkStart w:id="17" w:name="_Toc9850563"/>
      <w:r w:rsidRPr="00524557">
        <w:t>Q-Learning</w:t>
      </w:r>
      <w:bookmarkEnd w:id="17"/>
    </w:p>
    <w:p w14:paraId="24D03778" w14:textId="22F0D5D5" w:rsidR="007B07D2" w:rsidRPr="00524557" w:rsidRDefault="00635710" w:rsidP="0063467B">
      <w:r w:rsidRPr="00524557">
        <w:t>Q-learning can be done with the use of a Q-table which for small environments keeps track of the entire environment state. This generally stores the environment state, action preformed and reward</w:t>
      </w:r>
      <w:sdt>
        <w:sdtPr>
          <w:id w:val="859787422"/>
          <w:citation/>
        </w:sdtPr>
        <w:sdtEndPr/>
        <w:sdtContent>
          <w:r w:rsidR="00257C0F" w:rsidRPr="00524557">
            <w:fldChar w:fldCharType="begin"/>
          </w:r>
          <w:r w:rsidR="00257C0F" w:rsidRPr="00524557">
            <w:instrText xml:space="preserve"> CITATION Les96 \l 6153 </w:instrText>
          </w:r>
          <w:r w:rsidR="00257C0F" w:rsidRPr="00524557">
            <w:fldChar w:fldCharType="separate"/>
          </w:r>
          <w:r w:rsidR="00DA7A5A" w:rsidRPr="00524557">
            <w:rPr>
              <w:noProof/>
            </w:rPr>
            <w:t xml:space="preserve"> (Kaelbling, et al., 1996)</w:t>
          </w:r>
          <w:r w:rsidR="00257C0F" w:rsidRPr="00524557">
            <w:fldChar w:fldCharType="end"/>
          </w:r>
        </w:sdtContent>
      </w:sdt>
      <w:r w:rsidRPr="00524557">
        <w:t xml:space="preserve">. This is then used to decide the best actions to get to the goal. As in the Mouse example. </w:t>
      </w:r>
    </w:p>
    <w:p w14:paraId="0567CE10" w14:textId="33D623B1" w:rsidR="00635710" w:rsidRPr="00524557" w:rsidRDefault="00635710" w:rsidP="0063467B">
      <w:r w:rsidRPr="00524557">
        <w:rPr>
          <w:noProof/>
          <w:lang w:eastAsia="en-IE"/>
        </w:rPr>
        <w:lastRenderedPageBreak/>
        <w:drawing>
          <wp:inline distT="0" distB="0" distL="0" distR="0" wp14:anchorId="0A3B275D" wp14:editId="34C4E6AD">
            <wp:extent cx="2679774" cy="2284322"/>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985" cy="2307517"/>
                    </a:xfrm>
                    <a:prstGeom prst="rect">
                      <a:avLst/>
                    </a:prstGeom>
                  </pic:spPr>
                </pic:pic>
              </a:graphicData>
            </a:graphic>
          </wp:inline>
        </w:drawing>
      </w:r>
    </w:p>
    <w:p w14:paraId="3923FD11" w14:textId="651958D8" w:rsidR="00635710" w:rsidRPr="00524557" w:rsidRDefault="00635710"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6</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w:t>
      </w:r>
      <w:r w:rsidR="00D428B8" w:rsidRPr="00524557">
        <w:fldChar w:fldCharType="end"/>
      </w:r>
      <w:r w:rsidRPr="00524557">
        <w:t xml:space="preserve"> Example game for Q-Learning with Q-Tables</w:t>
      </w:r>
      <w:sdt>
        <w:sdtPr>
          <w:id w:val="-1676646539"/>
          <w:citation/>
        </w:sdtPr>
        <w:sdtEndPr/>
        <w:sdtContent>
          <w:r w:rsidR="000715E2" w:rsidRPr="00524557">
            <w:fldChar w:fldCharType="begin"/>
          </w:r>
          <w:r w:rsidR="000715E2" w:rsidRPr="00524557">
            <w:instrText xml:space="preserve"> CITATION Tho181 \l 6153 </w:instrText>
          </w:r>
          <w:r w:rsidR="000715E2" w:rsidRPr="00524557">
            <w:fldChar w:fldCharType="separate"/>
          </w:r>
          <w:r w:rsidR="00DA7A5A" w:rsidRPr="00524557">
            <w:rPr>
              <w:noProof/>
            </w:rPr>
            <w:t xml:space="preserve"> (Simonini, 2018)</w:t>
          </w:r>
          <w:r w:rsidR="000715E2" w:rsidRPr="00524557">
            <w:fldChar w:fldCharType="end"/>
          </w:r>
        </w:sdtContent>
      </w:sdt>
    </w:p>
    <w:p w14:paraId="65736708" w14:textId="3D1C66CA" w:rsidR="00635710" w:rsidRPr="00524557" w:rsidRDefault="00635710" w:rsidP="0063467B">
      <w:r w:rsidRPr="00524557">
        <w:t xml:space="preserve">Figure 5-1 shows the game the agent is trying to get to the big pile of cheese without hitting the poison which ends the game. </w:t>
      </w:r>
      <w:r w:rsidR="001959C7" w:rsidRPr="00524557">
        <w:t xml:space="preserve">To begin with the game is played using random exploration to find the best route. </w:t>
      </w:r>
      <w:r w:rsidRPr="00524557">
        <w:t xml:space="preserve">The rewards for collecting the cheese, the poison and Big pile of cheese are listed based on these the agent </w:t>
      </w:r>
      <w:r w:rsidR="00E97B72" w:rsidRPr="00524557">
        <w:t>must</w:t>
      </w:r>
      <w:r w:rsidRPr="00524557">
        <w:t xml:space="preserve"> learn what is the best path to maximise the total reward. </w:t>
      </w:r>
      <w:r w:rsidR="00E97B72" w:rsidRPr="00524557">
        <w:t>It does this by following the below process.</w:t>
      </w:r>
    </w:p>
    <w:p w14:paraId="7C4EA732" w14:textId="1E4A8664" w:rsidR="00E97B72" w:rsidRPr="00524557" w:rsidRDefault="00E97B72" w:rsidP="0063467B">
      <w:r w:rsidRPr="00524557">
        <w:rPr>
          <w:noProof/>
          <w:lang w:eastAsia="en-IE"/>
        </w:rPr>
        <w:drawing>
          <wp:inline distT="0" distB="0" distL="0" distR="0" wp14:anchorId="71521A76" wp14:editId="0EF17969">
            <wp:extent cx="3102617" cy="3428680"/>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2658" cy="3450827"/>
                    </a:xfrm>
                    <a:prstGeom prst="rect">
                      <a:avLst/>
                    </a:prstGeom>
                  </pic:spPr>
                </pic:pic>
              </a:graphicData>
            </a:graphic>
          </wp:inline>
        </w:drawing>
      </w:r>
    </w:p>
    <w:p w14:paraId="2C127329" w14:textId="0F056C18" w:rsidR="00E97B72" w:rsidRPr="00524557" w:rsidRDefault="00B549D0" w:rsidP="0063467B">
      <w:pPr>
        <w:pStyle w:val="Caption"/>
      </w:pPr>
      <w:r w:rsidRPr="00524557">
        <w:lastRenderedPageBreak/>
        <w:tab/>
      </w:r>
      <w:r w:rsidR="00E97B72"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6</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w:t>
      </w:r>
      <w:r w:rsidR="00D428B8" w:rsidRPr="00524557">
        <w:fldChar w:fldCharType="end"/>
      </w:r>
      <w:r w:rsidR="00E97B72" w:rsidRPr="00524557">
        <w:t xml:space="preserve"> Q-Learning Algorithm process</w:t>
      </w:r>
      <w:sdt>
        <w:sdtPr>
          <w:id w:val="649411634"/>
          <w:citation/>
        </w:sdtPr>
        <w:sdtEndPr/>
        <w:sdtContent>
          <w:r w:rsidR="000715E2" w:rsidRPr="00524557">
            <w:fldChar w:fldCharType="begin"/>
          </w:r>
          <w:r w:rsidR="000715E2" w:rsidRPr="00524557">
            <w:instrText xml:space="preserve"> CITATION Tho181 \l 6153 </w:instrText>
          </w:r>
          <w:r w:rsidR="000715E2" w:rsidRPr="00524557">
            <w:fldChar w:fldCharType="separate"/>
          </w:r>
          <w:r w:rsidR="00DA7A5A" w:rsidRPr="00524557">
            <w:rPr>
              <w:noProof/>
            </w:rPr>
            <w:t xml:space="preserve"> (Simonini, 2018)</w:t>
          </w:r>
          <w:r w:rsidR="000715E2" w:rsidRPr="00524557">
            <w:fldChar w:fldCharType="end"/>
          </w:r>
        </w:sdtContent>
      </w:sdt>
    </w:p>
    <w:p w14:paraId="25622CF4" w14:textId="5FFEB111" w:rsidR="0028297C" w:rsidRPr="00524557" w:rsidRDefault="00B549D0" w:rsidP="0063467B">
      <w:r w:rsidRPr="00524557">
        <w:t xml:space="preserve">Following this </w:t>
      </w:r>
      <w:r w:rsidR="00C77B8B" w:rsidRPr="00524557">
        <w:t>process,</w:t>
      </w:r>
      <w:r w:rsidRPr="00524557">
        <w:t xml:space="preserve"> the </w:t>
      </w:r>
      <w:r w:rsidR="00C77B8B" w:rsidRPr="00524557">
        <w:t>Q-table gets updated every time an action is preformed</w:t>
      </w:r>
      <w:r w:rsidR="00E12A0C" w:rsidRPr="00524557">
        <w:t xml:space="preserve"> using an update formula. </w:t>
      </w:r>
      <w:r w:rsidR="0028297C" w:rsidRPr="00524557">
        <w:t xml:space="preserve">This is based around the action and reward for a given state. </w:t>
      </w:r>
    </w:p>
    <w:p w14:paraId="7ECABF5B" w14:textId="77777777" w:rsidR="00601BC4" w:rsidRPr="00524557" w:rsidRDefault="00601BC4" w:rsidP="0063467B">
      <w:r w:rsidRPr="00524557">
        <w:rPr>
          <w:noProof/>
          <w:lang w:eastAsia="en-IE"/>
        </w:rPr>
        <w:drawing>
          <wp:inline distT="0" distB="0" distL="0" distR="0" wp14:anchorId="4164C9E5" wp14:editId="3581CFAD">
            <wp:extent cx="5486400" cy="1254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915" cy="1263843"/>
                    </a:xfrm>
                    <a:prstGeom prst="rect">
                      <a:avLst/>
                    </a:prstGeom>
                  </pic:spPr>
                </pic:pic>
              </a:graphicData>
            </a:graphic>
          </wp:inline>
        </w:drawing>
      </w:r>
    </w:p>
    <w:p w14:paraId="48DBC06D" w14:textId="514398BE" w:rsidR="0028297C" w:rsidRPr="00524557" w:rsidRDefault="00601BC4"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6</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3</w:t>
      </w:r>
      <w:r w:rsidR="00D428B8" w:rsidRPr="00524557">
        <w:fldChar w:fldCharType="end"/>
      </w:r>
      <w:r w:rsidRPr="00524557">
        <w:t xml:space="preserve"> Q value calculation</w:t>
      </w:r>
      <w:sdt>
        <w:sdtPr>
          <w:id w:val="1805573237"/>
          <w:citation/>
        </w:sdtPr>
        <w:sdtEndPr/>
        <w:sdtContent>
          <w:r w:rsidR="00596DCB" w:rsidRPr="00524557">
            <w:fldChar w:fldCharType="begin"/>
          </w:r>
          <w:r w:rsidR="00596DCB" w:rsidRPr="00524557">
            <w:instrText xml:space="preserve"> CITATION Tho181 \l 6153 </w:instrText>
          </w:r>
          <w:r w:rsidR="00596DCB" w:rsidRPr="00524557">
            <w:fldChar w:fldCharType="separate"/>
          </w:r>
          <w:r w:rsidR="00DA7A5A" w:rsidRPr="00524557">
            <w:rPr>
              <w:noProof/>
            </w:rPr>
            <w:t xml:space="preserve"> (Simonini, 2018)</w:t>
          </w:r>
          <w:r w:rsidR="00596DCB" w:rsidRPr="00524557">
            <w:fldChar w:fldCharType="end"/>
          </w:r>
        </w:sdtContent>
      </w:sdt>
    </w:p>
    <w:p w14:paraId="771B0131" w14:textId="52CA8CA1" w:rsidR="00601BC4" w:rsidRPr="00524557" w:rsidRDefault="00601BC4" w:rsidP="0063467B">
      <w:r w:rsidRPr="00524557">
        <w:t>Based on the output of the figure 5-3</w:t>
      </w:r>
      <w:r w:rsidR="00A535D5" w:rsidRPr="00524557">
        <w:t xml:space="preserve"> will be used to update the Q-table for the given action</w:t>
      </w:r>
      <w:r w:rsidR="00D60F93" w:rsidRPr="00524557">
        <w:t xml:space="preserve"> at the current state. </w:t>
      </w:r>
    </w:p>
    <w:p w14:paraId="3F81D27F" w14:textId="55E24762" w:rsidR="00D60F93" w:rsidRPr="00524557" w:rsidRDefault="00420605" w:rsidP="0063467B">
      <w:r w:rsidRPr="00524557">
        <w:rPr>
          <w:noProof/>
          <w:lang w:eastAsia="en-IE"/>
        </w:rPr>
        <w:drawing>
          <wp:inline distT="0" distB="0" distL="0" distR="0" wp14:anchorId="6C4003BF" wp14:editId="27B495C4">
            <wp:extent cx="4065068" cy="22357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2110" cy="2250661"/>
                    </a:xfrm>
                    <a:prstGeom prst="rect">
                      <a:avLst/>
                    </a:prstGeom>
                  </pic:spPr>
                </pic:pic>
              </a:graphicData>
            </a:graphic>
          </wp:inline>
        </w:drawing>
      </w:r>
    </w:p>
    <w:p w14:paraId="64D969DE" w14:textId="39C8A247" w:rsidR="00420605" w:rsidRPr="00524557" w:rsidRDefault="00420605"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6</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4</w:t>
      </w:r>
      <w:r w:rsidR="00D428B8" w:rsidRPr="00524557">
        <w:fldChar w:fldCharType="end"/>
      </w:r>
      <w:r w:rsidRPr="00524557">
        <w:t xml:space="preserve"> Updated Q-Table</w:t>
      </w:r>
      <w:sdt>
        <w:sdtPr>
          <w:id w:val="372809416"/>
          <w:citation/>
        </w:sdtPr>
        <w:sdtEndPr/>
        <w:sdtContent>
          <w:r w:rsidR="00596DCB" w:rsidRPr="00524557">
            <w:fldChar w:fldCharType="begin"/>
          </w:r>
          <w:r w:rsidR="00596DCB" w:rsidRPr="00524557">
            <w:instrText xml:space="preserve"> CITATION Tho181 \l 6153 </w:instrText>
          </w:r>
          <w:r w:rsidR="00596DCB" w:rsidRPr="00524557">
            <w:fldChar w:fldCharType="separate"/>
          </w:r>
          <w:r w:rsidR="00DA7A5A" w:rsidRPr="00524557">
            <w:rPr>
              <w:noProof/>
            </w:rPr>
            <w:t xml:space="preserve"> (Simonini, 2018)</w:t>
          </w:r>
          <w:r w:rsidR="00596DCB" w:rsidRPr="00524557">
            <w:fldChar w:fldCharType="end"/>
          </w:r>
        </w:sdtContent>
      </w:sdt>
    </w:p>
    <w:p w14:paraId="2A328698" w14:textId="71C3ACA7" w:rsidR="00420605" w:rsidRPr="00524557" w:rsidRDefault="00420605" w:rsidP="0063467B">
      <w:r w:rsidRPr="00524557">
        <w:t xml:space="preserve">From the output in Figure 5-3 the table in Figure </w:t>
      </w:r>
      <w:r w:rsidR="008A632B" w:rsidRPr="00524557">
        <w:t xml:space="preserve">5-4 gets updated to reflect how good of an action that was taken was to the goal. This will accumulate </w:t>
      </w:r>
      <w:r w:rsidR="001F03EF" w:rsidRPr="00524557">
        <w:t>at each state and action until an optimal route has been found</w:t>
      </w:r>
      <w:sdt>
        <w:sdtPr>
          <w:id w:val="1245686746"/>
          <w:citation/>
        </w:sdtPr>
        <w:sdtEndPr/>
        <w:sdtContent>
          <w:r w:rsidR="00C91EFB" w:rsidRPr="00524557">
            <w:fldChar w:fldCharType="begin"/>
          </w:r>
          <w:r w:rsidR="00C91EFB" w:rsidRPr="00524557">
            <w:instrText xml:space="preserve"> CITATION Tho181 \l 6153 </w:instrText>
          </w:r>
          <w:r w:rsidR="00C91EFB" w:rsidRPr="00524557">
            <w:fldChar w:fldCharType="separate"/>
          </w:r>
          <w:r w:rsidR="00DA7A5A" w:rsidRPr="00524557">
            <w:rPr>
              <w:noProof/>
            </w:rPr>
            <w:t xml:space="preserve"> (Simonini, 2018)</w:t>
          </w:r>
          <w:r w:rsidR="00C91EFB" w:rsidRPr="00524557">
            <w:fldChar w:fldCharType="end"/>
          </w:r>
        </w:sdtContent>
      </w:sdt>
      <w:r w:rsidR="001F03EF" w:rsidRPr="00524557">
        <w:t xml:space="preserve">. </w:t>
      </w:r>
    </w:p>
    <w:p w14:paraId="3EF106FC" w14:textId="0DA7AA9D" w:rsidR="003F093B" w:rsidRPr="00524557" w:rsidRDefault="003F093B" w:rsidP="0063467B">
      <w:pPr>
        <w:pStyle w:val="Heading2"/>
      </w:pPr>
      <w:bookmarkStart w:id="18" w:name="_Toc9850564"/>
      <w:r w:rsidRPr="00524557">
        <w:lastRenderedPageBreak/>
        <w:t>Deep Q-Learning</w:t>
      </w:r>
      <w:bookmarkEnd w:id="18"/>
    </w:p>
    <w:p w14:paraId="74490580" w14:textId="16D32236" w:rsidR="001959C7" w:rsidRPr="00524557" w:rsidRDefault="001A1C32" w:rsidP="0063467B">
      <w:r w:rsidRPr="00524557">
        <w:t>Deep Q-learning</w:t>
      </w:r>
      <w:r w:rsidR="001F50AB" w:rsidRPr="00524557">
        <w:t xml:space="preserve"> (DQ)</w:t>
      </w:r>
      <w:r w:rsidRPr="00524557">
        <w:t xml:space="preserve"> is</w:t>
      </w:r>
      <w:r w:rsidR="001D3618" w:rsidRPr="00524557">
        <w:t xml:space="preserve"> when Q</w:t>
      </w:r>
      <w:r w:rsidR="00DF7900" w:rsidRPr="00524557">
        <w:t>-learning</w:t>
      </w:r>
      <w:r w:rsidRPr="00524557">
        <w:t xml:space="preserve"> using a</w:t>
      </w:r>
      <w:r w:rsidR="00DF7900" w:rsidRPr="00524557">
        <w:t xml:space="preserve"> deep</w:t>
      </w:r>
      <w:r w:rsidRPr="00524557">
        <w:t xml:space="preserve"> neural network instead of a Q-table this is </w:t>
      </w:r>
      <w:r w:rsidR="009F7B81" w:rsidRPr="00524557">
        <w:t>especially a good in environments that have an environment with a huge number of states</w:t>
      </w:r>
      <w:r w:rsidR="00DF7900" w:rsidRPr="00524557">
        <w:t xml:space="preserve"> such as a video game</w:t>
      </w:r>
      <w:r w:rsidR="001D79DB" w:rsidRPr="00524557">
        <w:t xml:space="preserve"> or robotics</w:t>
      </w:r>
      <w:r w:rsidR="00DF7900" w:rsidRPr="00524557">
        <w:t xml:space="preserve"> where the states are possibly infinite</w:t>
      </w:r>
      <w:r w:rsidR="00A05335" w:rsidRPr="00524557">
        <w:t>. Th</w:t>
      </w:r>
      <w:r w:rsidR="001D79DB" w:rsidRPr="00524557">
        <w:t>e</w:t>
      </w:r>
      <w:r w:rsidR="00A05335" w:rsidRPr="00524557">
        <w:t>s</w:t>
      </w:r>
      <w:r w:rsidR="001D79DB" w:rsidRPr="00524557">
        <w:t>e</w:t>
      </w:r>
      <w:r w:rsidR="00A05335" w:rsidRPr="00524557">
        <w:t xml:space="preserve"> </w:t>
      </w:r>
      <w:r w:rsidR="001D79DB" w:rsidRPr="00524557">
        <w:t>are</w:t>
      </w:r>
      <w:r w:rsidR="00A05335" w:rsidRPr="00524557">
        <w:t xml:space="preserve"> a more typical situation</w:t>
      </w:r>
      <w:r w:rsidR="006C4C15" w:rsidRPr="00524557">
        <w:t xml:space="preserve"> where Q-Learning would be used</w:t>
      </w:r>
      <w:r w:rsidR="001D79DB" w:rsidRPr="00524557">
        <w:t xml:space="preserve"> for real world applications</w:t>
      </w:r>
      <w:sdt>
        <w:sdtPr>
          <w:id w:val="-1272321889"/>
          <w:citation/>
        </w:sdtPr>
        <w:sdtEndPr/>
        <w:sdtContent>
          <w:r w:rsidR="00C91EFB" w:rsidRPr="00524557">
            <w:fldChar w:fldCharType="begin"/>
          </w:r>
          <w:r w:rsidR="00C91EFB" w:rsidRPr="00524557">
            <w:instrText xml:space="preserve"> CITATION Tho181 \l 6153 </w:instrText>
          </w:r>
          <w:r w:rsidR="00C91EFB" w:rsidRPr="00524557">
            <w:fldChar w:fldCharType="separate"/>
          </w:r>
          <w:r w:rsidR="00DA7A5A" w:rsidRPr="00524557">
            <w:rPr>
              <w:noProof/>
            </w:rPr>
            <w:t xml:space="preserve"> (Simonini, 2018)</w:t>
          </w:r>
          <w:r w:rsidR="00C91EFB" w:rsidRPr="00524557">
            <w:fldChar w:fldCharType="end"/>
          </w:r>
        </w:sdtContent>
      </w:sdt>
      <w:r w:rsidR="001D79DB" w:rsidRPr="00524557">
        <w:t>.</w:t>
      </w:r>
    </w:p>
    <w:p w14:paraId="5CCF54A3" w14:textId="1C17B71C" w:rsidR="00BB7835" w:rsidRPr="00524557" w:rsidRDefault="001F50AB" w:rsidP="0063467B">
      <w:r w:rsidRPr="00524557">
        <w:t xml:space="preserve">DQ </w:t>
      </w:r>
      <w:r w:rsidR="00547CF2" w:rsidRPr="00524557">
        <w:t>uses a deep neural network</w:t>
      </w:r>
      <w:r w:rsidR="005C424E" w:rsidRPr="00524557">
        <w:t xml:space="preserve"> as way to approximate Q-Values for the possible actions the </w:t>
      </w:r>
      <w:r w:rsidR="008D01B7" w:rsidRPr="00524557">
        <w:t>agent could take. From this the biggest value that is returned is used as the current best action taken</w:t>
      </w:r>
      <w:sdt>
        <w:sdtPr>
          <w:id w:val="-1624149500"/>
          <w:citation/>
        </w:sdtPr>
        <w:sdtEndPr/>
        <w:sdtContent>
          <w:r w:rsidR="004A5F9A" w:rsidRPr="00524557">
            <w:fldChar w:fldCharType="begin"/>
          </w:r>
          <w:r w:rsidR="004A5F9A" w:rsidRPr="00524557">
            <w:instrText xml:space="preserve"> CITATION Jia17 \l 6153 </w:instrText>
          </w:r>
          <w:r w:rsidR="004A5F9A" w:rsidRPr="00524557">
            <w:fldChar w:fldCharType="separate"/>
          </w:r>
          <w:r w:rsidR="00DA7A5A" w:rsidRPr="00524557">
            <w:rPr>
              <w:noProof/>
            </w:rPr>
            <w:t xml:space="preserve"> (Zhu, et al., 2017)</w:t>
          </w:r>
          <w:r w:rsidR="004A5F9A" w:rsidRPr="00524557">
            <w:fldChar w:fldCharType="end"/>
          </w:r>
        </w:sdtContent>
      </w:sdt>
      <w:r w:rsidR="004A5F9A" w:rsidRPr="00524557">
        <w:t>.</w:t>
      </w:r>
    </w:p>
    <w:p w14:paraId="22A2A72A" w14:textId="112C4E49" w:rsidR="003D018F" w:rsidRPr="00524557" w:rsidRDefault="003D018F" w:rsidP="0063467B">
      <w:r w:rsidRPr="00524557">
        <w:t xml:space="preserve">DQ uses exploration </w:t>
      </w:r>
      <w:proofErr w:type="gramStart"/>
      <w:r w:rsidRPr="00524557">
        <w:t>as a way to</w:t>
      </w:r>
      <w:proofErr w:type="gramEnd"/>
      <w:r w:rsidRPr="00524557">
        <w:t xml:space="preserve"> learn from the actions it takes this involves doing a series of actions </w:t>
      </w:r>
      <w:r w:rsidR="00192441" w:rsidRPr="00524557">
        <w:t xml:space="preserve">and </w:t>
      </w:r>
      <w:r w:rsidR="005A0D3D" w:rsidRPr="00524557">
        <w:t xml:space="preserve">recording </w:t>
      </w:r>
      <w:r w:rsidR="008F0253" w:rsidRPr="00524557">
        <w:t xml:space="preserve">it into a memory. This can then be played back to the neural network later for training. </w:t>
      </w:r>
      <w:r w:rsidR="00322312" w:rsidRPr="00524557">
        <w:t>Exploration usually starts at 100% random exploration</w:t>
      </w:r>
      <w:r w:rsidR="003746AA" w:rsidRPr="00524557">
        <w:t xml:space="preserve"> this has a decay rate set in the parameters of the algorithm. </w:t>
      </w:r>
      <w:r w:rsidR="00AA5FFC" w:rsidRPr="00524557">
        <w:t>Generally,</w:t>
      </w:r>
      <w:r w:rsidR="002A32AC" w:rsidRPr="00524557">
        <w:t xml:space="preserve"> the rate of exploration will get capped at a lowest point usually around 1%</w:t>
      </w:r>
      <w:r w:rsidR="00AA5FFC" w:rsidRPr="00524557">
        <w:t xml:space="preserve">. This allow for new learning to continue even after the exploration should be done. </w:t>
      </w:r>
    </w:p>
    <w:p w14:paraId="57248EC7" w14:textId="3845A306" w:rsidR="000311DC" w:rsidRPr="00524557" w:rsidRDefault="000311DC" w:rsidP="0063467B">
      <w:r w:rsidRPr="00524557">
        <w:rPr>
          <w:noProof/>
          <w:lang w:eastAsia="en-IE"/>
        </w:rPr>
        <w:drawing>
          <wp:inline distT="0" distB="0" distL="0" distR="0" wp14:anchorId="2B80A346" wp14:editId="11EDE5BD">
            <wp:extent cx="5386255" cy="2515922"/>
            <wp:effectExtent l="0" t="0" r="5080" b="0"/>
            <wp:docPr id="27" name="Picture 27" descr="https://cdn-images-1.medium.com/max/2100/1*0_TNa54fr_LsLOllgIsr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2100/1*0_TNa54fr_LsLOllgIsrc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4078" cy="2552273"/>
                    </a:xfrm>
                    <a:prstGeom prst="rect">
                      <a:avLst/>
                    </a:prstGeom>
                    <a:noFill/>
                    <a:ln>
                      <a:noFill/>
                    </a:ln>
                  </pic:spPr>
                </pic:pic>
              </a:graphicData>
            </a:graphic>
          </wp:inline>
        </w:drawing>
      </w:r>
    </w:p>
    <w:p w14:paraId="628BF7FE" w14:textId="269578C7" w:rsidR="000311DC" w:rsidRPr="00524557" w:rsidRDefault="000311DC"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6</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5</w:t>
      </w:r>
      <w:r w:rsidR="00D428B8" w:rsidRPr="00524557">
        <w:fldChar w:fldCharType="end"/>
      </w:r>
      <w:r w:rsidRPr="00524557">
        <w:t xml:space="preserve"> Flow of a Deep Q-learning set up</w:t>
      </w:r>
      <w:sdt>
        <w:sdtPr>
          <w:id w:val="341432057"/>
          <w:citation/>
        </w:sdtPr>
        <w:sdtEndPr/>
        <w:sdtContent>
          <w:r w:rsidR="006E7869" w:rsidRPr="00524557">
            <w:fldChar w:fldCharType="begin"/>
          </w:r>
          <w:r w:rsidR="006E7869" w:rsidRPr="00524557">
            <w:instrText xml:space="preserve"> CITATION Chi18 \l 6153 </w:instrText>
          </w:r>
          <w:r w:rsidR="006E7869" w:rsidRPr="00524557">
            <w:fldChar w:fldCharType="separate"/>
          </w:r>
          <w:r w:rsidR="00DA7A5A" w:rsidRPr="00524557">
            <w:rPr>
              <w:noProof/>
            </w:rPr>
            <w:t xml:space="preserve"> (Trivedi, 2018)</w:t>
          </w:r>
          <w:r w:rsidR="006E7869" w:rsidRPr="00524557">
            <w:fldChar w:fldCharType="end"/>
          </w:r>
        </w:sdtContent>
      </w:sdt>
    </w:p>
    <w:p w14:paraId="703E9981" w14:textId="77777777" w:rsidR="008D01B7" w:rsidRPr="00524557" w:rsidRDefault="008D01B7" w:rsidP="0063467B"/>
    <w:p w14:paraId="70920CA5" w14:textId="45F4AACF" w:rsidR="003F093B" w:rsidRPr="00524557" w:rsidRDefault="003F093B" w:rsidP="0063467B">
      <w:pPr>
        <w:pStyle w:val="Heading2"/>
      </w:pPr>
      <w:bookmarkStart w:id="19" w:name="_Toc9850565"/>
      <w:r w:rsidRPr="00524557">
        <w:t>Double Deep q-Learning</w:t>
      </w:r>
      <w:bookmarkEnd w:id="19"/>
    </w:p>
    <w:p w14:paraId="5649B139" w14:textId="08246A61" w:rsidR="00516577" w:rsidRPr="00524557" w:rsidRDefault="00516577" w:rsidP="0063467B">
      <w:r w:rsidRPr="00524557">
        <w:t>D</w:t>
      </w:r>
      <w:r w:rsidR="00992DCB" w:rsidRPr="00524557">
        <w:t>ouble Deep Q-learning uses two networks instead of</w:t>
      </w:r>
      <w:r w:rsidR="006C7C7C" w:rsidRPr="00524557">
        <w:t xml:space="preserve"> using</w:t>
      </w:r>
      <w:r w:rsidR="00992DCB" w:rsidRPr="00524557">
        <w:t xml:space="preserve"> one </w:t>
      </w:r>
      <w:r w:rsidR="006C7C7C" w:rsidRPr="00524557">
        <w:t xml:space="preserve">network to estimate the given Q-value </w:t>
      </w:r>
      <w:r w:rsidR="00992DCB" w:rsidRPr="00524557">
        <w:t xml:space="preserve">this allows for </w:t>
      </w:r>
      <w:r w:rsidR="00D56E7D" w:rsidRPr="00524557">
        <w:t xml:space="preserve">the estimation </w:t>
      </w:r>
      <w:r w:rsidR="000316F2" w:rsidRPr="00524557">
        <w:t xml:space="preserve">of Q-values using </w:t>
      </w:r>
      <w:r w:rsidR="006C7C7C" w:rsidRPr="00524557">
        <w:t>both</w:t>
      </w:r>
      <w:r w:rsidR="000316F2" w:rsidRPr="00524557">
        <w:t xml:space="preserve"> neural networks. </w:t>
      </w:r>
    </w:p>
    <w:p w14:paraId="7811B1D3" w14:textId="072F57D1" w:rsidR="00540B6A" w:rsidRPr="00524557" w:rsidRDefault="00540B6A" w:rsidP="0063467B">
      <w:r w:rsidRPr="00524557">
        <w:t>Double D</w:t>
      </w:r>
      <w:r w:rsidR="00AE5318" w:rsidRPr="00524557">
        <w:t xml:space="preserve">eep </w:t>
      </w:r>
      <w:r w:rsidRPr="00524557">
        <w:t>Q</w:t>
      </w:r>
      <w:r w:rsidR="00AE5318" w:rsidRPr="00524557">
        <w:t xml:space="preserve">-Learning </w:t>
      </w:r>
      <w:r w:rsidR="008B4AAF" w:rsidRPr="00524557">
        <w:t>(</w:t>
      </w:r>
      <w:r w:rsidR="00AE5318" w:rsidRPr="00524557">
        <w:t>DDQ</w:t>
      </w:r>
      <w:r w:rsidR="008B4AAF" w:rsidRPr="00524557">
        <w:t>)</w:t>
      </w:r>
      <w:r w:rsidRPr="00524557">
        <w:t xml:space="preserve"> is used to handle </w:t>
      </w:r>
      <w:r w:rsidR="009C2498" w:rsidRPr="00524557">
        <w:t xml:space="preserve">a problem with overestimating Q-values. </w:t>
      </w:r>
      <w:r w:rsidR="00A80B2A" w:rsidRPr="00524557">
        <w:t xml:space="preserve">This is </w:t>
      </w:r>
      <w:r w:rsidR="004A60FE" w:rsidRPr="00524557">
        <w:t xml:space="preserve">a </w:t>
      </w:r>
      <w:r w:rsidR="00A80B2A" w:rsidRPr="00524557">
        <w:t>problem with calculating the TD target</w:t>
      </w:r>
      <w:r w:rsidR="004A60FE" w:rsidRPr="00524557">
        <w:t xml:space="preserve"> as it is not known that this is the best action for the </w:t>
      </w:r>
      <w:r w:rsidR="00283B47" w:rsidRPr="00524557">
        <w:t>next stat</w:t>
      </w:r>
      <w:r w:rsidR="00743C04" w:rsidRPr="00524557">
        <w:t xml:space="preserve">e is the action represented by the highest Q-value. </w:t>
      </w:r>
    </w:p>
    <w:p w14:paraId="18FF70A6" w14:textId="5100F4F6" w:rsidR="003064DC" w:rsidRPr="00524557" w:rsidRDefault="003064DC" w:rsidP="0063467B">
      <w:r w:rsidRPr="00524557">
        <w:rPr>
          <w:noProof/>
          <w:lang w:eastAsia="en-IE"/>
        </w:rPr>
        <w:drawing>
          <wp:inline distT="0" distB="0" distL="0" distR="0" wp14:anchorId="7F79AB63" wp14:editId="5CD3C28B">
            <wp:extent cx="4444460" cy="184465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1469" cy="1851715"/>
                    </a:xfrm>
                    <a:prstGeom prst="rect">
                      <a:avLst/>
                    </a:prstGeom>
                  </pic:spPr>
                </pic:pic>
              </a:graphicData>
            </a:graphic>
          </wp:inline>
        </w:drawing>
      </w:r>
    </w:p>
    <w:p w14:paraId="2CC25E34" w14:textId="5AB11F8E" w:rsidR="003064DC" w:rsidRPr="00524557" w:rsidRDefault="005A79C3"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6</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6</w:t>
      </w:r>
      <w:r w:rsidR="00D428B8" w:rsidRPr="00524557">
        <w:fldChar w:fldCharType="end"/>
      </w:r>
      <w:r w:rsidRPr="00524557">
        <w:t xml:space="preserve"> TD Target calculation </w:t>
      </w:r>
      <w:sdt>
        <w:sdtPr>
          <w:id w:val="-1663309893"/>
          <w:citation/>
        </w:sdtPr>
        <w:sdtEndPr/>
        <w:sdtContent>
          <w:r w:rsidRPr="00524557">
            <w:fldChar w:fldCharType="begin"/>
          </w:r>
          <w:r w:rsidRPr="00524557">
            <w:instrText xml:space="preserve"> CITATION Tho182 \l 6153 </w:instrText>
          </w:r>
          <w:r w:rsidRPr="00524557">
            <w:fldChar w:fldCharType="separate"/>
          </w:r>
          <w:r w:rsidR="00DA7A5A" w:rsidRPr="00524557">
            <w:rPr>
              <w:noProof/>
            </w:rPr>
            <w:t>(Simonini, 2018)</w:t>
          </w:r>
          <w:r w:rsidRPr="00524557">
            <w:fldChar w:fldCharType="end"/>
          </w:r>
        </w:sdtContent>
      </w:sdt>
    </w:p>
    <w:p w14:paraId="2F381EED" w14:textId="0704162B" w:rsidR="005A79C3" w:rsidRPr="00524557" w:rsidRDefault="002B29A7" w:rsidP="0063467B">
      <w:r w:rsidRPr="00524557">
        <w:t xml:space="preserve">The accuracy of the Q-value is based on the </w:t>
      </w:r>
      <w:r w:rsidR="00104AEF" w:rsidRPr="00524557">
        <w:t xml:space="preserve">what actions have been </w:t>
      </w:r>
      <w:r w:rsidR="0087362C" w:rsidRPr="00524557">
        <w:t xml:space="preserve">performed </w:t>
      </w:r>
      <w:r w:rsidR="0001760C" w:rsidRPr="00524557">
        <w:t xml:space="preserve">and the what neighbouring states have been explored. </w:t>
      </w:r>
      <w:r w:rsidR="008B4AAF" w:rsidRPr="00524557">
        <w:t xml:space="preserve">While this is the case </w:t>
      </w:r>
      <w:r w:rsidR="002E6871" w:rsidRPr="00524557">
        <w:t>D</w:t>
      </w:r>
      <w:r w:rsidR="008B4AAF" w:rsidRPr="00524557">
        <w:t xml:space="preserve">DQ can </w:t>
      </w:r>
      <w:r w:rsidR="002E6871" w:rsidRPr="00524557">
        <w:t xml:space="preserve">mitigate this by using two networks to calculate </w:t>
      </w:r>
      <w:r w:rsidR="000161F7" w:rsidRPr="00524557">
        <w:t xml:space="preserve">the </w:t>
      </w:r>
      <w:r w:rsidR="004C01E5" w:rsidRPr="00524557">
        <w:t>action for the next state using one</w:t>
      </w:r>
      <w:r w:rsidR="00AB2BB7" w:rsidRPr="00524557">
        <w:t xml:space="preserve"> network</w:t>
      </w:r>
      <w:r w:rsidR="004C01E5" w:rsidRPr="00524557">
        <w:t xml:space="preserve"> and calculate the </w:t>
      </w:r>
      <w:r w:rsidR="009213D5" w:rsidRPr="00524557">
        <w:t>target Q-value for taking that action at the current state</w:t>
      </w:r>
      <w:r w:rsidR="00AB2BB7" w:rsidRPr="00524557">
        <w:t xml:space="preserve"> with the other </w:t>
      </w:r>
      <w:sdt>
        <w:sdtPr>
          <w:id w:val="-928974195"/>
          <w:citation/>
        </w:sdtPr>
        <w:sdtEndPr/>
        <w:sdtContent>
          <w:r w:rsidR="00B269F3" w:rsidRPr="00524557">
            <w:fldChar w:fldCharType="begin"/>
          </w:r>
          <w:r w:rsidR="00B269F3" w:rsidRPr="00524557">
            <w:instrText xml:space="preserve"> CITATION Has10 \l 6153 </w:instrText>
          </w:r>
          <w:r w:rsidR="00B269F3" w:rsidRPr="00524557">
            <w:fldChar w:fldCharType="separate"/>
          </w:r>
          <w:r w:rsidR="00DA7A5A" w:rsidRPr="00524557">
            <w:rPr>
              <w:noProof/>
            </w:rPr>
            <w:t>(Hasselt, 2010)</w:t>
          </w:r>
          <w:r w:rsidR="00B269F3" w:rsidRPr="00524557">
            <w:fldChar w:fldCharType="end"/>
          </w:r>
        </w:sdtContent>
      </w:sdt>
      <w:r w:rsidR="00B269F3" w:rsidRPr="00524557">
        <w:t>.</w:t>
      </w:r>
    </w:p>
    <w:p w14:paraId="79C82212" w14:textId="05D0E18E" w:rsidR="003F093B" w:rsidRPr="00524557" w:rsidRDefault="003F093B" w:rsidP="0063467B">
      <w:pPr>
        <w:pStyle w:val="Heading2"/>
      </w:pPr>
      <w:bookmarkStart w:id="20" w:name="_Toc9850566"/>
      <w:r w:rsidRPr="00524557">
        <w:t>Du</w:t>
      </w:r>
      <w:r w:rsidR="0005305B" w:rsidRPr="00524557">
        <w:t>e</w:t>
      </w:r>
      <w:r w:rsidRPr="00524557">
        <w:t>l</w:t>
      </w:r>
      <w:r w:rsidR="00C24DE9" w:rsidRPr="00524557">
        <w:t>l</w:t>
      </w:r>
      <w:r w:rsidRPr="00524557">
        <w:t>ing Double Deep Q-Learning</w:t>
      </w:r>
      <w:bookmarkEnd w:id="20"/>
    </w:p>
    <w:p w14:paraId="5196BDF3" w14:textId="3C418665" w:rsidR="00B269F3" w:rsidRPr="00524557" w:rsidRDefault="0005305B" w:rsidP="0063467B">
      <w:r w:rsidRPr="00524557">
        <w:t>Duelling Double Deep Q-Learning</w:t>
      </w:r>
      <w:r w:rsidR="00033BDD" w:rsidRPr="00524557">
        <w:t xml:space="preserve"> (DDDQ) is a</w:t>
      </w:r>
      <w:r w:rsidR="00837F32" w:rsidRPr="00524557">
        <w:t>n</w:t>
      </w:r>
      <w:r w:rsidR="00033BDD" w:rsidRPr="00524557">
        <w:t xml:space="preserve"> </w:t>
      </w:r>
      <w:r w:rsidR="00837F32" w:rsidRPr="00524557">
        <w:t>improvement</w:t>
      </w:r>
      <w:r w:rsidR="00033BDD" w:rsidRPr="00524557">
        <w:t xml:space="preserve"> on DDQ</w:t>
      </w:r>
      <w:r w:rsidR="00927C09" w:rsidRPr="00524557">
        <w:t>. This is an improvement on network topology where</w:t>
      </w:r>
      <w:r w:rsidR="000B21FE" w:rsidRPr="00524557">
        <w:t xml:space="preserve"> the network splits to do </w:t>
      </w:r>
      <w:r w:rsidR="00BE6089" w:rsidRPr="00524557">
        <w:t xml:space="preserve">two calculations then is brought back together using a special aggregation layer. </w:t>
      </w:r>
      <w:r w:rsidR="000A0708" w:rsidRPr="00524557">
        <w:t xml:space="preserve">The calculations are used </w:t>
      </w:r>
      <w:r w:rsidR="000A0708" w:rsidRPr="00524557">
        <w:lastRenderedPageBreak/>
        <w:t xml:space="preserve">once aggregated to give a Q-value like the previous </w:t>
      </w:r>
      <w:r w:rsidR="004A1102" w:rsidRPr="00524557">
        <w:t xml:space="preserve">Q-Learning algorithms. This uses the formula in Figure </w:t>
      </w:r>
      <w:r w:rsidR="002F13EE" w:rsidRPr="00524557">
        <w:t>5-7</w:t>
      </w:r>
      <w:r w:rsidR="004A1102" w:rsidRPr="00524557">
        <w:t xml:space="preserve"> below</w:t>
      </w:r>
      <w:sdt>
        <w:sdtPr>
          <w:id w:val="1812200792"/>
          <w:citation/>
        </w:sdtPr>
        <w:sdtEndPr/>
        <w:sdtContent>
          <w:r w:rsidR="00975DB6" w:rsidRPr="00524557">
            <w:fldChar w:fldCharType="begin"/>
          </w:r>
          <w:r w:rsidR="00975DB6" w:rsidRPr="00524557">
            <w:instrText xml:space="preserve"> CITATION Tho182 \l 6153 </w:instrText>
          </w:r>
          <w:r w:rsidR="00975DB6" w:rsidRPr="00524557">
            <w:fldChar w:fldCharType="separate"/>
          </w:r>
          <w:r w:rsidR="00DA7A5A" w:rsidRPr="00524557">
            <w:rPr>
              <w:noProof/>
            </w:rPr>
            <w:t xml:space="preserve"> (Simonini, 2018)</w:t>
          </w:r>
          <w:r w:rsidR="00975DB6" w:rsidRPr="00524557">
            <w:fldChar w:fldCharType="end"/>
          </w:r>
        </w:sdtContent>
      </w:sdt>
      <w:r w:rsidR="002F13EE" w:rsidRPr="00524557">
        <w:t>.</w:t>
      </w:r>
    </w:p>
    <w:p w14:paraId="7C4FF89C" w14:textId="0CB2B36B" w:rsidR="002F13EE" w:rsidRPr="00524557" w:rsidRDefault="002F13EE" w:rsidP="0063467B">
      <w:r w:rsidRPr="00524557">
        <w:rPr>
          <w:noProof/>
          <w:lang w:eastAsia="en-IE"/>
        </w:rPr>
        <w:drawing>
          <wp:inline distT="0" distB="0" distL="0" distR="0" wp14:anchorId="46BD2B1F" wp14:editId="794141D9">
            <wp:extent cx="3266469" cy="12400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435" cy="1262814"/>
                    </a:xfrm>
                    <a:prstGeom prst="rect">
                      <a:avLst/>
                    </a:prstGeom>
                  </pic:spPr>
                </pic:pic>
              </a:graphicData>
            </a:graphic>
          </wp:inline>
        </w:drawing>
      </w:r>
    </w:p>
    <w:p w14:paraId="3E99BBA1" w14:textId="3809760A" w:rsidR="002F13EE" w:rsidRPr="00524557" w:rsidRDefault="002F13EE"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6</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7</w:t>
      </w:r>
      <w:r w:rsidR="00D428B8" w:rsidRPr="00524557">
        <w:fldChar w:fldCharType="end"/>
      </w:r>
      <w:r w:rsidRPr="00524557">
        <w:t xml:space="preserve"> Calculation of a Q-value for DDDQ</w:t>
      </w:r>
      <w:sdt>
        <w:sdtPr>
          <w:id w:val="1753236799"/>
          <w:citation/>
        </w:sdtPr>
        <w:sdtEndPr/>
        <w:sdtContent>
          <w:r w:rsidR="00B33EAA" w:rsidRPr="00524557">
            <w:fldChar w:fldCharType="begin"/>
          </w:r>
          <w:r w:rsidR="00B33EAA" w:rsidRPr="00524557">
            <w:instrText xml:space="preserve"> CITATION Tho182 \l 6153 </w:instrText>
          </w:r>
          <w:r w:rsidR="00B33EAA" w:rsidRPr="00524557">
            <w:fldChar w:fldCharType="separate"/>
          </w:r>
          <w:r w:rsidR="00DA7A5A" w:rsidRPr="00524557">
            <w:rPr>
              <w:noProof/>
            </w:rPr>
            <w:t xml:space="preserve"> (Simonini, 2018)</w:t>
          </w:r>
          <w:r w:rsidR="00B33EAA" w:rsidRPr="00524557">
            <w:fldChar w:fldCharType="end"/>
          </w:r>
        </w:sdtContent>
      </w:sdt>
    </w:p>
    <w:p w14:paraId="7FA8549F" w14:textId="6F3476A2" w:rsidR="00BB104A" w:rsidRPr="00524557" w:rsidRDefault="001952A6" w:rsidP="0063467B">
      <w:r w:rsidRPr="00524557">
        <w:t xml:space="preserve">The split within the network </w:t>
      </w:r>
      <w:r w:rsidR="00501E95" w:rsidRPr="00524557">
        <w:t>calculates</w:t>
      </w:r>
      <w:r w:rsidRPr="00524557">
        <w:t xml:space="preserve"> A</w:t>
      </w:r>
      <w:r w:rsidR="00501E95" w:rsidRPr="00524557">
        <w:t xml:space="preserve"> </w:t>
      </w:r>
      <w:r w:rsidRPr="00524557">
        <w:t>(s,</w:t>
      </w:r>
      <w:r w:rsidR="00501E95" w:rsidRPr="00524557">
        <w:t xml:space="preserve"> </w:t>
      </w:r>
      <w:r w:rsidRPr="00524557">
        <w:t>a) at one side and V</w:t>
      </w:r>
      <w:r w:rsidR="00501E95" w:rsidRPr="00524557">
        <w:t xml:space="preserve"> </w:t>
      </w:r>
      <w:r w:rsidRPr="00524557">
        <w:t>(s) at the other and is then brought back together to give the final Q-value using an aggregation layer</w:t>
      </w:r>
      <w:sdt>
        <w:sdtPr>
          <w:id w:val="-387802287"/>
          <w:citation/>
        </w:sdtPr>
        <w:sdtEndPr/>
        <w:sdtContent>
          <w:r w:rsidR="00FA053C" w:rsidRPr="00524557">
            <w:fldChar w:fldCharType="begin"/>
          </w:r>
          <w:r w:rsidR="00FA053C" w:rsidRPr="00524557">
            <w:instrText xml:space="preserve"> CITATION Tho182 \l 6153 </w:instrText>
          </w:r>
          <w:r w:rsidR="00FA053C" w:rsidRPr="00524557">
            <w:fldChar w:fldCharType="separate"/>
          </w:r>
          <w:r w:rsidR="00DA7A5A" w:rsidRPr="00524557">
            <w:rPr>
              <w:noProof/>
            </w:rPr>
            <w:t xml:space="preserve"> (Simonini, 2018)</w:t>
          </w:r>
          <w:r w:rsidR="00FA053C" w:rsidRPr="00524557">
            <w:fldChar w:fldCharType="end"/>
          </w:r>
        </w:sdtContent>
      </w:sdt>
      <w:r w:rsidRPr="00524557">
        <w:t xml:space="preserve">. </w:t>
      </w:r>
    </w:p>
    <w:p w14:paraId="28A78B4D" w14:textId="027C8FE1" w:rsidR="00BB104A" w:rsidRPr="00524557" w:rsidRDefault="00BB104A" w:rsidP="0063467B">
      <w:r w:rsidRPr="00524557">
        <w:rPr>
          <w:noProof/>
          <w:lang w:eastAsia="en-IE"/>
        </w:rPr>
        <w:drawing>
          <wp:inline distT="0" distB="0" distL="0" distR="0" wp14:anchorId="10F1E502" wp14:editId="259DC6B6">
            <wp:extent cx="4239010" cy="19105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573" b="1842"/>
                    <a:stretch/>
                  </pic:blipFill>
                  <pic:spPr bwMode="auto">
                    <a:xfrm>
                      <a:off x="0" y="0"/>
                      <a:ext cx="4316150" cy="1945275"/>
                    </a:xfrm>
                    <a:prstGeom prst="rect">
                      <a:avLst/>
                    </a:prstGeom>
                    <a:ln>
                      <a:noFill/>
                    </a:ln>
                    <a:extLst>
                      <a:ext uri="{53640926-AAD7-44D8-BBD7-CCE9431645EC}">
                        <a14:shadowObscured xmlns:a14="http://schemas.microsoft.com/office/drawing/2010/main"/>
                      </a:ext>
                    </a:extLst>
                  </pic:spPr>
                </pic:pic>
              </a:graphicData>
            </a:graphic>
          </wp:inline>
        </w:drawing>
      </w:r>
    </w:p>
    <w:p w14:paraId="1695212D" w14:textId="2B6541D2" w:rsidR="00BB104A" w:rsidRPr="00524557" w:rsidRDefault="00BB104A"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6</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8</w:t>
      </w:r>
      <w:r w:rsidR="00D428B8" w:rsidRPr="00524557">
        <w:fldChar w:fldCharType="end"/>
      </w:r>
      <w:r w:rsidRPr="00524557">
        <w:t xml:space="preserve"> DDDQ network topology</w:t>
      </w:r>
      <w:sdt>
        <w:sdtPr>
          <w:id w:val="-258297301"/>
          <w:citation/>
        </w:sdtPr>
        <w:sdtEndPr/>
        <w:sdtContent>
          <w:r w:rsidR="00975DB6" w:rsidRPr="00524557">
            <w:fldChar w:fldCharType="begin"/>
          </w:r>
          <w:r w:rsidR="00975DB6" w:rsidRPr="00524557">
            <w:instrText xml:space="preserve"> CITATION Tho182 \l 6153 </w:instrText>
          </w:r>
          <w:r w:rsidR="00975DB6" w:rsidRPr="00524557">
            <w:fldChar w:fldCharType="separate"/>
          </w:r>
          <w:r w:rsidR="00DA7A5A" w:rsidRPr="00524557">
            <w:rPr>
              <w:noProof/>
            </w:rPr>
            <w:t xml:space="preserve"> (Simonini, 2018)</w:t>
          </w:r>
          <w:r w:rsidR="00975DB6" w:rsidRPr="00524557">
            <w:fldChar w:fldCharType="end"/>
          </w:r>
        </w:sdtContent>
      </w:sdt>
    </w:p>
    <w:p w14:paraId="3F3531A7" w14:textId="1AB09FD8" w:rsidR="0026534A" w:rsidRPr="00524557" w:rsidRDefault="00811257" w:rsidP="0063467B">
      <w:r w:rsidRPr="00524557">
        <w:t xml:space="preserve">The reason to calculate the Q-value this way is to </w:t>
      </w:r>
      <w:r w:rsidR="00F07B49" w:rsidRPr="00524557">
        <w:t>decouple the estimation</w:t>
      </w:r>
      <w:r w:rsidR="0070280E" w:rsidRPr="00524557">
        <w:t xml:space="preserve"> of Q-values allowing the network to learn </w:t>
      </w:r>
      <w:r w:rsidR="004E7EEC" w:rsidRPr="00524557">
        <w:t xml:space="preserve">which states are valuable without having to learn the outcome of all the actions </w:t>
      </w:r>
      <w:r w:rsidR="00447BF0" w:rsidRPr="00524557">
        <w:t>at each of the states</w:t>
      </w:r>
      <w:sdt>
        <w:sdtPr>
          <w:id w:val="-75903190"/>
          <w:citation/>
        </w:sdtPr>
        <w:sdtEndPr/>
        <w:sdtContent>
          <w:r w:rsidR="00B33EAA" w:rsidRPr="00524557">
            <w:fldChar w:fldCharType="begin"/>
          </w:r>
          <w:r w:rsidR="00B33EAA" w:rsidRPr="00524557">
            <w:instrText xml:space="preserve"> CITATION Tho182 \l 6153 </w:instrText>
          </w:r>
          <w:r w:rsidR="00B33EAA" w:rsidRPr="00524557">
            <w:fldChar w:fldCharType="separate"/>
          </w:r>
          <w:r w:rsidR="00DA7A5A" w:rsidRPr="00524557">
            <w:rPr>
              <w:noProof/>
            </w:rPr>
            <w:t xml:space="preserve"> (Simonini, 2018)</w:t>
          </w:r>
          <w:r w:rsidR="00B33EAA" w:rsidRPr="00524557">
            <w:fldChar w:fldCharType="end"/>
          </w:r>
        </w:sdtContent>
      </w:sdt>
      <w:r w:rsidR="00447BF0" w:rsidRPr="00524557">
        <w:t xml:space="preserve">. </w:t>
      </w:r>
      <w:r w:rsidR="0026534A" w:rsidRPr="00524557">
        <w:br w:type="page"/>
      </w:r>
    </w:p>
    <w:p w14:paraId="04E68849" w14:textId="135F0450" w:rsidR="00084CE1" w:rsidRPr="00524557" w:rsidRDefault="00084CE1" w:rsidP="0063467B">
      <w:pPr>
        <w:pStyle w:val="Heading1"/>
      </w:pPr>
      <w:bookmarkStart w:id="21" w:name="_Toc9850567"/>
      <w:r w:rsidRPr="00524557">
        <w:lastRenderedPageBreak/>
        <w:t>Technologies</w:t>
      </w:r>
      <w:bookmarkEnd w:id="21"/>
    </w:p>
    <w:p w14:paraId="3ED66547" w14:textId="3DBE6B61" w:rsidR="00084CE1" w:rsidRPr="00524557" w:rsidRDefault="00084CE1" w:rsidP="0063467B">
      <w:pPr>
        <w:pStyle w:val="Heading2"/>
      </w:pPr>
      <w:bookmarkStart w:id="22" w:name="_Toc9850568"/>
      <w:r w:rsidRPr="00524557">
        <w:t>Tensorflow</w:t>
      </w:r>
      <w:bookmarkEnd w:id="22"/>
    </w:p>
    <w:p w14:paraId="62D17CE2" w14:textId="6677F4AE" w:rsidR="00084CE1" w:rsidRPr="00524557" w:rsidRDefault="00DA18FA" w:rsidP="0063467B">
      <w:r w:rsidRPr="00524557">
        <w:t>TensorFlow</w:t>
      </w:r>
      <w:r w:rsidR="00084CE1" w:rsidRPr="00524557">
        <w:t xml:space="preserve"> is an API used </w:t>
      </w:r>
      <w:r w:rsidR="005F0B87" w:rsidRPr="00524557">
        <w:t xml:space="preserve">to aid </w:t>
      </w:r>
      <w:r w:rsidR="00084CE1" w:rsidRPr="00524557">
        <w:t xml:space="preserve">in the creation of artificial </w:t>
      </w:r>
      <w:r w:rsidR="005F0B87" w:rsidRPr="00524557">
        <w:t xml:space="preserve">intelligence (AI). </w:t>
      </w:r>
      <w:r w:rsidRPr="00524557">
        <w:t>TensorFlow</w:t>
      </w:r>
      <w:r w:rsidR="005F0B87" w:rsidRPr="00524557">
        <w:t xml:space="preserve"> is an open source AI created by the Google Brain team. </w:t>
      </w:r>
      <w:r w:rsidRPr="00524557">
        <w:t>TensorFlow</w:t>
      </w:r>
      <w:r w:rsidR="00201640" w:rsidRPr="00524557">
        <w:t xml:space="preserve"> using a data flow graphs for numerical computation. The graphs nodes are each a mathematical operation. The graphs edges are represented in multidimensional data arrays these are known are tensors. These tensors represent the flow between nodes. With how flexible the architecture of </w:t>
      </w:r>
      <w:r w:rsidRPr="00524557">
        <w:t>TensorFlow</w:t>
      </w:r>
      <w:r w:rsidR="00201640" w:rsidRPr="00524557">
        <w:t xml:space="preserve"> </w:t>
      </w:r>
      <w:r w:rsidRPr="00524557">
        <w:t>is, it</w:t>
      </w:r>
      <w:r w:rsidR="00201640" w:rsidRPr="00524557">
        <w:t xml:space="preserve"> can be deployed to multiple CPUs or GPUs in many different hardware configurations</w:t>
      </w:r>
      <w:r w:rsidRPr="00524557">
        <w:t xml:space="preserve"> </w:t>
      </w:r>
      <w:sdt>
        <w:sdtPr>
          <w:id w:val="-1549606373"/>
          <w:citation/>
        </w:sdtPr>
        <w:sdtEndPr/>
        <w:sdtContent>
          <w:r w:rsidRPr="00524557">
            <w:fldChar w:fldCharType="begin"/>
          </w:r>
          <w:r w:rsidRPr="00524557">
            <w:instrText xml:space="preserve"> CITATION Goo18 \l 1033 </w:instrText>
          </w:r>
          <w:r w:rsidRPr="00524557">
            <w:fldChar w:fldCharType="separate"/>
          </w:r>
          <w:r w:rsidR="00DA7A5A" w:rsidRPr="00524557">
            <w:rPr>
              <w:noProof/>
            </w:rPr>
            <w:t>(Google, 2018)</w:t>
          </w:r>
          <w:r w:rsidRPr="00524557">
            <w:fldChar w:fldCharType="end"/>
          </w:r>
        </w:sdtContent>
      </w:sdt>
      <w:r w:rsidR="00201640" w:rsidRPr="00524557">
        <w:t xml:space="preserve">. </w:t>
      </w:r>
    </w:p>
    <w:p w14:paraId="49080C60" w14:textId="7C744F11" w:rsidR="005F0B87" w:rsidRPr="00524557" w:rsidRDefault="00201640" w:rsidP="0063467B">
      <w:pPr>
        <w:pStyle w:val="Heading2"/>
      </w:pPr>
      <w:bookmarkStart w:id="23" w:name="_Toc9850569"/>
      <w:r w:rsidRPr="00524557">
        <w:t>Keras</w:t>
      </w:r>
      <w:bookmarkEnd w:id="23"/>
    </w:p>
    <w:p w14:paraId="150A350A" w14:textId="0833D25D" w:rsidR="00201640" w:rsidRPr="00524557" w:rsidRDefault="00201640" w:rsidP="0063467B">
      <w:proofErr w:type="spellStart"/>
      <w:r w:rsidRPr="00524557">
        <w:t>Keras</w:t>
      </w:r>
      <w:proofErr w:type="spellEnd"/>
      <w:r w:rsidRPr="00524557">
        <w:t xml:space="preserve"> is a high-level AI API. </w:t>
      </w:r>
      <w:proofErr w:type="spellStart"/>
      <w:r w:rsidRPr="00524557">
        <w:t>Keras</w:t>
      </w:r>
      <w:proofErr w:type="spellEnd"/>
      <w:r w:rsidRPr="00524557">
        <w:t xml:space="preserve"> is mainly used on top of </w:t>
      </w:r>
      <w:r w:rsidR="00DA18FA" w:rsidRPr="00524557">
        <w:t>TensorFlow</w:t>
      </w:r>
      <w:r w:rsidRPr="00524557">
        <w:t xml:space="preserve"> it helps with rapid prototyping </w:t>
      </w:r>
      <w:r w:rsidR="00DA18FA" w:rsidRPr="00524557">
        <w:t xml:space="preserve">and experimentation </w:t>
      </w:r>
      <w:r w:rsidRPr="00524557">
        <w:t>of AI</w:t>
      </w:r>
      <w:r w:rsidR="007C2B1C" w:rsidRPr="00524557">
        <w:t>.</w:t>
      </w:r>
      <w:r w:rsidR="00435A4A" w:rsidRPr="00524557">
        <w:t xml:space="preserve"> </w:t>
      </w:r>
      <w:proofErr w:type="spellStart"/>
      <w:r w:rsidR="00435A4A" w:rsidRPr="00524557">
        <w:t>Keras</w:t>
      </w:r>
      <w:proofErr w:type="spellEnd"/>
      <w:r w:rsidR="00435A4A" w:rsidRPr="00524557">
        <w:t xml:space="preserve"> is written in</w:t>
      </w:r>
      <w:r w:rsidR="00DA18FA" w:rsidRPr="00524557">
        <w:t xml:space="preserve"> Python. While being very easy to get going with </w:t>
      </w:r>
      <w:proofErr w:type="spellStart"/>
      <w:r w:rsidR="00DA18FA" w:rsidRPr="00524557">
        <w:t>Keras</w:t>
      </w:r>
      <w:proofErr w:type="spellEnd"/>
      <w:r w:rsidR="00DA18FA" w:rsidRPr="00524557">
        <w:t xml:space="preserve"> can be used to make very complex neural networks</w:t>
      </w:r>
      <w:sdt>
        <w:sdtPr>
          <w:id w:val="-592548049"/>
          <w:citation/>
        </w:sdtPr>
        <w:sdtEndPr/>
        <w:sdtContent>
          <w:r w:rsidR="00435A4A" w:rsidRPr="00524557">
            <w:fldChar w:fldCharType="begin"/>
          </w:r>
          <w:r w:rsidR="00435A4A" w:rsidRPr="00524557">
            <w:instrText xml:space="preserve"> CITATION Ker18 \l 1033 </w:instrText>
          </w:r>
          <w:r w:rsidR="00435A4A" w:rsidRPr="00524557">
            <w:fldChar w:fldCharType="separate"/>
          </w:r>
          <w:r w:rsidR="00DA7A5A" w:rsidRPr="00524557">
            <w:rPr>
              <w:noProof/>
            </w:rPr>
            <w:t xml:space="preserve"> (Keras, 2018)</w:t>
          </w:r>
          <w:r w:rsidR="00435A4A" w:rsidRPr="00524557">
            <w:fldChar w:fldCharType="end"/>
          </w:r>
        </w:sdtContent>
      </w:sdt>
      <w:r w:rsidR="00DA18FA" w:rsidRPr="00524557">
        <w:t xml:space="preserve">. </w:t>
      </w:r>
    </w:p>
    <w:p w14:paraId="51BD9BFD" w14:textId="62AF48CA" w:rsidR="00DA18FA" w:rsidRPr="00524557" w:rsidRDefault="00BC698B" w:rsidP="0063467B">
      <w:pPr>
        <w:pStyle w:val="Heading2"/>
      </w:pPr>
      <w:bookmarkStart w:id="24" w:name="_Toc9850570"/>
      <w:r w:rsidRPr="00524557">
        <w:t>OpenAI Gym</w:t>
      </w:r>
      <w:bookmarkEnd w:id="24"/>
    </w:p>
    <w:p w14:paraId="79885395" w14:textId="1D3DDAB5" w:rsidR="00BC698B" w:rsidRPr="00524557" w:rsidRDefault="00BC698B" w:rsidP="0063467B">
      <w:proofErr w:type="spellStart"/>
      <w:r w:rsidRPr="00524557">
        <w:t>OpenAI</w:t>
      </w:r>
      <w:proofErr w:type="spellEnd"/>
      <w:r w:rsidRPr="00524557">
        <w:t xml:space="preserve"> gym is a benchmarking application for general intelligence. </w:t>
      </w:r>
      <w:proofErr w:type="spellStart"/>
      <w:r w:rsidRPr="00524557">
        <w:t>OpenAI</w:t>
      </w:r>
      <w:proofErr w:type="spellEnd"/>
      <w:r w:rsidRPr="00524557">
        <w:t xml:space="preserve"> gym allows for a framework where multiple different intelligence types can be plugged in and used to perform a function. This in turn will give out a metric which can be used to gauge the performance of the different AI types</w:t>
      </w:r>
      <w:r w:rsidR="00435A4A" w:rsidRPr="00524557">
        <w:t xml:space="preserve"> </w:t>
      </w:r>
      <w:sdt>
        <w:sdtPr>
          <w:id w:val="1644700151"/>
          <w:citation/>
        </w:sdtPr>
        <w:sdtEndPr/>
        <w:sdtContent>
          <w:r w:rsidR="00435A4A" w:rsidRPr="00524557">
            <w:fldChar w:fldCharType="begin"/>
          </w:r>
          <w:r w:rsidR="00435A4A" w:rsidRPr="00524557">
            <w:instrText xml:space="preserve"> CITATION Ope18 \l 1033 </w:instrText>
          </w:r>
          <w:r w:rsidR="00435A4A" w:rsidRPr="00524557">
            <w:fldChar w:fldCharType="separate"/>
          </w:r>
          <w:r w:rsidR="00DA7A5A" w:rsidRPr="00524557">
            <w:rPr>
              <w:noProof/>
            </w:rPr>
            <w:t>(Open AI, 2018)</w:t>
          </w:r>
          <w:r w:rsidR="00435A4A" w:rsidRPr="00524557">
            <w:fldChar w:fldCharType="end"/>
          </w:r>
        </w:sdtContent>
      </w:sdt>
      <w:r w:rsidRPr="00524557">
        <w:t>.</w:t>
      </w:r>
    </w:p>
    <w:p w14:paraId="0A992B3D" w14:textId="6711D646" w:rsidR="00435A4A" w:rsidRPr="00524557" w:rsidRDefault="00ED1F55" w:rsidP="0063467B">
      <w:pPr>
        <w:pStyle w:val="Heading2"/>
      </w:pPr>
      <w:bookmarkStart w:id="25" w:name="_Toc9850571"/>
      <w:r w:rsidRPr="00524557">
        <w:t>NES-PY</w:t>
      </w:r>
      <w:bookmarkEnd w:id="25"/>
    </w:p>
    <w:p w14:paraId="32562DB2" w14:textId="1FB4556A" w:rsidR="00ED1F55" w:rsidRPr="00524557" w:rsidRDefault="00ED1F55" w:rsidP="0063467B">
      <w:r w:rsidRPr="00524557">
        <w:t>NES-PY is an implementation of Open AI gym. This uses Open AI gym to allow the use of Nintendo Entertainment System (NES) games for benchmarking of general intelligences with these games</w:t>
      </w:r>
      <w:sdt>
        <w:sdtPr>
          <w:id w:val="-797293021"/>
          <w:citation/>
        </w:sdtPr>
        <w:sdtEndPr/>
        <w:sdtContent>
          <w:r w:rsidRPr="00524557">
            <w:fldChar w:fldCharType="begin"/>
          </w:r>
          <w:r w:rsidRPr="00524557">
            <w:instrText xml:space="preserve"> CITATION Chr18 \l 1033 </w:instrText>
          </w:r>
          <w:r w:rsidRPr="00524557">
            <w:fldChar w:fldCharType="separate"/>
          </w:r>
          <w:r w:rsidR="00DA7A5A" w:rsidRPr="00524557">
            <w:rPr>
              <w:noProof/>
            </w:rPr>
            <w:t xml:space="preserve"> (Kauten, 2018)</w:t>
          </w:r>
          <w:r w:rsidRPr="00524557">
            <w:fldChar w:fldCharType="end"/>
          </w:r>
        </w:sdtContent>
      </w:sdt>
      <w:r w:rsidRPr="00524557">
        <w:t>.</w:t>
      </w:r>
    </w:p>
    <w:p w14:paraId="2ADAA02B" w14:textId="1A70F02E" w:rsidR="00C6554A" w:rsidRPr="00524557" w:rsidRDefault="000770A6" w:rsidP="0063467B">
      <w:pPr>
        <w:pStyle w:val="Heading1"/>
      </w:pPr>
      <w:bookmarkStart w:id="26" w:name="_Toc9850572"/>
      <w:r w:rsidRPr="00524557">
        <w:lastRenderedPageBreak/>
        <w:t>Methodology and Design</w:t>
      </w:r>
      <w:bookmarkEnd w:id="26"/>
    </w:p>
    <w:p w14:paraId="0EEACC3B" w14:textId="102E73B5" w:rsidR="00E22D74" w:rsidRPr="00524557" w:rsidRDefault="009A46E1" w:rsidP="0063467B">
      <w:pPr>
        <w:pStyle w:val="Heading2"/>
      </w:pPr>
      <w:bookmarkStart w:id="27" w:name="_Toc9850573"/>
      <w:r w:rsidRPr="00524557">
        <w:t xml:space="preserve">Key </w:t>
      </w:r>
      <w:r w:rsidR="00E22D74" w:rsidRPr="00524557">
        <w:t>Research</w:t>
      </w:r>
      <w:bookmarkEnd w:id="27"/>
    </w:p>
    <w:p w14:paraId="55C26A5D" w14:textId="5F49074A" w:rsidR="0074154F" w:rsidRPr="00524557" w:rsidRDefault="0074154F" w:rsidP="0063467B">
      <w:r w:rsidRPr="00524557">
        <w:t xml:space="preserve">Research began in the previous chapters looking at how an artificial intelligence (AI) can be used to solve simple problems all the way up to how </w:t>
      </w:r>
      <w:r w:rsidR="00651672" w:rsidRPr="00524557">
        <w:t>a</w:t>
      </w:r>
      <w:r w:rsidRPr="00524557">
        <w:t xml:space="preserve"> </w:t>
      </w:r>
      <w:proofErr w:type="spellStart"/>
      <w:r w:rsidRPr="00524557">
        <w:t>neuroevolution</w:t>
      </w:r>
      <w:proofErr w:type="spellEnd"/>
      <w:r w:rsidRPr="00524557">
        <w:t xml:space="preserve"> of augmented topologies (NEAT) AI can be used to solve complex problems. While NEAT is the focus of this project learning how traditional AI are used and how they are designed will create a better understanding of what is happening while the NEAT AI is training. Some of the most interesting areas looked at was when it came to the multiple different types of AI. All</w:t>
      </w:r>
      <w:r w:rsidR="00DF6E93" w:rsidRPr="00524557">
        <w:t xml:space="preserve"> these types of AI have</w:t>
      </w:r>
      <w:r w:rsidRPr="00524557">
        <w:t xml:space="preserve"> different purposes such as a convolutional AI which is most often used for image classification. </w:t>
      </w:r>
      <w:r w:rsidR="00DF6E93" w:rsidRPr="00524557">
        <w:t xml:space="preserve">This kind of network will be useful in the creation of the NEAT algorithm as for this project the network will be taking in an image and doing some type of classification to it. The classifications would be the button presses in the game such as jump, run, left, right, up and down. </w:t>
      </w:r>
    </w:p>
    <w:p w14:paraId="5DC68FCB" w14:textId="1DD4692D" w:rsidR="00DF6E93" w:rsidRPr="00524557" w:rsidRDefault="00DF6E93" w:rsidP="0063467B">
      <w:r w:rsidRPr="00524557">
        <w:t xml:space="preserve">Using NEAT will involve many different aspects of neural networks such as the use of mutations and crossover which are used in </w:t>
      </w:r>
      <w:proofErr w:type="spellStart"/>
      <w:r w:rsidRPr="00524557">
        <w:t>Neuroevolution</w:t>
      </w:r>
      <w:proofErr w:type="spellEnd"/>
      <w:r w:rsidRPr="00524557">
        <w:t xml:space="preserve"> or genetic algorithms (GA). </w:t>
      </w:r>
      <w:proofErr w:type="spellStart"/>
      <w:r w:rsidRPr="00524557">
        <w:t>Neuroevolution</w:t>
      </w:r>
      <w:proofErr w:type="spellEnd"/>
      <w:r w:rsidRPr="00524557">
        <w:t xml:space="preserve"> would encompass NEAT, this is because Neuroevolutionary AI and GA tend not to change the topology they start with.</w:t>
      </w:r>
      <w:r w:rsidR="00F63B4B" w:rsidRPr="00524557">
        <w:t xml:space="preserve"> </w:t>
      </w:r>
      <w:proofErr w:type="spellStart"/>
      <w:r w:rsidR="00F63B4B" w:rsidRPr="00524557">
        <w:t>Neuroevolution</w:t>
      </w:r>
      <w:proofErr w:type="spellEnd"/>
      <w:r w:rsidR="00F63B4B" w:rsidRPr="00524557">
        <w:t xml:space="preserve"> and GA only use the weights as its genetic makeup.</w:t>
      </w:r>
      <w:r w:rsidRPr="00524557">
        <w:t xml:space="preserve"> This</w:t>
      </w:r>
      <w:r w:rsidR="00F63B4B" w:rsidRPr="00524557">
        <w:t xml:space="preserve"> is how NEAT differs from them. NEAT uses the nodes, layers, connections and weights as its genetic makeup. This can make the NEAT algorithm create more efficient AI.</w:t>
      </w:r>
    </w:p>
    <w:p w14:paraId="78D39CAA" w14:textId="24B2A86D" w:rsidR="00582810" w:rsidRPr="00524557" w:rsidRDefault="00582810" w:rsidP="0063467B">
      <w:proofErr w:type="gramStart"/>
      <w:r w:rsidRPr="00524557">
        <w:t>During the course of</w:t>
      </w:r>
      <w:proofErr w:type="gramEnd"/>
      <w:r w:rsidRPr="00524557">
        <w:t xml:space="preserve"> the research it was found to not be feasible in the time to create an algorithm for NEAT based around </w:t>
      </w:r>
      <w:proofErr w:type="spellStart"/>
      <w:r w:rsidRPr="00524557">
        <w:t>Keras</w:t>
      </w:r>
      <w:proofErr w:type="spellEnd"/>
      <w:r w:rsidRPr="00524557">
        <w:t xml:space="preserve"> or TensorFlow. This then </w:t>
      </w:r>
      <w:r w:rsidR="005F288F" w:rsidRPr="00524557">
        <w:t>led the research into Reinforcement learning algorithm as these seem to be more suited to the problem and Tensor</w:t>
      </w:r>
      <w:r w:rsidR="00964C0B" w:rsidRPr="00524557">
        <w:t>F</w:t>
      </w:r>
      <w:r w:rsidR="005F288F" w:rsidRPr="00524557">
        <w:t xml:space="preserve">low and </w:t>
      </w:r>
      <w:proofErr w:type="spellStart"/>
      <w:r w:rsidR="005F288F" w:rsidRPr="00524557">
        <w:t>Keras</w:t>
      </w:r>
      <w:proofErr w:type="spellEnd"/>
      <w:r w:rsidR="005F288F" w:rsidRPr="00524557">
        <w:t xml:space="preserve"> could be used in the creation of the </w:t>
      </w:r>
      <w:r w:rsidR="00964C0B" w:rsidRPr="00524557">
        <w:t xml:space="preserve">Neural networks being used. While the research </w:t>
      </w:r>
      <w:r w:rsidR="00125074" w:rsidRPr="00524557">
        <w:t xml:space="preserve">had led down another path the same information will be used for training the Agent to perform the tasks as </w:t>
      </w:r>
      <w:r w:rsidR="0023342E" w:rsidRPr="00524557">
        <w:t xml:space="preserve">what would have been used in the NEAT </w:t>
      </w:r>
      <w:r w:rsidR="0023342E" w:rsidRPr="00524557">
        <w:lastRenderedPageBreak/>
        <w:t xml:space="preserve">algorithm. This includes the image input and the output of </w:t>
      </w:r>
      <w:r w:rsidR="00C93A7D" w:rsidRPr="00524557">
        <w:t>what movement should be performed</w:t>
      </w:r>
      <w:r w:rsidR="00BD6E0B" w:rsidRPr="00524557">
        <w:t xml:space="preserve"> also using the same type of fitness function to give an action for the value performed. For the most part the environment of training won’t be changed just the Machine learning algorithm being used to perform the training. </w:t>
      </w:r>
    </w:p>
    <w:p w14:paraId="74F42873" w14:textId="4C96541C" w:rsidR="00BD6E0B" w:rsidRPr="00524557" w:rsidRDefault="00BD6E0B" w:rsidP="0063467B">
      <w:r w:rsidRPr="00524557">
        <w:t xml:space="preserve">As reinforcement learning has many different algorithms to use a certain amount of them need to be </w:t>
      </w:r>
      <w:r w:rsidR="00030619" w:rsidRPr="00524557">
        <w:t xml:space="preserve">evaluated to see if how </w:t>
      </w:r>
      <w:r w:rsidR="002B4D03" w:rsidRPr="00524557">
        <w:t xml:space="preserve">efficient they are at training an agent for the specific purpose. </w:t>
      </w:r>
    </w:p>
    <w:p w14:paraId="72EBAAEE" w14:textId="04218310" w:rsidR="00C6554A" w:rsidRPr="00524557" w:rsidRDefault="00420E51" w:rsidP="0063467B">
      <w:pPr>
        <w:pStyle w:val="Heading2"/>
      </w:pPr>
      <w:bookmarkStart w:id="28" w:name="_Toc9850574"/>
      <w:r w:rsidRPr="00524557">
        <w:t>Research Question</w:t>
      </w:r>
      <w:bookmarkEnd w:id="28"/>
    </w:p>
    <w:p w14:paraId="14ADAC78" w14:textId="7799362D" w:rsidR="000E24E8" w:rsidRPr="00524557" w:rsidRDefault="000E24E8" w:rsidP="0063467B">
      <w:r w:rsidRPr="00524557">
        <w:t>Can a machine learning algorithm be used to navigate a Super Mario Bros. Level?</w:t>
      </w:r>
    </w:p>
    <w:p w14:paraId="4080FF9D" w14:textId="20886F88" w:rsidR="00B074FC" w:rsidRPr="00524557" w:rsidRDefault="00B074FC" w:rsidP="0063467B">
      <w:pPr>
        <w:pStyle w:val="Heading2"/>
      </w:pPr>
      <w:bookmarkStart w:id="29" w:name="_Toc9850575"/>
      <w:r w:rsidRPr="00524557">
        <w:t>Proposal</w:t>
      </w:r>
      <w:bookmarkEnd w:id="29"/>
    </w:p>
    <w:p w14:paraId="2D2B82EF" w14:textId="523B722E" w:rsidR="000E24E8" w:rsidRPr="00524557" w:rsidRDefault="000E24E8" w:rsidP="0063467B">
      <w:pPr>
        <w:pStyle w:val="Heading3"/>
      </w:pPr>
      <w:bookmarkStart w:id="30" w:name="_Toc9850576"/>
      <w:r w:rsidRPr="00524557">
        <w:t>NEAT</w:t>
      </w:r>
      <w:bookmarkEnd w:id="30"/>
    </w:p>
    <w:p w14:paraId="08251B9B" w14:textId="214BAA4B" w:rsidR="00F63B4B" w:rsidRPr="00524557" w:rsidRDefault="00F63B4B" w:rsidP="0063467B">
      <w:r w:rsidRPr="00524557">
        <w:t xml:space="preserve">The </w:t>
      </w:r>
      <w:r w:rsidR="009A46E1" w:rsidRPr="00524557">
        <w:t>p</w:t>
      </w:r>
      <w:r w:rsidRPr="00524557">
        <w:t xml:space="preserve">roposal for this project is to have a </w:t>
      </w:r>
      <w:proofErr w:type="spellStart"/>
      <w:r w:rsidRPr="00524557">
        <w:t>Neuroevolution</w:t>
      </w:r>
      <w:proofErr w:type="spellEnd"/>
      <w:r w:rsidRPr="00524557">
        <w:t xml:space="preserve"> of augmented topologies AI solve a level or several levels of the Nintendo Entertainment System (NES) game Super Mario bros. </w:t>
      </w:r>
    </w:p>
    <w:p w14:paraId="2FCB5842" w14:textId="4A8129D6" w:rsidR="00F63B4B" w:rsidRPr="00524557" w:rsidRDefault="00F63B4B" w:rsidP="0063467B">
      <w:r w:rsidRPr="00524557">
        <w:t xml:space="preserve">To do this the use of an emulator with the ability to capture the image frames from the screen is needed. Also involves the use of several frameworks such as TensorFlow, </w:t>
      </w:r>
      <w:proofErr w:type="spellStart"/>
      <w:r w:rsidRPr="00524557">
        <w:t>Keras</w:t>
      </w:r>
      <w:proofErr w:type="spellEnd"/>
      <w:r w:rsidRPr="00524557">
        <w:t xml:space="preserve">, Open AI gym and NES-PY. </w:t>
      </w:r>
      <w:r w:rsidR="005567F8" w:rsidRPr="00524557">
        <w:t>The initial application will be a simple running of the emulator where a simple convolution neural network (CNN) will take in the output from the emulator and return an action between</w:t>
      </w:r>
      <w:r w:rsidR="000E24E8" w:rsidRPr="00524557">
        <w:t xml:space="preserve"> with a list of </w:t>
      </w:r>
      <w:proofErr w:type="gramStart"/>
      <w:r w:rsidR="000E24E8" w:rsidRPr="00524557">
        <w:t>floating point</w:t>
      </w:r>
      <w:proofErr w:type="gramEnd"/>
      <w:r w:rsidR="000E24E8" w:rsidRPr="00524557">
        <w:t xml:space="preserve"> numbers. From this the </w:t>
      </w:r>
      <w:proofErr w:type="spellStart"/>
      <w:r w:rsidR="000E24E8" w:rsidRPr="00524557">
        <w:t>maxarg</w:t>
      </w:r>
      <w:proofErr w:type="spellEnd"/>
      <w:r w:rsidR="000E24E8" w:rsidRPr="00524557">
        <w:t xml:space="preserve"> number will be selected to give the action to perform. </w:t>
      </w:r>
    </w:p>
    <w:p w14:paraId="4CD2FCD1" w14:textId="215CFCFF" w:rsidR="005567F8" w:rsidRPr="00524557" w:rsidRDefault="005567F8" w:rsidP="0063467B">
      <w:r w:rsidRPr="00524557">
        <w:t xml:space="preserve">The current objective is to get a version of NEAT working with </w:t>
      </w:r>
      <w:proofErr w:type="spellStart"/>
      <w:r w:rsidRPr="00524557">
        <w:t>Keras</w:t>
      </w:r>
      <w:proofErr w:type="spellEnd"/>
      <w:r w:rsidRPr="00524557">
        <w:t xml:space="preserve"> where the connections between nodes cannot be specified. This means for the time being weights, number of nodes and number of layers are what can be specified for genetic makeup. </w:t>
      </w:r>
    </w:p>
    <w:p w14:paraId="07627B83" w14:textId="0097D14D" w:rsidR="005567F8" w:rsidRPr="00524557" w:rsidRDefault="005567F8" w:rsidP="0063467B">
      <w:r w:rsidRPr="00524557">
        <w:lastRenderedPageBreak/>
        <w:t xml:space="preserve">For this algorithm to work a fitness metric will need to be calculated. This can be done through NES-PY as it will give information such as X position which signifies the distance the character has travelled in the level. </w:t>
      </w:r>
    </w:p>
    <w:p w14:paraId="0B70498C" w14:textId="711FBB6A" w:rsidR="009175CE" w:rsidRPr="00524557" w:rsidRDefault="005567F8" w:rsidP="0063467B">
      <w:r w:rsidRPr="00524557">
        <w:t xml:space="preserve">While training the NEAT algorithm will create generations of neural networks. </w:t>
      </w:r>
      <w:r w:rsidR="00391919" w:rsidRPr="00524557">
        <w:t xml:space="preserve">The generations will be split into offspring of which the fittest will be picked through </w:t>
      </w:r>
      <w:r w:rsidR="00971188" w:rsidRPr="00524557">
        <w:t xml:space="preserve">a fitness metric which will be calculated using </w:t>
      </w:r>
      <w:r w:rsidR="00391919" w:rsidRPr="00524557">
        <w:t>speed across the level and t</w:t>
      </w:r>
      <w:r w:rsidR="00971188" w:rsidRPr="00524557">
        <w:t>ime alive while making progress</w:t>
      </w:r>
      <w:r w:rsidR="00615FB0" w:rsidRPr="00524557">
        <w:t>. Once the fittest is picked using the fitness value it</w:t>
      </w:r>
      <w:r w:rsidR="00391919" w:rsidRPr="00524557">
        <w:t xml:space="preserve"> will then </w:t>
      </w:r>
      <w:r w:rsidR="00615FB0" w:rsidRPr="00524557">
        <w:t>spawn a new generation of offspring. Each of these offspring will receive a random</w:t>
      </w:r>
      <w:r w:rsidR="00391919" w:rsidRPr="00524557">
        <w:t xml:space="preserve"> </w:t>
      </w:r>
      <w:r w:rsidR="00615FB0" w:rsidRPr="00524557">
        <w:t>mutation</w:t>
      </w:r>
      <w:r w:rsidR="00391919" w:rsidRPr="00524557">
        <w:t xml:space="preserve"> which will have a new neural network topology who will respond differe</w:t>
      </w:r>
      <w:r w:rsidR="00615FB0" w:rsidRPr="00524557">
        <w:t>ntly to different stimuli but will be related to the topology that spawned it. The</w:t>
      </w:r>
      <w:r w:rsidR="00391919" w:rsidRPr="00524557">
        <w:t xml:space="preserve"> offspring will then in turn c</w:t>
      </w:r>
      <w:r w:rsidR="00615FB0" w:rsidRPr="00524557">
        <w:t>ontinue the cycle by picking its</w:t>
      </w:r>
      <w:r w:rsidR="00391919" w:rsidRPr="00524557">
        <w:t xml:space="preserve"> current generations fittest and mutating tha</w:t>
      </w:r>
      <w:r w:rsidR="009175CE" w:rsidRPr="00524557">
        <w:t>t to create another generation.</w:t>
      </w:r>
    </w:p>
    <w:p w14:paraId="5409AAA7" w14:textId="33E6ADC9" w:rsidR="009175CE" w:rsidRPr="00524557" w:rsidRDefault="009175CE" w:rsidP="0063467B">
      <w:r w:rsidRPr="00524557">
        <w:t xml:space="preserve">In the future the hope would be to use pure TensorFlow to add the functionality of the connections. This is only going to be possible if time is permitting. </w:t>
      </w:r>
      <w:r w:rsidR="00A541DA" w:rsidRPr="00524557">
        <w:t xml:space="preserve">This would give the full functionality of a NEAT AI where all stated genetic makeup can be used. </w:t>
      </w:r>
    </w:p>
    <w:p w14:paraId="73E31C0E" w14:textId="451687C2" w:rsidR="009175CE" w:rsidRPr="00524557" w:rsidRDefault="009175CE" w:rsidP="0063467B">
      <w:r w:rsidRPr="00524557">
        <w:t>The plan will also include to have multiple players running at the same time to speed up training. This would involve having multiple of a generations running the levels at the same time.</w:t>
      </w:r>
      <w:r w:rsidR="00A541DA" w:rsidRPr="00524557">
        <w:t xml:space="preserve"> </w:t>
      </w:r>
    </w:p>
    <w:p w14:paraId="0C62EE07" w14:textId="49F099E0" w:rsidR="00A541DA" w:rsidRPr="00524557" w:rsidRDefault="00F46B85" w:rsidP="0063467B">
      <w:r w:rsidRPr="00524557">
        <w:rPr>
          <w:noProof/>
          <w:lang w:eastAsia="en-IE"/>
        </w:rPr>
        <w:lastRenderedPageBreak/>
        <w:drawing>
          <wp:inline distT="0" distB="0" distL="0" distR="0" wp14:anchorId="2068C479" wp14:editId="38AAA965">
            <wp:extent cx="5486400" cy="308489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4895"/>
                    </a:xfrm>
                    <a:prstGeom prst="rect">
                      <a:avLst/>
                    </a:prstGeom>
                    <a:noFill/>
                    <a:ln>
                      <a:noFill/>
                    </a:ln>
                  </pic:spPr>
                </pic:pic>
              </a:graphicData>
            </a:graphic>
          </wp:inline>
        </w:drawing>
      </w:r>
    </w:p>
    <w:p w14:paraId="2E1E7F99" w14:textId="7944EAE0" w:rsidR="00F46B85" w:rsidRPr="00524557" w:rsidRDefault="00A541DA"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8</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w:t>
      </w:r>
      <w:r w:rsidR="00D428B8" w:rsidRPr="00524557">
        <w:fldChar w:fldCharType="end"/>
      </w:r>
      <w:r w:rsidRPr="00524557">
        <w:t xml:space="preserve"> Example of multiple Players in parallel</w:t>
      </w:r>
    </w:p>
    <w:p w14:paraId="31D2BAFD" w14:textId="2BDBD1E4" w:rsidR="000E24E8" w:rsidRPr="00524557" w:rsidRDefault="00F46B85" w:rsidP="0063467B">
      <w:r w:rsidRPr="00524557">
        <w:t>The figure above shows an example of multiple players running in parallel. This can be done also where not all the windows would be visualised some could be run without rendering which should speed up training significantly.</w:t>
      </w:r>
    </w:p>
    <w:p w14:paraId="63F91CA1" w14:textId="260891EB" w:rsidR="000E24E8" w:rsidRPr="00524557" w:rsidRDefault="000E24E8" w:rsidP="0063467B">
      <w:pPr>
        <w:pStyle w:val="Heading3"/>
      </w:pPr>
      <w:bookmarkStart w:id="31" w:name="_Toc9850577"/>
      <w:r w:rsidRPr="00524557">
        <w:t>Q-Learning</w:t>
      </w:r>
      <w:bookmarkEnd w:id="31"/>
    </w:p>
    <w:p w14:paraId="507886D8" w14:textId="77777777" w:rsidR="00EF0F64" w:rsidRPr="00524557" w:rsidRDefault="000E24E8" w:rsidP="0063467B">
      <w:r w:rsidRPr="00524557">
        <w:t>Q-Learning is a more advanced type of machine learning algorithm. The algorithm being used with this project uses a set neural network topology</w:t>
      </w:r>
      <w:r w:rsidR="00EF0F64" w:rsidRPr="00524557">
        <w:t xml:space="preserve">. This network is then trained using the Q-learning algorithm to the solve the given problem. </w:t>
      </w:r>
    </w:p>
    <w:p w14:paraId="34C302E3" w14:textId="393884D6" w:rsidR="0074154F" w:rsidRPr="00524557" w:rsidRDefault="00EF0F64" w:rsidP="0063467B">
      <w:r w:rsidRPr="00524557">
        <w:t xml:space="preserve">The project will use a Q-learning algorithm obtained from The Free Code Camp website </w:t>
      </w:r>
      <w:sdt>
        <w:sdtPr>
          <w:id w:val="-134419654"/>
          <w:citation/>
        </w:sdtPr>
        <w:sdtEndPr/>
        <w:sdtContent>
          <w:r w:rsidRPr="00524557">
            <w:fldChar w:fldCharType="begin"/>
          </w:r>
          <w:r w:rsidRPr="00524557">
            <w:instrText xml:space="preserve"> CITATION Tho18 \l 6153 </w:instrText>
          </w:r>
          <w:r w:rsidRPr="00524557">
            <w:fldChar w:fldCharType="separate"/>
          </w:r>
          <w:r w:rsidR="00DA7A5A" w:rsidRPr="00524557">
            <w:rPr>
              <w:noProof/>
            </w:rPr>
            <w:t>(Simonini, 2018)</w:t>
          </w:r>
          <w:r w:rsidRPr="00524557">
            <w:fldChar w:fldCharType="end"/>
          </w:r>
        </w:sdtContent>
      </w:sdt>
      <w:r w:rsidRPr="00524557">
        <w:t xml:space="preserve">. Other parts of the tutorial will be used to create the final algorithm that will be used. </w:t>
      </w:r>
    </w:p>
    <w:p w14:paraId="06080096" w14:textId="0A08879F" w:rsidR="00DA181D" w:rsidRPr="00524557" w:rsidRDefault="00EF0F64" w:rsidP="0063467B">
      <w:r w:rsidRPr="00524557">
        <w:t xml:space="preserve">The proposal </w:t>
      </w:r>
      <w:r w:rsidR="00DA181D" w:rsidRPr="00524557">
        <w:t xml:space="preserve">is to use Q-Learning algorithm to navigate levels in Super Mario Bros. This will take experimentation on what should be the input, output and how the output will be taken and used as an action. </w:t>
      </w:r>
    </w:p>
    <w:p w14:paraId="7271EA08" w14:textId="3A1437AB" w:rsidR="00EF0F64" w:rsidRPr="00524557" w:rsidRDefault="00DA181D" w:rsidP="0063467B">
      <w:r w:rsidRPr="00524557">
        <w:lastRenderedPageBreak/>
        <w:t>A Few types of Q-Learning algorithms will be looked at from Deep Q-learning</w:t>
      </w:r>
      <w:r w:rsidR="003A1A0F" w:rsidRPr="00524557">
        <w:t xml:space="preserve"> (DQ)</w:t>
      </w:r>
      <w:r w:rsidRPr="00524557">
        <w:t>, Double Deep Q-Learning</w:t>
      </w:r>
      <w:r w:rsidR="003A1A0F" w:rsidRPr="00524557">
        <w:t xml:space="preserve"> (DDQ)</w:t>
      </w:r>
      <w:r w:rsidRPr="00524557">
        <w:t xml:space="preserve"> and Duelling Double</w:t>
      </w:r>
      <w:r w:rsidR="00EF0F64" w:rsidRPr="00524557">
        <w:t xml:space="preserve"> </w:t>
      </w:r>
      <w:r w:rsidRPr="00524557">
        <w:t>Deep Q-learning</w:t>
      </w:r>
      <w:r w:rsidR="003A1A0F" w:rsidRPr="00524557">
        <w:t xml:space="preserve"> </w:t>
      </w:r>
      <w:r w:rsidR="00CA1B64" w:rsidRPr="00524557">
        <w:t>(DDDQ)</w:t>
      </w:r>
      <w:r w:rsidRPr="00524557">
        <w:t>.</w:t>
      </w:r>
      <w:r w:rsidR="003A1A0F" w:rsidRPr="00524557">
        <w:t xml:space="preserve"> DDDQ</w:t>
      </w:r>
      <w:r w:rsidRPr="00524557">
        <w:t xml:space="preserve"> can also be augmented using prioritised experience replay. </w:t>
      </w:r>
    </w:p>
    <w:p w14:paraId="30680FDC" w14:textId="2B01A534" w:rsidR="00DA181D" w:rsidRPr="00524557" w:rsidRDefault="00DA181D" w:rsidP="0063467B">
      <w:r w:rsidRPr="00524557">
        <w:t xml:space="preserve">The focus would be to use these different Q-learning algorithms and use the best one for the navigation of Super Mario Bros. game. </w:t>
      </w:r>
    </w:p>
    <w:p w14:paraId="1C021274" w14:textId="77777777" w:rsidR="002B4D03" w:rsidRPr="00524557" w:rsidRDefault="002B4D03" w:rsidP="0063467B">
      <w:pPr>
        <w:rPr>
          <w:rFonts w:asciiTheme="majorHAnsi" w:eastAsiaTheme="majorEastAsia" w:hAnsiTheme="majorHAnsi" w:cstheme="majorBidi"/>
          <w:sz w:val="32"/>
        </w:rPr>
      </w:pPr>
      <w:bookmarkStart w:id="32" w:name="_Toc9850578"/>
      <w:r w:rsidRPr="00524557">
        <w:br w:type="page"/>
      </w:r>
    </w:p>
    <w:p w14:paraId="7F452F58" w14:textId="2B0FE648" w:rsidR="007D7716" w:rsidRPr="00524557" w:rsidRDefault="0006140B" w:rsidP="0063467B">
      <w:pPr>
        <w:pStyle w:val="Heading1"/>
      </w:pPr>
      <w:r w:rsidRPr="00524557">
        <w:lastRenderedPageBreak/>
        <w:t>Applied Research</w:t>
      </w:r>
      <w:bookmarkEnd w:id="32"/>
    </w:p>
    <w:p w14:paraId="496D808B" w14:textId="3F9C401E" w:rsidR="007D7716" w:rsidRPr="00524557" w:rsidRDefault="007D7716" w:rsidP="0063467B">
      <w:pPr>
        <w:pStyle w:val="Heading2"/>
        <w:rPr>
          <w:lang w:eastAsia="en-IE"/>
        </w:rPr>
      </w:pPr>
      <w:bookmarkStart w:id="33" w:name="_Toc9850579"/>
      <w:r w:rsidRPr="00524557">
        <w:rPr>
          <w:lang w:eastAsia="en-IE"/>
        </w:rPr>
        <w:t>Flappy Bird Neat Algorithm</w:t>
      </w:r>
      <w:bookmarkEnd w:id="33"/>
    </w:p>
    <w:tbl>
      <w:tblPr>
        <w:tblStyle w:val="TableGrid"/>
        <w:tblW w:w="0" w:type="auto"/>
        <w:tblInd w:w="175" w:type="dxa"/>
        <w:tblLook w:val="04A0" w:firstRow="1" w:lastRow="0" w:firstColumn="1" w:lastColumn="0" w:noHBand="0" w:noVBand="1"/>
      </w:tblPr>
      <w:tblGrid>
        <w:gridCol w:w="1256"/>
        <w:gridCol w:w="3825"/>
        <w:gridCol w:w="1825"/>
        <w:gridCol w:w="1549"/>
      </w:tblGrid>
      <w:tr w:rsidR="00524557" w:rsidRPr="00524557" w14:paraId="3EDB2084" w14:textId="77777777" w:rsidTr="00E57B6E">
        <w:trPr>
          <w:trHeight w:val="850"/>
        </w:trPr>
        <w:tc>
          <w:tcPr>
            <w:tcW w:w="1256" w:type="dxa"/>
            <w:shd w:val="clear" w:color="auto" w:fill="9CC2E5" w:themeFill="accent1" w:themeFillTint="99"/>
          </w:tcPr>
          <w:p w14:paraId="1180F28B" w14:textId="77777777" w:rsidR="00E57B6E" w:rsidRPr="00524557" w:rsidRDefault="00E57B6E" w:rsidP="0063467B">
            <w:r w:rsidRPr="00524557">
              <w:t>Prototype</w:t>
            </w:r>
          </w:p>
          <w:p w14:paraId="031D2DCC" w14:textId="05BF287D" w:rsidR="00E57B6E" w:rsidRPr="00524557" w:rsidRDefault="00E57B6E" w:rsidP="0063467B">
            <w:r w:rsidRPr="00524557">
              <w:t>Number</w:t>
            </w:r>
          </w:p>
        </w:tc>
        <w:tc>
          <w:tcPr>
            <w:tcW w:w="3825" w:type="dxa"/>
            <w:shd w:val="clear" w:color="auto" w:fill="9CC2E5" w:themeFill="accent1" w:themeFillTint="99"/>
          </w:tcPr>
          <w:p w14:paraId="1172ABC7" w14:textId="4CF200C5" w:rsidR="00E57B6E" w:rsidRPr="00524557" w:rsidRDefault="00E57B6E" w:rsidP="0063467B">
            <w:r w:rsidRPr="00524557">
              <w:t>Prototype Name</w:t>
            </w:r>
          </w:p>
        </w:tc>
        <w:tc>
          <w:tcPr>
            <w:tcW w:w="1825" w:type="dxa"/>
            <w:shd w:val="clear" w:color="auto" w:fill="9CC2E5" w:themeFill="accent1" w:themeFillTint="99"/>
          </w:tcPr>
          <w:p w14:paraId="77349B67" w14:textId="77777777" w:rsidR="00E57B6E" w:rsidRPr="00524557" w:rsidRDefault="00E57B6E" w:rsidP="0063467B">
            <w:r w:rsidRPr="00524557">
              <w:t>Start Date</w:t>
            </w:r>
          </w:p>
        </w:tc>
        <w:tc>
          <w:tcPr>
            <w:tcW w:w="1549" w:type="dxa"/>
            <w:shd w:val="clear" w:color="auto" w:fill="9CC2E5" w:themeFill="accent1" w:themeFillTint="99"/>
          </w:tcPr>
          <w:p w14:paraId="383AB268" w14:textId="77777777" w:rsidR="00E57B6E" w:rsidRPr="00524557" w:rsidRDefault="00E57B6E" w:rsidP="0063467B">
            <w:r w:rsidRPr="00524557">
              <w:t>Finish Date</w:t>
            </w:r>
          </w:p>
        </w:tc>
      </w:tr>
      <w:tr w:rsidR="00E57B6E" w:rsidRPr="00524557" w14:paraId="311BE67D" w14:textId="77777777" w:rsidTr="00E57B6E">
        <w:trPr>
          <w:trHeight w:val="471"/>
        </w:trPr>
        <w:tc>
          <w:tcPr>
            <w:tcW w:w="1256" w:type="dxa"/>
          </w:tcPr>
          <w:p w14:paraId="777B2E88" w14:textId="77777777" w:rsidR="00E57B6E" w:rsidRPr="00524557" w:rsidRDefault="00E57B6E" w:rsidP="0063467B">
            <w:r w:rsidRPr="00524557">
              <w:t>1</w:t>
            </w:r>
          </w:p>
        </w:tc>
        <w:tc>
          <w:tcPr>
            <w:tcW w:w="3825" w:type="dxa"/>
          </w:tcPr>
          <w:p w14:paraId="4BB51BA8" w14:textId="18F1F1F5" w:rsidR="00E57B6E" w:rsidRPr="00524557" w:rsidRDefault="00865D2A" w:rsidP="0063467B">
            <w:r w:rsidRPr="00524557">
              <w:t>Flappy Bird NEAT implementation</w:t>
            </w:r>
          </w:p>
        </w:tc>
        <w:tc>
          <w:tcPr>
            <w:tcW w:w="1825" w:type="dxa"/>
          </w:tcPr>
          <w:p w14:paraId="7DF2C66E" w14:textId="5F2B30EA" w:rsidR="00E57B6E" w:rsidRPr="00524557" w:rsidRDefault="00E57B6E" w:rsidP="0063467B">
            <w:r w:rsidRPr="00524557">
              <w:t>10/</w:t>
            </w:r>
            <w:r w:rsidR="00865D2A" w:rsidRPr="00524557">
              <w:t>10</w:t>
            </w:r>
            <w:r w:rsidRPr="00524557">
              <w:t>/2018</w:t>
            </w:r>
          </w:p>
        </w:tc>
        <w:tc>
          <w:tcPr>
            <w:tcW w:w="1549" w:type="dxa"/>
          </w:tcPr>
          <w:p w14:paraId="65B37853" w14:textId="6F4C263E" w:rsidR="00E57B6E" w:rsidRPr="00524557" w:rsidRDefault="00E57B6E" w:rsidP="0063467B">
            <w:r w:rsidRPr="00524557">
              <w:t>13/</w:t>
            </w:r>
            <w:r w:rsidR="00865D2A" w:rsidRPr="00524557">
              <w:t>10</w:t>
            </w:r>
            <w:r w:rsidRPr="00524557">
              <w:t>/2018</w:t>
            </w:r>
          </w:p>
        </w:tc>
      </w:tr>
    </w:tbl>
    <w:p w14:paraId="3B3F3691" w14:textId="77777777" w:rsidR="00E57B6E" w:rsidRPr="00524557" w:rsidRDefault="00E57B6E" w:rsidP="0063467B">
      <w:pPr>
        <w:rPr>
          <w:lang w:eastAsia="en-IE"/>
        </w:rPr>
      </w:pPr>
    </w:p>
    <w:tbl>
      <w:tblPr>
        <w:tblStyle w:val="TableGrid"/>
        <w:tblW w:w="0" w:type="auto"/>
        <w:tblInd w:w="175" w:type="dxa"/>
        <w:tblLook w:val="04A0" w:firstRow="1" w:lastRow="0" w:firstColumn="1" w:lastColumn="0" w:noHBand="0" w:noVBand="1"/>
      </w:tblPr>
      <w:tblGrid>
        <w:gridCol w:w="1355"/>
        <w:gridCol w:w="5000"/>
        <w:gridCol w:w="2100"/>
      </w:tblGrid>
      <w:tr w:rsidR="00524557" w:rsidRPr="00524557" w14:paraId="0996E5E2" w14:textId="77777777" w:rsidTr="00E22D74">
        <w:trPr>
          <w:trHeight w:val="850"/>
        </w:trPr>
        <w:tc>
          <w:tcPr>
            <w:tcW w:w="1380" w:type="dxa"/>
            <w:shd w:val="clear" w:color="auto" w:fill="9CC2E5" w:themeFill="accent1" w:themeFillTint="99"/>
          </w:tcPr>
          <w:p w14:paraId="08E92379" w14:textId="77777777" w:rsidR="007D7716" w:rsidRPr="00524557" w:rsidRDefault="007D7716" w:rsidP="0063467B">
            <w:r w:rsidRPr="00524557">
              <w:t>Task Number</w:t>
            </w:r>
          </w:p>
        </w:tc>
        <w:tc>
          <w:tcPr>
            <w:tcW w:w="5103" w:type="dxa"/>
            <w:shd w:val="clear" w:color="auto" w:fill="9CC2E5" w:themeFill="accent1" w:themeFillTint="99"/>
          </w:tcPr>
          <w:p w14:paraId="73029DAA" w14:textId="77777777" w:rsidR="007D7716" w:rsidRPr="00524557" w:rsidRDefault="007D7716" w:rsidP="0063467B">
            <w:r w:rsidRPr="00524557">
              <w:t>Details</w:t>
            </w:r>
          </w:p>
        </w:tc>
        <w:tc>
          <w:tcPr>
            <w:tcW w:w="2169" w:type="dxa"/>
            <w:shd w:val="clear" w:color="auto" w:fill="9CC2E5" w:themeFill="accent1" w:themeFillTint="99"/>
          </w:tcPr>
          <w:p w14:paraId="46677240" w14:textId="77777777" w:rsidR="007D7716" w:rsidRPr="00524557" w:rsidRDefault="007D7716" w:rsidP="0063467B">
            <w:r w:rsidRPr="00524557">
              <w:t>Status</w:t>
            </w:r>
          </w:p>
        </w:tc>
      </w:tr>
      <w:tr w:rsidR="00524557" w:rsidRPr="00524557" w14:paraId="777F727A" w14:textId="77777777" w:rsidTr="00E22D74">
        <w:trPr>
          <w:trHeight w:val="471"/>
        </w:trPr>
        <w:tc>
          <w:tcPr>
            <w:tcW w:w="1380" w:type="dxa"/>
          </w:tcPr>
          <w:p w14:paraId="7CFDC067" w14:textId="77777777" w:rsidR="007D7716" w:rsidRPr="00524557" w:rsidRDefault="007D7716" w:rsidP="0063467B">
            <w:r w:rsidRPr="00524557">
              <w:t>1</w:t>
            </w:r>
          </w:p>
        </w:tc>
        <w:tc>
          <w:tcPr>
            <w:tcW w:w="5103" w:type="dxa"/>
          </w:tcPr>
          <w:p w14:paraId="2DCB1D30" w14:textId="77777777" w:rsidR="007D7716" w:rsidRPr="00524557" w:rsidRDefault="007D7716" w:rsidP="0063467B">
            <w:r w:rsidRPr="00524557">
              <w:t xml:space="preserve">Install </w:t>
            </w:r>
            <w:proofErr w:type="spellStart"/>
            <w:r w:rsidRPr="00524557">
              <w:t>Pycharm</w:t>
            </w:r>
            <w:proofErr w:type="spellEnd"/>
          </w:p>
        </w:tc>
        <w:tc>
          <w:tcPr>
            <w:tcW w:w="2169" w:type="dxa"/>
          </w:tcPr>
          <w:p w14:paraId="642B9852" w14:textId="77777777" w:rsidR="007D7716" w:rsidRPr="00524557" w:rsidRDefault="007D7716" w:rsidP="0063467B">
            <w:r w:rsidRPr="00524557">
              <w:t>Complete</w:t>
            </w:r>
          </w:p>
        </w:tc>
      </w:tr>
      <w:tr w:rsidR="00524557" w:rsidRPr="00524557" w14:paraId="1DB5C572" w14:textId="77777777" w:rsidTr="00E22D74">
        <w:trPr>
          <w:trHeight w:val="471"/>
        </w:trPr>
        <w:tc>
          <w:tcPr>
            <w:tcW w:w="1380" w:type="dxa"/>
          </w:tcPr>
          <w:p w14:paraId="6F57B9B7" w14:textId="77777777" w:rsidR="007D7716" w:rsidRPr="00524557" w:rsidRDefault="007D7716" w:rsidP="0063467B">
            <w:r w:rsidRPr="00524557">
              <w:t>2</w:t>
            </w:r>
          </w:p>
        </w:tc>
        <w:tc>
          <w:tcPr>
            <w:tcW w:w="5103" w:type="dxa"/>
          </w:tcPr>
          <w:p w14:paraId="137C8404" w14:textId="77777777" w:rsidR="007D7716" w:rsidRPr="00524557" w:rsidRDefault="007D7716" w:rsidP="0063467B">
            <w:r w:rsidRPr="00524557">
              <w:t>Install Python 3.6</w:t>
            </w:r>
          </w:p>
        </w:tc>
        <w:tc>
          <w:tcPr>
            <w:tcW w:w="2169" w:type="dxa"/>
          </w:tcPr>
          <w:p w14:paraId="2AE13B89" w14:textId="77777777" w:rsidR="007D7716" w:rsidRPr="00524557" w:rsidRDefault="007D7716" w:rsidP="0063467B">
            <w:r w:rsidRPr="00524557">
              <w:t>Complete</w:t>
            </w:r>
          </w:p>
        </w:tc>
      </w:tr>
      <w:tr w:rsidR="00524557" w:rsidRPr="00524557" w14:paraId="2E950814" w14:textId="77777777" w:rsidTr="00E22D74">
        <w:trPr>
          <w:trHeight w:val="471"/>
        </w:trPr>
        <w:tc>
          <w:tcPr>
            <w:tcW w:w="1380" w:type="dxa"/>
          </w:tcPr>
          <w:p w14:paraId="6164759D" w14:textId="77777777" w:rsidR="007D7716" w:rsidRPr="00524557" w:rsidRDefault="007D7716" w:rsidP="0063467B">
            <w:r w:rsidRPr="00524557">
              <w:t>3</w:t>
            </w:r>
          </w:p>
        </w:tc>
        <w:tc>
          <w:tcPr>
            <w:tcW w:w="5103" w:type="dxa"/>
          </w:tcPr>
          <w:p w14:paraId="6600E1A6" w14:textId="77777777" w:rsidR="007D7716" w:rsidRPr="00524557" w:rsidRDefault="007D7716" w:rsidP="0063467B">
            <w:r w:rsidRPr="00524557">
              <w:t xml:space="preserve">Install </w:t>
            </w:r>
            <w:proofErr w:type="spellStart"/>
            <w:r w:rsidRPr="00524557">
              <w:t>Keras</w:t>
            </w:r>
            <w:proofErr w:type="spellEnd"/>
            <w:r w:rsidRPr="00524557">
              <w:t xml:space="preserve"> and </w:t>
            </w:r>
            <w:proofErr w:type="spellStart"/>
            <w:r w:rsidRPr="00524557">
              <w:t>Tensorflow</w:t>
            </w:r>
            <w:proofErr w:type="spellEnd"/>
          </w:p>
        </w:tc>
        <w:tc>
          <w:tcPr>
            <w:tcW w:w="2169" w:type="dxa"/>
          </w:tcPr>
          <w:p w14:paraId="4ADD806F" w14:textId="77777777" w:rsidR="007D7716" w:rsidRPr="00524557" w:rsidRDefault="007D7716" w:rsidP="0063467B">
            <w:r w:rsidRPr="00524557">
              <w:t>Complete</w:t>
            </w:r>
          </w:p>
        </w:tc>
      </w:tr>
      <w:tr w:rsidR="00524557" w:rsidRPr="00524557" w14:paraId="6C87CE29" w14:textId="77777777" w:rsidTr="00E22D74">
        <w:trPr>
          <w:trHeight w:val="471"/>
        </w:trPr>
        <w:tc>
          <w:tcPr>
            <w:tcW w:w="1380" w:type="dxa"/>
          </w:tcPr>
          <w:p w14:paraId="2663B45E" w14:textId="77777777" w:rsidR="007D7716" w:rsidRPr="00524557" w:rsidRDefault="007D7716" w:rsidP="0063467B">
            <w:r w:rsidRPr="00524557">
              <w:t>4</w:t>
            </w:r>
          </w:p>
        </w:tc>
        <w:tc>
          <w:tcPr>
            <w:tcW w:w="5103" w:type="dxa"/>
          </w:tcPr>
          <w:p w14:paraId="5A0B5077" w14:textId="77777777" w:rsidR="007D7716" w:rsidRPr="00524557" w:rsidRDefault="007D7716" w:rsidP="0063467B">
            <w:r w:rsidRPr="00524557">
              <w:t>Clone Neat algorithm Flappy Bird Code</w:t>
            </w:r>
          </w:p>
          <w:p w14:paraId="7F1AC8A8" w14:textId="77777777" w:rsidR="007D7716" w:rsidRPr="00524557" w:rsidRDefault="007D7716" w:rsidP="0063467B">
            <w:r w:rsidRPr="00524557">
              <w:t>https://github.com/erilyth/Flappy-Bird-Genetic-Algorithms</w:t>
            </w:r>
          </w:p>
        </w:tc>
        <w:tc>
          <w:tcPr>
            <w:tcW w:w="2169" w:type="dxa"/>
          </w:tcPr>
          <w:p w14:paraId="4190D6A8" w14:textId="77777777" w:rsidR="007D7716" w:rsidRPr="00524557" w:rsidRDefault="007D7716" w:rsidP="0063467B">
            <w:r w:rsidRPr="00524557">
              <w:t xml:space="preserve">Complete </w:t>
            </w:r>
          </w:p>
        </w:tc>
      </w:tr>
      <w:tr w:rsidR="00524557" w:rsidRPr="00524557" w14:paraId="6136E771" w14:textId="77777777" w:rsidTr="00E22D74">
        <w:trPr>
          <w:trHeight w:val="471"/>
        </w:trPr>
        <w:tc>
          <w:tcPr>
            <w:tcW w:w="1380" w:type="dxa"/>
          </w:tcPr>
          <w:p w14:paraId="30FCE0A6" w14:textId="77777777" w:rsidR="007D7716" w:rsidRPr="00524557" w:rsidRDefault="007D7716" w:rsidP="0063467B">
            <w:r w:rsidRPr="00524557">
              <w:t>5</w:t>
            </w:r>
          </w:p>
        </w:tc>
        <w:tc>
          <w:tcPr>
            <w:tcW w:w="5103" w:type="dxa"/>
          </w:tcPr>
          <w:p w14:paraId="70430D8E" w14:textId="77777777" w:rsidR="007D7716" w:rsidRPr="00524557" w:rsidRDefault="007D7716" w:rsidP="0063467B">
            <w:r w:rsidRPr="00524557">
              <w:t>Run Flappy Bird to Verify Installation of dependencies</w:t>
            </w:r>
          </w:p>
        </w:tc>
        <w:tc>
          <w:tcPr>
            <w:tcW w:w="2169" w:type="dxa"/>
          </w:tcPr>
          <w:p w14:paraId="576BE4D7" w14:textId="77777777" w:rsidR="007D7716" w:rsidRPr="00524557" w:rsidRDefault="007D7716" w:rsidP="0063467B">
            <w:r w:rsidRPr="00524557">
              <w:t>Complete</w:t>
            </w:r>
          </w:p>
        </w:tc>
      </w:tr>
      <w:tr w:rsidR="00524557" w:rsidRPr="00524557" w14:paraId="007B3AA7" w14:textId="77777777" w:rsidTr="00E22D74">
        <w:trPr>
          <w:trHeight w:val="471"/>
        </w:trPr>
        <w:tc>
          <w:tcPr>
            <w:tcW w:w="1380" w:type="dxa"/>
          </w:tcPr>
          <w:p w14:paraId="1259C401" w14:textId="77777777" w:rsidR="007D7716" w:rsidRPr="00524557" w:rsidRDefault="007D7716" w:rsidP="0063467B">
            <w:r w:rsidRPr="00524557">
              <w:t>6</w:t>
            </w:r>
          </w:p>
        </w:tc>
        <w:tc>
          <w:tcPr>
            <w:tcW w:w="5103" w:type="dxa"/>
          </w:tcPr>
          <w:p w14:paraId="18C107B3" w14:textId="77777777" w:rsidR="007D7716" w:rsidRPr="00524557" w:rsidRDefault="007D7716" w:rsidP="0063467B">
            <w:r w:rsidRPr="00524557">
              <w:t>Step Through code to see what each part is responsible for</w:t>
            </w:r>
          </w:p>
        </w:tc>
        <w:tc>
          <w:tcPr>
            <w:tcW w:w="2169" w:type="dxa"/>
          </w:tcPr>
          <w:p w14:paraId="40510D62" w14:textId="673A9985" w:rsidR="007D7716" w:rsidRPr="00524557" w:rsidRDefault="00AC6492" w:rsidP="0063467B">
            <w:r w:rsidRPr="00524557">
              <w:t>Complete</w:t>
            </w:r>
          </w:p>
        </w:tc>
      </w:tr>
      <w:tr w:rsidR="007D7716" w:rsidRPr="00524557" w14:paraId="0BB2C1BA" w14:textId="77777777" w:rsidTr="00E22D74">
        <w:trPr>
          <w:trHeight w:val="471"/>
        </w:trPr>
        <w:tc>
          <w:tcPr>
            <w:tcW w:w="1380" w:type="dxa"/>
          </w:tcPr>
          <w:p w14:paraId="1285C82D" w14:textId="77777777" w:rsidR="007D7716" w:rsidRPr="00524557" w:rsidRDefault="007D7716" w:rsidP="0063467B">
            <w:r w:rsidRPr="00524557">
              <w:t>7</w:t>
            </w:r>
          </w:p>
        </w:tc>
        <w:tc>
          <w:tcPr>
            <w:tcW w:w="5103" w:type="dxa"/>
          </w:tcPr>
          <w:p w14:paraId="315D1FF8" w14:textId="77777777" w:rsidR="007D7716" w:rsidRPr="00524557" w:rsidRDefault="007D7716" w:rsidP="0063467B">
            <w:r w:rsidRPr="00524557">
              <w:t>Document Areas of interest within the Flappy Bird Code</w:t>
            </w:r>
          </w:p>
        </w:tc>
        <w:tc>
          <w:tcPr>
            <w:tcW w:w="2169" w:type="dxa"/>
          </w:tcPr>
          <w:p w14:paraId="5CA04638" w14:textId="715FB04D" w:rsidR="007D7716" w:rsidRPr="00524557" w:rsidRDefault="00AC6492" w:rsidP="0063467B">
            <w:r w:rsidRPr="00524557">
              <w:t>Complete</w:t>
            </w:r>
          </w:p>
        </w:tc>
      </w:tr>
    </w:tbl>
    <w:p w14:paraId="63BEC39A" w14:textId="77777777" w:rsidR="007D7716" w:rsidRPr="00524557" w:rsidRDefault="007D7716" w:rsidP="0063467B">
      <w:pPr>
        <w:rPr>
          <w:lang w:eastAsia="en-IE"/>
        </w:rPr>
      </w:pPr>
    </w:p>
    <w:p w14:paraId="2862CC47" w14:textId="1B95774D" w:rsidR="007D7716" w:rsidRPr="00524557" w:rsidRDefault="0006140B" w:rsidP="0063467B">
      <w:pPr>
        <w:rPr>
          <w:lang w:eastAsia="en-IE"/>
        </w:rPr>
      </w:pPr>
      <w:r w:rsidRPr="00524557">
        <w:rPr>
          <w:lang w:eastAsia="en-IE"/>
        </w:rPr>
        <w:t>Locating</w:t>
      </w:r>
      <w:r w:rsidR="007D7716" w:rsidRPr="00524557">
        <w:rPr>
          <w:lang w:eastAsia="en-IE"/>
        </w:rPr>
        <w:t xml:space="preserve"> information on how others have implemented a NEAT Algorithm. This involved searching for projects that have used such and algorithm and stepping through the code to find how it works. Also helpful was the information surroundin</w:t>
      </w:r>
      <w:r w:rsidR="00AC6492" w:rsidRPr="00524557">
        <w:rPr>
          <w:lang w:eastAsia="en-IE"/>
        </w:rPr>
        <w:t xml:space="preserve">g the dependencies used in </w:t>
      </w:r>
      <w:r w:rsidR="0074154F" w:rsidRPr="00524557">
        <w:rPr>
          <w:lang w:eastAsia="en-IE"/>
        </w:rPr>
        <w:t>this project as they could be used within this project moving forward</w:t>
      </w:r>
      <w:r w:rsidR="007D7716" w:rsidRPr="00524557">
        <w:rPr>
          <w:lang w:eastAsia="en-IE"/>
        </w:rPr>
        <w:t>.</w:t>
      </w:r>
    </w:p>
    <w:p w14:paraId="70055A46" w14:textId="5B459860" w:rsidR="007D7716" w:rsidRPr="00524557" w:rsidRDefault="0074154F" w:rsidP="0063467B">
      <w:r w:rsidRPr="00524557">
        <w:lastRenderedPageBreak/>
        <w:br w:type="page"/>
      </w:r>
    </w:p>
    <w:p w14:paraId="38F66B10" w14:textId="585AFBD3" w:rsidR="007D7716" w:rsidRPr="00524557" w:rsidRDefault="007D7716" w:rsidP="0063467B">
      <w:pPr>
        <w:pStyle w:val="Heading2"/>
        <w:rPr>
          <w:lang w:eastAsia="en-IE"/>
        </w:rPr>
      </w:pPr>
      <w:bookmarkStart w:id="34" w:name="_Toc9850580"/>
      <w:r w:rsidRPr="00524557">
        <w:rPr>
          <w:lang w:eastAsia="en-IE"/>
        </w:rPr>
        <w:lastRenderedPageBreak/>
        <w:t>Super Mario Bros. OpenAI</w:t>
      </w:r>
      <w:bookmarkEnd w:id="34"/>
      <w:r w:rsidRPr="00524557">
        <w:rPr>
          <w:lang w:eastAsia="en-IE"/>
        </w:rPr>
        <w:tab/>
      </w:r>
    </w:p>
    <w:tbl>
      <w:tblPr>
        <w:tblStyle w:val="TableGrid"/>
        <w:tblW w:w="0" w:type="auto"/>
        <w:tblInd w:w="175" w:type="dxa"/>
        <w:tblLook w:val="04A0" w:firstRow="1" w:lastRow="0" w:firstColumn="1" w:lastColumn="0" w:noHBand="0" w:noVBand="1"/>
      </w:tblPr>
      <w:tblGrid>
        <w:gridCol w:w="1256"/>
        <w:gridCol w:w="3825"/>
        <w:gridCol w:w="1825"/>
        <w:gridCol w:w="1549"/>
      </w:tblGrid>
      <w:tr w:rsidR="00524557" w:rsidRPr="00524557" w14:paraId="25BF8248" w14:textId="77777777" w:rsidTr="00F203FD">
        <w:trPr>
          <w:trHeight w:val="850"/>
        </w:trPr>
        <w:tc>
          <w:tcPr>
            <w:tcW w:w="1256" w:type="dxa"/>
            <w:shd w:val="clear" w:color="auto" w:fill="9CC2E5" w:themeFill="accent1" w:themeFillTint="99"/>
          </w:tcPr>
          <w:p w14:paraId="04759A60" w14:textId="64D3AC5D" w:rsidR="00865D2A" w:rsidRPr="00524557" w:rsidRDefault="00865D2A" w:rsidP="0063467B">
            <w:r w:rsidRPr="00524557">
              <w:t>Prototype Number</w:t>
            </w:r>
          </w:p>
        </w:tc>
        <w:tc>
          <w:tcPr>
            <w:tcW w:w="3825" w:type="dxa"/>
            <w:shd w:val="clear" w:color="auto" w:fill="9CC2E5" w:themeFill="accent1" w:themeFillTint="99"/>
          </w:tcPr>
          <w:p w14:paraId="2EAFFB64" w14:textId="707A7772" w:rsidR="00865D2A" w:rsidRPr="00524557" w:rsidRDefault="00865D2A" w:rsidP="0063467B">
            <w:r w:rsidRPr="00524557">
              <w:t>Prototype Name</w:t>
            </w:r>
          </w:p>
        </w:tc>
        <w:tc>
          <w:tcPr>
            <w:tcW w:w="1825" w:type="dxa"/>
            <w:shd w:val="clear" w:color="auto" w:fill="9CC2E5" w:themeFill="accent1" w:themeFillTint="99"/>
          </w:tcPr>
          <w:p w14:paraId="304BECBE" w14:textId="77777777" w:rsidR="00865D2A" w:rsidRPr="00524557" w:rsidRDefault="00865D2A" w:rsidP="0063467B">
            <w:r w:rsidRPr="00524557">
              <w:t>Start Date</w:t>
            </w:r>
          </w:p>
        </w:tc>
        <w:tc>
          <w:tcPr>
            <w:tcW w:w="1549" w:type="dxa"/>
            <w:shd w:val="clear" w:color="auto" w:fill="9CC2E5" w:themeFill="accent1" w:themeFillTint="99"/>
          </w:tcPr>
          <w:p w14:paraId="6BC5FE73" w14:textId="77777777" w:rsidR="00865D2A" w:rsidRPr="00524557" w:rsidRDefault="00865D2A" w:rsidP="0063467B">
            <w:r w:rsidRPr="00524557">
              <w:t>Finish Date</w:t>
            </w:r>
          </w:p>
        </w:tc>
      </w:tr>
      <w:tr w:rsidR="00865D2A" w:rsidRPr="00524557" w14:paraId="2EF2613E" w14:textId="77777777" w:rsidTr="00F203FD">
        <w:trPr>
          <w:trHeight w:val="471"/>
        </w:trPr>
        <w:tc>
          <w:tcPr>
            <w:tcW w:w="1256" w:type="dxa"/>
          </w:tcPr>
          <w:p w14:paraId="3EF5CB6A" w14:textId="77777777" w:rsidR="00865D2A" w:rsidRPr="00524557" w:rsidRDefault="00865D2A" w:rsidP="0063467B">
            <w:r w:rsidRPr="00524557">
              <w:t>1</w:t>
            </w:r>
          </w:p>
        </w:tc>
        <w:tc>
          <w:tcPr>
            <w:tcW w:w="3825" w:type="dxa"/>
          </w:tcPr>
          <w:p w14:paraId="76897161" w14:textId="50C5106C" w:rsidR="00865D2A" w:rsidRPr="00524557" w:rsidRDefault="00865D2A" w:rsidP="0063467B">
            <w:r w:rsidRPr="00524557">
              <w:t xml:space="preserve">Super Mario Bros. </w:t>
            </w:r>
            <w:proofErr w:type="spellStart"/>
            <w:r w:rsidRPr="00524557">
              <w:t>OpenAI</w:t>
            </w:r>
            <w:proofErr w:type="spellEnd"/>
          </w:p>
        </w:tc>
        <w:tc>
          <w:tcPr>
            <w:tcW w:w="1825" w:type="dxa"/>
          </w:tcPr>
          <w:p w14:paraId="11CF8835" w14:textId="68DE5B40" w:rsidR="00865D2A" w:rsidRPr="00524557" w:rsidRDefault="00865D2A" w:rsidP="0063467B">
            <w:r w:rsidRPr="00524557">
              <w:t>15/10/2018</w:t>
            </w:r>
          </w:p>
        </w:tc>
        <w:tc>
          <w:tcPr>
            <w:tcW w:w="1549" w:type="dxa"/>
          </w:tcPr>
          <w:p w14:paraId="61A9175E" w14:textId="2FBE361E" w:rsidR="00865D2A" w:rsidRPr="00524557" w:rsidRDefault="00865D2A" w:rsidP="0063467B">
            <w:r w:rsidRPr="00524557">
              <w:t>18/10/2018</w:t>
            </w:r>
          </w:p>
        </w:tc>
      </w:tr>
    </w:tbl>
    <w:p w14:paraId="357BA505" w14:textId="637682B6" w:rsidR="00865D2A" w:rsidRPr="00524557" w:rsidRDefault="00865D2A" w:rsidP="0063467B">
      <w:pPr>
        <w:rPr>
          <w:lang w:eastAsia="en-IE"/>
        </w:rPr>
      </w:pPr>
    </w:p>
    <w:p w14:paraId="54816E69" w14:textId="77777777" w:rsidR="00865D2A" w:rsidRPr="00524557" w:rsidRDefault="00865D2A" w:rsidP="0063467B">
      <w:pPr>
        <w:rPr>
          <w:lang w:eastAsia="en-IE"/>
        </w:rPr>
      </w:pPr>
    </w:p>
    <w:tbl>
      <w:tblPr>
        <w:tblStyle w:val="TableGrid"/>
        <w:tblW w:w="0" w:type="auto"/>
        <w:tblInd w:w="175" w:type="dxa"/>
        <w:tblLook w:val="04A0" w:firstRow="1" w:lastRow="0" w:firstColumn="1" w:lastColumn="0" w:noHBand="0" w:noVBand="1"/>
      </w:tblPr>
      <w:tblGrid>
        <w:gridCol w:w="1355"/>
        <w:gridCol w:w="5000"/>
        <w:gridCol w:w="2100"/>
      </w:tblGrid>
      <w:tr w:rsidR="00524557" w:rsidRPr="00524557" w14:paraId="7FBCABA0" w14:textId="77777777" w:rsidTr="00E22D74">
        <w:trPr>
          <w:trHeight w:val="850"/>
        </w:trPr>
        <w:tc>
          <w:tcPr>
            <w:tcW w:w="1380" w:type="dxa"/>
            <w:shd w:val="clear" w:color="auto" w:fill="9CC2E5" w:themeFill="accent1" w:themeFillTint="99"/>
          </w:tcPr>
          <w:p w14:paraId="60761848" w14:textId="77777777" w:rsidR="007D7716" w:rsidRPr="00524557" w:rsidRDefault="007D7716" w:rsidP="0063467B">
            <w:r w:rsidRPr="00524557">
              <w:t>Task Number</w:t>
            </w:r>
          </w:p>
        </w:tc>
        <w:tc>
          <w:tcPr>
            <w:tcW w:w="5103" w:type="dxa"/>
            <w:shd w:val="clear" w:color="auto" w:fill="9CC2E5" w:themeFill="accent1" w:themeFillTint="99"/>
          </w:tcPr>
          <w:p w14:paraId="2D8E6955" w14:textId="77777777" w:rsidR="007D7716" w:rsidRPr="00524557" w:rsidRDefault="007D7716" w:rsidP="0063467B">
            <w:r w:rsidRPr="00524557">
              <w:t>Details</w:t>
            </w:r>
          </w:p>
        </w:tc>
        <w:tc>
          <w:tcPr>
            <w:tcW w:w="2169" w:type="dxa"/>
            <w:shd w:val="clear" w:color="auto" w:fill="9CC2E5" w:themeFill="accent1" w:themeFillTint="99"/>
          </w:tcPr>
          <w:p w14:paraId="4B6BC04A" w14:textId="77777777" w:rsidR="007D7716" w:rsidRPr="00524557" w:rsidRDefault="007D7716" w:rsidP="0063467B">
            <w:r w:rsidRPr="00524557">
              <w:t>Status</w:t>
            </w:r>
          </w:p>
        </w:tc>
      </w:tr>
      <w:tr w:rsidR="00524557" w:rsidRPr="00524557" w14:paraId="39EEA36C" w14:textId="77777777" w:rsidTr="00E22D74">
        <w:trPr>
          <w:trHeight w:val="471"/>
        </w:trPr>
        <w:tc>
          <w:tcPr>
            <w:tcW w:w="1380" w:type="dxa"/>
          </w:tcPr>
          <w:p w14:paraId="041103AD" w14:textId="77777777" w:rsidR="007D7716" w:rsidRPr="00524557" w:rsidRDefault="007D7716" w:rsidP="0063467B">
            <w:r w:rsidRPr="00524557">
              <w:t>1</w:t>
            </w:r>
          </w:p>
        </w:tc>
        <w:tc>
          <w:tcPr>
            <w:tcW w:w="5103" w:type="dxa"/>
          </w:tcPr>
          <w:p w14:paraId="1BC6C2B7" w14:textId="77777777" w:rsidR="007D7716" w:rsidRPr="00524557" w:rsidRDefault="007D7716" w:rsidP="0063467B">
            <w:r w:rsidRPr="00524557">
              <w:t xml:space="preserve">Install </w:t>
            </w:r>
            <w:proofErr w:type="spellStart"/>
            <w:r w:rsidRPr="00524557">
              <w:t>Pycharm</w:t>
            </w:r>
            <w:proofErr w:type="spellEnd"/>
          </w:p>
        </w:tc>
        <w:tc>
          <w:tcPr>
            <w:tcW w:w="2169" w:type="dxa"/>
          </w:tcPr>
          <w:p w14:paraId="3328A92B" w14:textId="77777777" w:rsidR="007D7716" w:rsidRPr="00524557" w:rsidRDefault="007D7716" w:rsidP="0063467B">
            <w:r w:rsidRPr="00524557">
              <w:t>Complete</w:t>
            </w:r>
          </w:p>
        </w:tc>
      </w:tr>
      <w:tr w:rsidR="00524557" w:rsidRPr="00524557" w14:paraId="4D9F76D4" w14:textId="77777777" w:rsidTr="00E22D74">
        <w:trPr>
          <w:trHeight w:val="471"/>
        </w:trPr>
        <w:tc>
          <w:tcPr>
            <w:tcW w:w="1380" w:type="dxa"/>
          </w:tcPr>
          <w:p w14:paraId="1300470B" w14:textId="77777777" w:rsidR="007D7716" w:rsidRPr="00524557" w:rsidRDefault="007D7716" w:rsidP="0063467B">
            <w:r w:rsidRPr="00524557">
              <w:t>2</w:t>
            </w:r>
          </w:p>
        </w:tc>
        <w:tc>
          <w:tcPr>
            <w:tcW w:w="5103" w:type="dxa"/>
          </w:tcPr>
          <w:p w14:paraId="0CB23E8D" w14:textId="77777777" w:rsidR="007D7716" w:rsidRPr="00524557" w:rsidRDefault="007D7716" w:rsidP="0063467B">
            <w:r w:rsidRPr="00524557">
              <w:t>Install Python 3.6</w:t>
            </w:r>
          </w:p>
        </w:tc>
        <w:tc>
          <w:tcPr>
            <w:tcW w:w="2169" w:type="dxa"/>
          </w:tcPr>
          <w:p w14:paraId="2D165AA0" w14:textId="77777777" w:rsidR="007D7716" w:rsidRPr="00524557" w:rsidRDefault="007D7716" w:rsidP="0063467B">
            <w:r w:rsidRPr="00524557">
              <w:t>Complete</w:t>
            </w:r>
          </w:p>
        </w:tc>
      </w:tr>
      <w:tr w:rsidR="00524557" w:rsidRPr="00524557" w14:paraId="72E3FD76" w14:textId="77777777" w:rsidTr="00E22D74">
        <w:trPr>
          <w:trHeight w:val="471"/>
        </w:trPr>
        <w:tc>
          <w:tcPr>
            <w:tcW w:w="1380" w:type="dxa"/>
          </w:tcPr>
          <w:p w14:paraId="799E8086" w14:textId="77777777" w:rsidR="007D7716" w:rsidRPr="00524557" w:rsidRDefault="007D7716" w:rsidP="0063467B">
            <w:r w:rsidRPr="00524557">
              <w:t>3</w:t>
            </w:r>
          </w:p>
        </w:tc>
        <w:tc>
          <w:tcPr>
            <w:tcW w:w="5103" w:type="dxa"/>
          </w:tcPr>
          <w:p w14:paraId="50B588E5" w14:textId="77777777" w:rsidR="007D7716" w:rsidRPr="00524557" w:rsidRDefault="007D7716" w:rsidP="0063467B">
            <w:r w:rsidRPr="00524557">
              <w:t>Clone Super Mario Open AI code</w:t>
            </w:r>
          </w:p>
          <w:p w14:paraId="5F51888A" w14:textId="77777777" w:rsidR="007D7716" w:rsidRPr="00524557" w:rsidRDefault="007D7716" w:rsidP="0063467B">
            <w:r w:rsidRPr="00524557">
              <w:t>https://github.com/Kautenja/gym-super-mario-bros</w:t>
            </w:r>
          </w:p>
        </w:tc>
        <w:tc>
          <w:tcPr>
            <w:tcW w:w="2169" w:type="dxa"/>
          </w:tcPr>
          <w:p w14:paraId="55EFFDAF" w14:textId="77777777" w:rsidR="007D7716" w:rsidRPr="00524557" w:rsidRDefault="007D7716" w:rsidP="0063467B">
            <w:r w:rsidRPr="00524557">
              <w:t xml:space="preserve">Complete </w:t>
            </w:r>
          </w:p>
        </w:tc>
      </w:tr>
      <w:tr w:rsidR="00524557" w:rsidRPr="00524557" w14:paraId="360FCE67" w14:textId="77777777" w:rsidTr="00E22D74">
        <w:trPr>
          <w:trHeight w:val="471"/>
        </w:trPr>
        <w:tc>
          <w:tcPr>
            <w:tcW w:w="1380" w:type="dxa"/>
          </w:tcPr>
          <w:p w14:paraId="2F7F7E5F" w14:textId="77777777" w:rsidR="007D7716" w:rsidRPr="00524557" w:rsidRDefault="007D7716" w:rsidP="0063467B">
            <w:r w:rsidRPr="00524557">
              <w:t>4</w:t>
            </w:r>
          </w:p>
        </w:tc>
        <w:tc>
          <w:tcPr>
            <w:tcW w:w="5103" w:type="dxa"/>
          </w:tcPr>
          <w:p w14:paraId="491FC892" w14:textId="77777777" w:rsidR="007D7716" w:rsidRPr="00524557" w:rsidRDefault="007D7716" w:rsidP="0063467B">
            <w:r w:rsidRPr="00524557">
              <w:t>Run Code to verify</w:t>
            </w:r>
          </w:p>
        </w:tc>
        <w:tc>
          <w:tcPr>
            <w:tcW w:w="2169" w:type="dxa"/>
          </w:tcPr>
          <w:p w14:paraId="635E5C82" w14:textId="77777777" w:rsidR="007D7716" w:rsidRPr="00524557" w:rsidRDefault="007D7716" w:rsidP="0063467B">
            <w:r w:rsidRPr="00524557">
              <w:t>Complete</w:t>
            </w:r>
          </w:p>
        </w:tc>
      </w:tr>
      <w:tr w:rsidR="00524557" w:rsidRPr="00524557" w14:paraId="78548468" w14:textId="77777777" w:rsidTr="00E22D74">
        <w:trPr>
          <w:trHeight w:val="471"/>
        </w:trPr>
        <w:tc>
          <w:tcPr>
            <w:tcW w:w="1380" w:type="dxa"/>
          </w:tcPr>
          <w:p w14:paraId="176E23D5" w14:textId="77777777" w:rsidR="007D7716" w:rsidRPr="00524557" w:rsidRDefault="007D7716" w:rsidP="0063467B">
            <w:r w:rsidRPr="00524557">
              <w:t>5</w:t>
            </w:r>
          </w:p>
        </w:tc>
        <w:tc>
          <w:tcPr>
            <w:tcW w:w="5103" w:type="dxa"/>
          </w:tcPr>
          <w:p w14:paraId="776150C2" w14:textId="77777777" w:rsidR="007D7716" w:rsidRPr="00524557" w:rsidRDefault="007D7716" w:rsidP="0063467B">
            <w:r w:rsidRPr="00524557">
              <w:t>Step Through code to see what the main pieces are responsible for</w:t>
            </w:r>
          </w:p>
        </w:tc>
        <w:tc>
          <w:tcPr>
            <w:tcW w:w="2169" w:type="dxa"/>
          </w:tcPr>
          <w:p w14:paraId="6B640D06" w14:textId="77777777" w:rsidR="007D7716" w:rsidRPr="00524557" w:rsidRDefault="007D7716" w:rsidP="0063467B">
            <w:r w:rsidRPr="00524557">
              <w:t>Complete</w:t>
            </w:r>
          </w:p>
        </w:tc>
      </w:tr>
      <w:tr w:rsidR="007D7716" w:rsidRPr="00524557" w14:paraId="562EB8F6" w14:textId="77777777" w:rsidTr="00E22D74">
        <w:trPr>
          <w:trHeight w:val="471"/>
        </w:trPr>
        <w:tc>
          <w:tcPr>
            <w:tcW w:w="1380" w:type="dxa"/>
          </w:tcPr>
          <w:p w14:paraId="5D6872E7" w14:textId="77777777" w:rsidR="007D7716" w:rsidRPr="00524557" w:rsidRDefault="007D7716" w:rsidP="0063467B">
            <w:r w:rsidRPr="00524557">
              <w:t>6</w:t>
            </w:r>
          </w:p>
        </w:tc>
        <w:tc>
          <w:tcPr>
            <w:tcW w:w="5103" w:type="dxa"/>
          </w:tcPr>
          <w:p w14:paraId="0B0D0221" w14:textId="77777777" w:rsidR="007D7716" w:rsidRPr="00524557" w:rsidRDefault="007D7716" w:rsidP="0063467B">
            <w:r w:rsidRPr="00524557">
              <w:t>Read Documentation to learn how the get the information out</w:t>
            </w:r>
          </w:p>
        </w:tc>
        <w:tc>
          <w:tcPr>
            <w:tcW w:w="2169" w:type="dxa"/>
          </w:tcPr>
          <w:p w14:paraId="0D176948" w14:textId="77777777" w:rsidR="007D7716" w:rsidRPr="00524557" w:rsidRDefault="007D7716" w:rsidP="0063467B">
            <w:r w:rsidRPr="00524557">
              <w:t>Complete</w:t>
            </w:r>
          </w:p>
        </w:tc>
      </w:tr>
    </w:tbl>
    <w:p w14:paraId="597A8BFC" w14:textId="77777777" w:rsidR="007D7716" w:rsidRPr="00524557" w:rsidRDefault="007D7716" w:rsidP="0063467B">
      <w:pPr>
        <w:rPr>
          <w:lang w:eastAsia="en-IE"/>
        </w:rPr>
      </w:pPr>
    </w:p>
    <w:p w14:paraId="53D7A08F" w14:textId="77777777" w:rsidR="00A541DA" w:rsidRPr="00524557" w:rsidRDefault="007D7716" w:rsidP="0063467B">
      <w:pPr>
        <w:rPr>
          <w:lang w:eastAsia="en-IE"/>
        </w:rPr>
      </w:pPr>
      <w:r w:rsidRPr="00524557">
        <w:rPr>
          <w:lang w:eastAsia="en-IE"/>
        </w:rPr>
        <w:t xml:space="preserve">Using Super Mario </w:t>
      </w:r>
      <w:proofErr w:type="spellStart"/>
      <w:r w:rsidRPr="00524557">
        <w:rPr>
          <w:lang w:eastAsia="en-IE"/>
        </w:rPr>
        <w:t>OpenAI</w:t>
      </w:r>
      <w:proofErr w:type="spellEnd"/>
      <w:r w:rsidRPr="00524557">
        <w:rPr>
          <w:lang w:eastAsia="en-IE"/>
        </w:rPr>
        <w:t xml:space="preserve"> gym gives a good starting point for the project. It includes all the information needed for training. This includes information like x location in the current level along with a multitude of other information such as when Mario has died or eaten a mushroom. The API can also return an image of the screen. This can then be us</w:t>
      </w:r>
      <w:r w:rsidR="0074154F" w:rsidRPr="00524557">
        <w:rPr>
          <w:lang w:eastAsia="en-IE"/>
        </w:rPr>
        <w:t>ed as the input in the NEAT AI.</w:t>
      </w:r>
    </w:p>
    <w:p w14:paraId="70B66538" w14:textId="779187EB" w:rsidR="0074154F" w:rsidRPr="00524557" w:rsidRDefault="009175CE" w:rsidP="0063467B">
      <w:pPr>
        <w:rPr>
          <w:lang w:eastAsia="en-IE"/>
        </w:rPr>
      </w:pPr>
      <w:r w:rsidRPr="00524557">
        <w:rPr>
          <w:noProof/>
          <w:lang w:eastAsia="en-IE"/>
        </w:rPr>
        <w:lastRenderedPageBreak/>
        <w:drawing>
          <wp:inline distT="0" distB="0" distL="0" distR="0" wp14:anchorId="66F116A7" wp14:editId="0C22C6C3">
            <wp:extent cx="2199784" cy="192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0706" cy="1978641"/>
                    </a:xfrm>
                    <a:prstGeom prst="rect">
                      <a:avLst/>
                    </a:prstGeom>
                  </pic:spPr>
                </pic:pic>
              </a:graphicData>
            </a:graphic>
          </wp:inline>
        </w:drawing>
      </w:r>
    </w:p>
    <w:p w14:paraId="251847AC" w14:textId="056AE177" w:rsidR="00A541DA" w:rsidRPr="00524557" w:rsidRDefault="00A541DA" w:rsidP="0063467B">
      <w:pPr>
        <w:pStyle w:val="Caption"/>
        <w:rPr>
          <w:lang w:eastAsia="en-IE"/>
        </w:rPr>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9</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w:t>
      </w:r>
      <w:r w:rsidR="00D428B8" w:rsidRPr="00524557">
        <w:fldChar w:fldCharType="end"/>
      </w:r>
      <w:r w:rsidRPr="00524557">
        <w:t xml:space="preserve"> Image capture from Super Mario Open AI</w:t>
      </w:r>
    </w:p>
    <w:p w14:paraId="03777CB7" w14:textId="59C3B997" w:rsidR="007D7716" w:rsidRPr="00524557" w:rsidRDefault="007D7716" w:rsidP="0063467B">
      <w:pPr>
        <w:pStyle w:val="Heading2"/>
        <w:rPr>
          <w:lang w:eastAsia="en-IE"/>
        </w:rPr>
      </w:pPr>
      <w:bookmarkStart w:id="35" w:name="_Toc9850581"/>
      <w:r w:rsidRPr="00524557">
        <w:rPr>
          <w:lang w:eastAsia="en-IE"/>
        </w:rPr>
        <w:t>Image Classification</w:t>
      </w:r>
      <w:bookmarkEnd w:id="35"/>
    </w:p>
    <w:tbl>
      <w:tblPr>
        <w:tblStyle w:val="TableGrid"/>
        <w:tblW w:w="0" w:type="auto"/>
        <w:tblInd w:w="175" w:type="dxa"/>
        <w:tblLook w:val="04A0" w:firstRow="1" w:lastRow="0" w:firstColumn="1" w:lastColumn="0" w:noHBand="0" w:noVBand="1"/>
      </w:tblPr>
      <w:tblGrid>
        <w:gridCol w:w="1256"/>
        <w:gridCol w:w="3825"/>
        <w:gridCol w:w="1825"/>
        <w:gridCol w:w="1549"/>
      </w:tblGrid>
      <w:tr w:rsidR="00524557" w:rsidRPr="00524557" w14:paraId="5F24EF83" w14:textId="77777777" w:rsidTr="00F203FD">
        <w:trPr>
          <w:trHeight w:val="850"/>
        </w:trPr>
        <w:tc>
          <w:tcPr>
            <w:tcW w:w="1256" w:type="dxa"/>
            <w:shd w:val="clear" w:color="auto" w:fill="9CC2E5" w:themeFill="accent1" w:themeFillTint="99"/>
          </w:tcPr>
          <w:p w14:paraId="5A24BBBC" w14:textId="3CD48D93" w:rsidR="009A46E1" w:rsidRPr="00524557" w:rsidRDefault="009A46E1" w:rsidP="0063467B">
            <w:r w:rsidRPr="00524557">
              <w:t>Prototype Number</w:t>
            </w:r>
          </w:p>
        </w:tc>
        <w:tc>
          <w:tcPr>
            <w:tcW w:w="3825" w:type="dxa"/>
            <w:shd w:val="clear" w:color="auto" w:fill="9CC2E5" w:themeFill="accent1" w:themeFillTint="99"/>
          </w:tcPr>
          <w:p w14:paraId="4E430446" w14:textId="1143A438" w:rsidR="009A46E1" w:rsidRPr="00524557" w:rsidRDefault="009A46E1" w:rsidP="0063467B">
            <w:r w:rsidRPr="00524557">
              <w:t>Prototype Name</w:t>
            </w:r>
          </w:p>
        </w:tc>
        <w:tc>
          <w:tcPr>
            <w:tcW w:w="1825" w:type="dxa"/>
            <w:shd w:val="clear" w:color="auto" w:fill="9CC2E5" w:themeFill="accent1" w:themeFillTint="99"/>
          </w:tcPr>
          <w:p w14:paraId="7C07C2B9" w14:textId="77777777" w:rsidR="009A46E1" w:rsidRPr="00524557" w:rsidRDefault="009A46E1" w:rsidP="0063467B">
            <w:r w:rsidRPr="00524557">
              <w:t>Start Date</w:t>
            </w:r>
          </w:p>
        </w:tc>
        <w:tc>
          <w:tcPr>
            <w:tcW w:w="1549" w:type="dxa"/>
            <w:shd w:val="clear" w:color="auto" w:fill="9CC2E5" w:themeFill="accent1" w:themeFillTint="99"/>
          </w:tcPr>
          <w:p w14:paraId="50C6367B" w14:textId="77777777" w:rsidR="009A46E1" w:rsidRPr="00524557" w:rsidRDefault="009A46E1" w:rsidP="0063467B">
            <w:r w:rsidRPr="00524557">
              <w:t>Finish Date</w:t>
            </w:r>
          </w:p>
        </w:tc>
      </w:tr>
      <w:tr w:rsidR="009A46E1" w:rsidRPr="00524557" w14:paraId="30D323D5" w14:textId="77777777" w:rsidTr="00F203FD">
        <w:trPr>
          <w:trHeight w:val="471"/>
        </w:trPr>
        <w:tc>
          <w:tcPr>
            <w:tcW w:w="1256" w:type="dxa"/>
          </w:tcPr>
          <w:p w14:paraId="270564D6" w14:textId="77777777" w:rsidR="009A46E1" w:rsidRPr="00524557" w:rsidRDefault="009A46E1" w:rsidP="0063467B">
            <w:r w:rsidRPr="00524557">
              <w:t>1</w:t>
            </w:r>
          </w:p>
        </w:tc>
        <w:tc>
          <w:tcPr>
            <w:tcW w:w="3825" w:type="dxa"/>
          </w:tcPr>
          <w:p w14:paraId="14FA1CF8" w14:textId="46218DD8" w:rsidR="009A46E1" w:rsidRPr="00524557" w:rsidRDefault="009A46E1" w:rsidP="0063467B">
            <w:r w:rsidRPr="00524557">
              <w:t>Image Classification Cat vs Dogs</w:t>
            </w:r>
          </w:p>
        </w:tc>
        <w:tc>
          <w:tcPr>
            <w:tcW w:w="1825" w:type="dxa"/>
          </w:tcPr>
          <w:p w14:paraId="5A36048C" w14:textId="1B68168D" w:rsidR="009A46E1" w:rsidRPr="00524557" w:rsidRDefault="009A46E1" w:rsidP="0063467B">
            <w:r w:rsidRPr="00524557">
              <w:t>22/10/2018</w:t>
            </w:r>
          </w:p>
        </w:tc>
        <w:tc>
          <w:tcPr>
            <w:tcW w:w="1549" w:type="dxa"/>
          </w:tcPr>
          <w:p w14:paraId="65596060" w14:textId="469B43C3" w:rsidR="009A46E1" w:rsidRPr="00524557" w:rsidRDefault="009A46E1" w:rsidP="0063467B">
            <w:r w:rsidRPr="00524557">
              <w:t>25/10/2018</w:t>
            </w:r>
          </w:p>
        </w:tc>
      </w:tr>
    </w:tbl>
    <w:p w14:paraId="0116937C" w14:textId="77777777" w:rsidR="009A46E1" w:rsidRPr="00524557" w:rsidRDefault="009A46E1" w:rsidP="0063467B">
      <w:pPr>
        <w:rPr>
          <w:lang w:eastAsia="en-IE"/>
        </w:rPr>
      </w:pPr>
    </w:p>
    <w:tbl>
      <w:tblPr>
        <w:tblStyle w:val="TableGrid"/>
        <w:tblW w:w="0" w:type="auto"/>
        <w:tblInd w:w="279" w:type="dxa"/>
        <w:tblLook w:val="04A0" w:firstRow="1" w:lastRow="0" w:firstColumn="1" w:lastColumn="0" w:noHBand="0" w:noVBand="1"/>
      </w:tblPr>
      <w:tblGrid>
        <w:gridCol w:w="1018"/>
        <w:gridCol w:w="6069"/>
        <w:gridCol w:w="1264"/>
      </w:tblGrid>
      <w:tr w:rsidR="00524557" w:rsidRPr="00524557" w14:paraId="0ED0188D" w14:textId="77777777" w:rsidTr="005567F8">
        <w:trPr>
          <w:trHeight w:val="850"/>
        </w:trPr>
        <w:tc>
          <w:tcPr>
            <w:tcW w:w="968" w:type="dxa"/>
            <w:shd w:val="clear" w:color="auto" w:fill="9CC2E5" w:themeFill="accent1" w:themeFillTint="99"/>
          </w:tcPr>
          <w:p w14:paraId="19F83B2B" w14:textId="77777777" w:rsidR="007D7716" w:rsidRPr="00524557" w:rsidRDefault="007D7716" w:rsidP="0063467B">
            <w:r w:rsidRPr="00524557">
              <w:t>Task Number</w:t>
            </w:r>
          </w:p>
        </w:tc>
        <w:tc>
          <w:tcPr>
            <w:tcW w:w="6069" w:type="dxa"/>
            <w:shd w:val="clear" w:color="auto" w:fill="9CC2E5" w:themeFill="accent1" w:themeFillTint="99"/>
          </w:tcPr>
          <w:p w14:paraId="6302AD6C" w14:textId="77777777" w:rsidR="007D7716" w:rsidRPr="00524557" w:rsidRDefault="007D7716" w:rsidP="0063467B">
            <w:r w:rsidRPr="00524557">
              <w:t>Details</w:t>
            </w:r>
          </w:p>
        </w:tc>
        <w:tc>
          <w:tcPr>
            <w:tcW w:w="1314" w:type="dxa"/>
            <w:shd w:val="clear" w:color="auto" w:fill="9CC2E5" w:themeFill="accent1" w:themeFillTint="99"/>
          </w:tcPr>
          <w:p w14:paraId="78C3E90A" w14:textId="77777777" w:rsidR="007D7716" w:rsidRPr="00524557" w:rsidRDefault="007D7716" w:rsidP="0063467B">
            <w:r w:rsidRPr="00524557">
              <w:t>Status</w:t>
            </w:r>
          </w:p>
        </w:tc>
      </w:tr>
      <w:tr w:rsidR="00524557" w:rsidRPr="00524557" w14:paraId="5116D318" w14:textId="77777777" w:rsidTr="005567F8">
        <w:trPr>
          <w:trHeight w:val="471"/>
        </w:trPr>
        <w:tc>
          <w:tcPr>
            <w:tcW w:w="968" w:type="dxa"/>
          </w:tcPr>
          <w:p w14:paraId="604A8CB2" w14:textId="77777777" w:rsidR="007D7716" w:rsidRPr="00524557" w:rsidRDefault="007D7716" w:rsidP="0063467B">
            <w:r w:rsidRPr="00524557">
              <w:t>1</w:t>
            </w:r>
          </w:p>
        </w:tc>
        <w:tc>
          <w:tcPr>
            <w:tcW w:w="6069" w:type="dxa"/>
          </w:tcPr>
          <w:p w14:paraId="270480B3" w14:textId="681D3744" w:rsidR="007D7716" w:rsidRPr="00524557" w:rsidRDefault="007D7716" w:rsidP="0063467B">
            <w:r w:rsidRPr="00524557">
              <w:t xml:space="preserve">Install </w:t>
            </w:r>
            <w:proofErr w:type="spellStart"/>
            <w:r w:rsidRPr="00524557">
              <w:t>Tensorflow</w:t>
            </w:r>
            <w:proofErr w:type="spellEnd"/>
            <w:r w:rsidRPr="00524557">
              <w:t xml:space="preserve"> and </w:t>
            </w:r>
            <w:proofErr w:type="spellStart"/>
            <w:r w:rsidRPr="00524557">
              <w:t>Keras</w:t>
            </w:r>
            <w:proofErr w:type="spellEnd"/>
          </w:p>
        </w:tc>
        <w:tc>
          <w:tcPr>
            <w:tcW w:w="1314" w:type="dxa"/>
          </w:tcPr>
          <w:p w14:paraId="72CA2C6A" w14:textId="77777777" w:rsidR="007D7716" w:rsidRPr="00524557" w:rsidRDefault="007D7716" w:rsidP="0063467B">
            <w:r w:rsidRPr="00524557">
              <w:t>Complete</w:t>
            </w:r>
          </w:p>
        </w:tc>
      </w:tr>
      <w:tr w:rsidR="00524557" w:rsidRPr="00524557" w14:paraId="45FEB4D5" w14:textId="77777777" w:rsidTr="005567F8">
        <w:trPr>
          <w:trHeight w:val="471"/>
        </w:trPr>
        <w:tc>
          <w:tcPr>
            <w:tcW w:w="968" w:type="dxa"/>
          </w:tcPr>
          <w:p w14:paraId="73AD31D5" w14:textId="77777777" w:rsidR="007D7716" w:rsidRPr="00524557" w:rsidRDefault="007D7716" w:rsidP="0063467B">
            <w:bookmarkStart w:id="36" w:name="_Hlk532178919"/>
            <w:r w:rsidRPr="00524557">
              <w:t>2</w:t>
            </w:r>
          </w:p>
        </w:tc>
        <w:tc>
          <w:tcPr>
            <w:tcW w:w="6069" w:type="dxa"/>
          </w:tcPr>
          <w:p w14:paraId="4DC0AEA5" w14:textId="70CA40B9" w:rsidR="007D7716" w:rsidRPr="00524557" w:rsidRDefault="007D7716" w:rsidP="0063467B">
            <w:r w:rsidRPr="00524557">
              <w:t>Download Image Classification Code</w:t>
            </w:r>
          </w:p>
          <w:p w14:paraId="565DAAB8" w14:textId="1A21E81B" w:rsidR="007D7716" w:rsidRPr="00524557" w:rsidRDefault="007102F8" w:rsidP="0063467B">
            <w:pPr>
              <w:rPr>
                <w:sz w:val="20"/>
                <w:szCs w:val="20"/>
              </w:rPr>
            </w:pPr>
            <w:hyperlink r:id="rId22" w:history="1">
              <w:r w:rsidR="007D7716" w:rsidRPr="00524557">
                <w:rPr>
                  <w:rStyle w:val="Hyperlink"/>
                  <w:rFonts w:asciiTheme="minorHAnsi" w:hAnsiTheme="minorHAnsi"/>
                  <w:color w:val="auto"/>
                  <w:sz w:val="20"/>
                  <w:szCs w:val="20"/>
                </w:rPr>
                <w:t>https://gist.github.com/fchollet/0830affa1f7f19fd47b06d4cf89ed44d</w:t>
              </w:r>
            </w:hyperlink>
          </w:p>
        </w:tc>
        <w:tc>
          <w:tcPr>
            <w:tcW w:w="1314" w:type="dxa"/>
          </w:tcPr>
          <w:p w14:paraId="626B35E0" w14:textId="77777777" w:rsidR="007D7716" w:rsidRPr="00524557" w:rsidRDefault="007D7716" w:rsidP="0063467B">
            <w:r w:rsidRPr="00524557">
              <w:t>Complete</w:t>
            </w:r>
          </w:p>
        </w:tc>
      </w:tr>
      <w:bookmarkEnd w:id="36"/>
      <w:tr w:rsidR="00524557" w:rsidRPr="00524557" w14:paraId="3AEBD62A" w14:textId="77777777" w:rsidTr="005567F8">
        <w:trPr>
          <w:trHeight w:val="471"/>
        </w:trPr>
        <w:tc>
          <w:tcPr>
            <w:tcW w:w="968" w:type="dxa"/>
          </w:tcPr>
          <w:p w14:paraId="576C1CC7" w14:textId="77777777" w:rsidR="007D7716" w:rsidRPr="00524557" w:rsidRDefault="007D7716" w:rsidP="0063467B">
            <w:r w:rsidRPr="00524557">
              <w:t>3</w:t>
            </w:r>
          </w:p>
        </w:tc>
        <w:tc>
          <w:tcPr>
            <w:tcW w:w="6069" w:type="dxa"/>
          </w:tcPr>
          <w:p w14:paraId="14B3A493" w14:textId="77777777" w:rsidR="007D7716" w:rsidRPr="00524557" w:rsidRDefault="007D7716" w:rsidP="0063467B">
            <w:r w:rsidRPr="00524557">
              <w:t xml:space="preserve">Download Image files to be classified </w:t>
            </w:r>
          </w:p>
          <w:p w14:paraId="2B4E97FE" w14:textId="3B6862A7" w:rsidR="00455BCD" w:rsidRPr="00524557" w:rsidRDefault="007102F8" w:rsidP="0063467B">
            <w:pPr>
              <w:rPr>
                <w:sz w:val="22"/>
              </w:rPr>
            </w:pPr>
            <w:hyperlink r:id="rId23" w:history="1">
              <w:r w:rsidR="00455BCD" w:rsidRPr="00524557">
                <w:rPr>
                  <w:rStyle w:val="Hyperlink"/>
                  <w:rFonts w:asciiTheme="minorHAnsi" w:hAnsiTheme="minorHAnsi"/>
                  <w:color w:val="auto"/>
                  <w:sz w:val="22"/>
                </w:rPr>
                <w:t>https://www.kaggle.com/tongpython/cat-and-dog</w:t>
              </w:r>
            </w:hyperlink>
          </w:p>
        </w:tc>
        <w:tc>
          <w:tcPr>
            <w:tcW w:w="1314" w:type="dxa"/>
          </w:tcPr>
          <w:p w14:paraId="0129C80A" w14:textId="77777777" w:rsidR="007D7716" w:rsidRPr="00524557" w:rsidRDefault="007D7716" w:rsidP="0063467B">
            <w:r w:rsidRPr="00524557">
              <w:t xml:space="preserve">Complete </w:t>
            </w:r>
          </w:p>
        </w:tc>
      </w:tr>
      <w:tr w:rsidR="00524557" w:rsidRPr="00524557" w14:paraId="64283779" w14:textId="77777777" w:rsidTr="005567F8">
        <w:trPr>
          <w:trHeight w:val="471"/>
        </w:trPr>
        <w:tc>
          <w:tcPr>
            <w:tcW w:w="968" w:type="dxa"/>
          </w:tcPr>
          <w:p w14:paraId="0483DB62" w14:textId="77777777" w:rsidR="007D7716" w:rsidRPr="00524557" w:rsidRDefault="007D7716" w:rsidP="0063467B">
            <w:r w:rsidRPr="00524557">
              <w:t>4</w:t>
            </w:r>
          </w:p>
        </w:tc>
        <w:tc>
          <w:tcPr>
            <w:tcW w:w="6069" w:type="dxa"/>
          </w:tcPr>
          <w:p w14:paraId="5184008A" w14:textId="708DD879" w:rsidR="007D7716" w:rsidRPr="00524557" w:rsidRDefault="007D7716" w:rsidP="0063467B">
            <w:r w:rsidRPr="00524557">
              <w:t xml:space="preserve">Run Code to </w:t>
            </w:r>
            <w:r w:rsidR="00455BCD" w:rsidRPr="00524557">
              <w:t>train the network</w:t>
            </w:r>
          </w:p>
        </w:tc>
        <w:tc>
          <w:tcPr>
            <w:tcW w:w="1314" w:type="dxa"/>
          </w:tcPr>
          <w:p w14:paraId="501581FA" w14:textId="77777777" w:rsidR="007D7716" w:rsidRPr="00524557" w:rsidRDefault="007D7716" w:rsidP="0063467B">
            <w:r w:rsidRPr="00524557">
              <w:t>Complete</w:t>
            </w:r>
          </w:p>
        </w:tc>
      </w:tr>
      <w:tr w:rsidR="00524557" w:rsidRPr="00524557" w14:paraId="556ECA15" w14:textId="77777777" w:rsidTr="005567F8">
        <w:trPr>
          <w:trHeight w:val="471"/>
        </w:trPr>
        <w:tc>
          <w:tcPr>
            <w:tcW w:w="968" w:type="dxa"/>
          </w:tcPr>
          <w:p w14:paraId="75E50D1F" w14:textId="77777777" w:rsidR="007D7716" w:rsidRPr="00524557" w:rsidRDefault="007D7716" w:rsidP="0063467B">
            <w:r w:rsidRPr="00524557">
              <w:t>5</w:t>
            </w:r>
          </w:p>
        </w:tc>
        <w:tc>
          <w:tcPr>
            <w:tcW w:w="6069" w:type="dxa"/>
          </w:tcPr>
          <w:p w14:paraId="6F355B3D" w14:textId="77777777" w:rsidR="007D7716" w:rsidRPr="00524557" w:rsidRDefault="007D7716" w:rsidP="0063467B">
            <w:r w:rsidRPr="00524557">
              <w:t>Step Through code to see what the main pieces are responsible for</w:t>
            </w:r>
          </w:p>
        </w:tc>
        <w:tc>
          <w:tcPr>
            <w:tcW w:w="1314" w:type="dxa"/>
          </w:tcPr>
          <w:p w14:paraId="6CFA3276" w14:textId="77777777" w:rsidR="007D7716" w:rsidRPr="00524557" w:rsidRDefault="007D7716" w:rsidP="0063467B">
            <w:r w:rsidRPr="00524557">
              <w:t>Complete</w:t>
            </w:r>
          </w:p>
        </w:tc>
      </w:tr>
      <w:tr w:rsidR="007D7716" w:rsidRPr="00524557" w14:paraId="2A0DD2CC" w14:textId="77777777" w:rsidTr="005567F8">
        <w:trPr>
          <w:trHeight w:val="471"/>
        </w:trPr>
        <w:tc>
          <w:tcPr>
            <w:tcW w:w="968" w:type="dxa"/>
          </w:tcPr>
          <w:p w14:paraId="164B7327" w14:textId="77777777" w:rsidR="007D7716" w:rsidRPr="00524557" w:rsidRDefault="007D7716" w:rsidP="0063467B">
            <w:r w:rsidRPr="00524557">
              <w:t>6</w:t>
            </w:r>
          </w:p>
        </w:tc>
        <w:tc>
          <w:tcPr>
            <w:tcW w:w="6069" w:type="dxa"/>
          </w:tcPr>
          <w:p w14:paraId="678D6BBE" w14:textId="4DD55FFE" w:rsidR="007D7716" w:rsidRPr="00524557" w:rsidRDefault="00455BCD" w:rsidP="0063467B">
            <w:r w:rsidRPr="00524557">
              <w:t xml:space="preserve">See how changing each how many epochs and the model set up changes the accuracy of the model. </w:t>
            </w:r>
          </w:p>
        </w:tc>
        <w:tc>
          <w:tcPr>
            <w:tcW w:w="1314" w:type="dxa"/>
          </w:tcPr>
          <w:p w14:paraId="376B4A4A" w14:textId="77777777" w:rsidR="007D7716" w:rsidRPr="00524557" w:rsidRDefault="007D7716" w:rsidP="0063467B">
            <w:r w:rsidRPr="00524557">
              <w:t>Complete</w:t>
            </w:r>
          </w:p>
        </w:tc>
      </w:tr>
    </w:tbl>
    <w:p w14:paraId="7315BED2" w14:textId="026BE768" w:rsidR="007D7716" w:rsidRPr="00524557" w:rsidRDefault="007D7716" w:rsidP="0063467B"/>
    <w:p w14:paraId="009937EF" w14:textId="1B60FE1C" w:rsidR="00455BCD" w:rsidRPr="00524557" w:rsidRDefault="00455BCD" w:rsidP="0063467B">
      <w:r w:rsidRPr="00524557">
        <w:lastRenderedPageBreak/>
        <w:t xml:space="preserve">Image classification can be used to give an output based on the image it has been given. This image classifier was given a dataset of cats and dogs and from that training it would then be able to tell the difference between them. With </w:t>
      </w:r>
      <w:r w:rsidR="00992C5C" w:rsidRPr="00524557">
        <w:t xml:space="preserve">5 epochs the current model has an accuracy of 65 %. </w:t>
      </w:r>
    </w:p>
    <w:p w14:paraId="2C88A48A" w14:textId="730128F3" w:rsidR="00455BCD" w:rsidRPr="00524557" w:rsidRDefault="00455BCD" w:rsidP="0063467B">
      <w:r w:rsidRPr="00524557">
        <w:rPr>
          <w:noProof/>
          <w:lang w:eastAsia="en-IE"/>
        </w:rPr>
        <w:drawing>
          <wp:inline distT="0" distB="0" distL="0" distR="0" wp14:anchorId="535305EC" wp14:editId="0B9931A7">
            <wp:extent cx="4237630" cy="1581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849" cy="1595273"/>
                    </a:xfrm>
                    <a:prstGeom prst="rect">
                      <a:avLst/>
                    </a:prstGeom>
                  </pic:spPr>
                </pic:pic>
              </a:graphicData>
            </a:graphic>
          </wp:inline>
        </w:drawing>
      </w:r>
    </w:p>
    <w:p w14:paraId="0E8CD5A3" w14:textId="2C447AE5" w:rsidR="00992C5C" w:rsidRPr="00524557" w:rsidRDefault="00992C5C"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9</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w:t>
      </w:r>
      <w:r w:rsidR="00D428B8" w:rsidRPr="00524557">
        <w:fldChar w:fldCharType="end"/>
      </w:r>
      <w:r w:rsidRPr="00524557">
        <w:t xml:space="preserve"> Image Classification Output</w:t>
      </w:r>
    </w:p>
    <w:p w14:paraId="51AC234A" w14:textId="3946B55F" w:rsidR="005567F8" w:rsidRPr="00524557" w:rsidRDefault="005567F8" w:rsidP="0063467B">
      <w:pPr>
        <w:pStyle w:val="Heading2"/>
        <w:rPr>
          <w:lang w:eastAsia="en-IE"/>
        </w:rPr>
      </w:pPr>
      <w:bookmarkStart w:id="37" w:name="_Toc9850582"/>
      <w:r w:rsidRPr="00524557">
        <w:rPr>
          <w:lang w:eastAsia="en-IE"/>
        </w:rPr>
        <w:t>Super Mario Bros. OpenAI using an image classifier</w:t>
      </w:r>
      <w:bookmarkEnd w:id="37"/>
    </w:p>
    <w:tbl>
      <w:tblPr>
        <w:tblStyle w:val="TableGrid"/>
        <w:tblW w:w="0" w:type="auto"/>
        <w:tblInd w:w="175" w:type="dxa"/>
        <w:tblLook w:val="04A0" w:firstRow="1" w:lastRow="0" w:firstColumn="1" w:lastColumn="0" w:noHBand="0" w:noVBand="1"/>
      </w:tblPr>
      <w:tblGrid>
        <w:gridCol w:w="1256"/>
        <w:gridCol w:w="3825"/>
        <w:gridCol w:w="1825"/>
        <w:gridCol w:w="1549"/>
      </w:tblGrid>
      <w:tr w:rsidR="00524557" w:rsidRPr="00524557" w14:paraId="7286670C" w14:textId="77777777" w:rsidTr="00F203FD">
        <w:trPr>
          <w:trHeight w:val="850"/>
        </w:trPr>
        <w:tc>
          <w:tcPr>
            <w:tcW w:w="1256" w:type="dxa"/>
            <w:shd w:val="clear" w:color="auto" w:fill="9CC2E5" w:themeFill="accent1" w:themeFillTint="99"/>
          </w:tcPr>
          <w:p w14:paraId="4697F0E4" w14:textId="7B309276" w:rsidR="009A46E1" w:rsidRPr="00524557" w:rsidRDefault="009A46E1" w:rsidP="0063467B">
            <w:r w:rsidRPr="00524557">
              <w:t>Prototype Number</w:t>
            </w:r>
          </w:p>
        </w:tc>
        <w:tc>
          <w:tcPr>
            <w:tcW w:w="3825" w:type="dxa"/>
            <w:shd w:val="clear" w:color="auto" w:fill="9CC2E5" w:themeFill="accent1" w:themeFillTint="99"/>
          </w:tcPr>
          <w:p w14:paraId="4E012768" w14:textId="74075F54" w:rsidR="009A46E1" w:rsidRPr="00524557" w:rsidRDefault="009A46E1" w:rsidP="0063467B">
            <w:r w:rsidRPr="00524557">
              <w:t>Prototype Name</w:t>
            </w:r>
          </w:p>
        </w:tc>
        <w:tc>
          <w:tcPr>
            <w:tcW w:w="1825" w:type="dxa"/>
            <w:shd w:val="clear" w:color="auto" w:fill="9CC2E5" w:themeFill="accent1" w:themeFillTint="99"/>
          </w:tcPr>
          <w:p w14:paraId="1D518CB0" w14:textId="77777777" w:rsidR="009A46E1" w:rsidRPr="00524557" w:rsidRDefault="009A46E1" w:rsidP="0063467B">
            <w:r w:rsidRPr="00524557">
              <w:t>Start Date</w:t>
            </w:r>
          </w:p>
        </w:tc>
        <w:tc>
          <w:tcPr>
            <w:tcW w:w="1549" w:type="dxa"/>
            <w:shd w:val="clear" w:color="auto" w:fill="9CC2E5" w:themeFill="accent1" w:themeFillTint="99"/>
          </w:tcPr>
          <w:p w14:paraId="5C8EEF7D" w14:textId="77777777" w:rsidR="009A46E1" w:rsidRPr="00524557" w:rsidRDefault="009A46E1" w:rsidP="0063467B">
            <w:r w:rsidRPr="00524557">
              <w:t>Finish Date</w:t>
            </w:r>
          </w:p>
        </w:tc>
      </w:tr>
      <w:tr w:rsidR="009A46E1" w:rsidRPr="00524557" w14:paraId="340DEA28" w14:textId="77777777" w:rsidTr="00F203FD">
        <w:trPr>
          <w:trHeight w:val="471"/>
        </w:trPr>
        <w:tc>
          <w:tcPr>
            <w:tcW w:w="1256" w:type="dxa"/>
          </w:tcPr>
          <w:p w14:paraId="292C32FE" w14:textId="77777777" w:rsidR="009A46E1" w:rsidRPr="00524557" w:rsidRDefault="009A46E1" w:rsidP="0063467B">
            <w:r w:rsidRPr="00524557">
              <w:t>1</w:t>
            </w:r>
          </w:p>
        </w:tc>
        <w:tc>
          <w:tcPr>
            <w:tcW w:w="3825" w:type="dxa"/>
          </w:tcPr>
          <w:p w14:paraId="1FAD0906" w14:textId="77777777" w:rsidR="009A46E1" w:rsidRPr="00524557" w:rsidRDefault="009A46E1" w:rsidP="0063467B">
            <w:r w:rsidRPr="00524557">
              <w:t>Data Collection</w:t>
            </w:r>
          </w:p>
        </w:tc>
        <w:tc>
          <w:tcPr>
            <w:tcW w:w="1825" w:type="dxa"/>
          </w:tcPr>
          <w:p w14:paraId="4C400159" w14:textId="3B527010" w:rsidR="009A46E1" w:rsidRPr="00524557" w:rsidRDefault="009A46E1" w:rsidP="0063467B">
            <w:r w:rsidRPr="00524557">
              <w:t>29/01/2018</w:t>
            </w:r>
          </w:p>
        </w:tc>
        <w:tc>
          <w:tcPr>
            <w:tcW w:w="1549" w:type="dxa"/>
          </w:tcPr>
          <w:p w14:paraId="4E8088D3" w14:textId="32D87253" w:rsidR="009A46E1" w:rsidRPr="00524557" w:rsidRDefault="009A46E1" w:rsidP="0063467B">
            <w:r w:rsidRPr="00524557">
              <w:t>01/02/2018</w:t>
            </w:r>
          </w:p>
        </w:tc>
      </w:tr>
    </w:tbl>
    <w:p w14:paraId="614C48F6" w14:textId="77777777" w:rsidR="009A46E1" w:rsidRPr="00524557" w:rsidRDefault="009A46E1" w:rsidP="0063467B">
      <w:pPr>
        <w:rPr>
          <w:lang w:eastAsia="en-IE"/>
        </w:rPr>
      </w:pPr>
    </w:p>
    <w:tbl>
      <w:tblPr>
        <w:tblStyle w:val="TableGrid"/>
        <w:tblW w:w="0" w:type="auto"/>
        <w:tblInd w:w="175" w:type="dxa"/>
        <w:tblLook w:val="04A0" w:firstRow="1" w:lastRow="0" w:firstColumn="1" w:lastColumn="0" w:noHBand="0" w:noVBand="1"/>
      </w:tblPr>
      <w:tblGrid>
        <w:gridCol w:w="1072"/>
        <w:gridCol w:w="6069"/>
        <w:gridCol w:w="1314"/>
      </w:tblGrid>
      <w:tr w:rsidR="00524557" w:rsidRPr="00524557" w14:paraId="6A0871E1" w14:textId="77777777" w:rsidTr="005567F8">
        <w:trPr>
          <w:trHeight w:val="850"/>
        </w:trPr>
        <w:tc>
          <w:tcPr>
            <w:tcW w:w="1355" w:type="dxa"/>
            <w:shd w:val="clear" w:color="auto" w:fill="9CC2E5" w:themeFill="accent1" w:themeFillTint="99"/>
          </w:tcPr>
          <w:p w14:paraId="53D29EBB" w14:textId="77777777" w:rsidR="005567F8" w:rsidRPr="00524557" w:rsidRDefault="005567F8" w:rsidP="0063467B">
            <w:r w:rsidRPr="00524557">
              <w:t>Task Number</w:t>
            </w:r>
          </w:p>
        </w:tc>
        <w:tc>
          <w:tcPr>
            <w:tcW w:w="5000" w:type="dxa"/>
            <w:shd w:val="clear" w:color="auto" w:fill="9CC2E5" w:themeFill="accent1" w:themeFillTint="99"/>
          </w:tcPr>
          <w:p w14:paraId="52204566" w14:textId="77777777" w:rsidR="005567F8" w:rsidRPr="00524557" w:rsidRDefault="005567F8" w:rsidP="0063467B">
            <w:r w:rsidRPr="00524557">
              <w:t>Details</w:t>
            </w:r>
          </w:p>
        </w:tc>
        <w:tc>
          <w:tcPr>
            <w:tcW w:w="2100" w:type="dxa"/>
            <w:shd w:val="clear" w:color="auto" w:fill="9CC2E5" w:themeFill="accent1" w:themeFillTint="99"/>
          </w:tcPr>
          <w:p w14:paraId="3B132F40" w14:textId="77777777" w:rsidR="005567F8" w:rsidRPr="00524557" w:rsidRDefault="005567F8" w:rsidP="0063467B">
            <w:r w:rsidRPr="00524557">
              <w:t>Status</w:t>
            </w:r>
          </w:p>
        </w:tc>
      </w:tr>
      <w:tr w:rsidR="00524557" w:rsidRPr="00524557" w14:paraId="0A20F7D0" w14:textId="77777777" w:rsidTr="005567F8">
        <w:trPr>
          <w:trHeight w:val="471"/>
        </w:trPr>
        <w:tc>
          <w:tcPr>
            <w:tcW w:w="1355" w:type="dxa"/>
          </w:tcPr>
          <w:p w14:paraId="6105B774" w14:textId="77777777" w:rsidR="005567F8" w:rsidRPr="00524557" w:rsidRDefault="005567F8" w:rsidP="0063467B">
            <w:r w:rsidRPr="00524557">
              <w:t>1</w:t>
            </w:r>
          </w:p>
        </w:tc>
        <w:tc>
          <w:tcPr>
            <w:tcW w:w="5000" w:type="dxa"/>
          </w:tcPr>
          <w:p w14:paraId="335BBA81" w14:textId="77777777" w:rsidR="005567F8" w:rsidRPr="00524557" w:rsidRDefault="005567F8" w:rsidP="0063467B">
            <w:r w:rsidRPr="00524557">
              <w:t xml:space="preserve">Install </w:t>
            </w:r>
            <w:proofErr w:type="spellStart"/>
            <w:r w:rsidRPr="00524557">
              <w:t>Pycharm</w:t>
            </w:r>
            <w:proofErr w:type="spellEnd"/>
          </w:p>
        </w:tc>
        <w:tc>
          <w:tcPr>
            <w:tcW w:w="2100" w:type="dxa"/>
          </w:tcPr>
          <w:p w14:paraId="610EA6C7" w14:textId="77777777" w:rsidR="005567F8" w:rsidRPr="00524557" w:rsidRDefault="005567F8" w:rsidP="0063467B">
            <w:r w:rsidRPr="00524557">
              <w:t>Complete</w:t>
            </w:r>
          </w:p>
        </w:tc>
      </w:tr>
      <w:tr w:rsidR="00524557" w:rsidRPr="00524557" w14:paraId="61AA1E04" w14:textId="77777777" w:rsidTr="005567F8">
        <w:trPr>
          <w:trHeight w:val="471"/>
        </w:trPr>
        <w:tc>
          <w:tcPr>
            <w:tcW w:w="1355" w:type="dxa"/>
          </w:tcPr>
          <w:p w14:paraId="2DCFA009" w14:textId="77777777" w:rsidR="005567F8" w:rsidRPr="00524557" w:rsidRDefault="005567F8" w:rsidP="0063467B">
            <w:r w:rsidRPr="00524557">
              <w:t>2</w:t>
            </w:r>
          </w:p>
        </w:tc>
        <w:tc>
          <w:tcPr>
            <w:tcW w:w="5000" w:type="dxa"/>
          </w:tcPr>
          <w:p w14:paraId="113B38F6" w14:textId="77777777" w:rsidR="005567F8" w:rsidRPr="00524557" w:rsidRDefault="005567F8" w:rsidP="0063467B">
            <w:r w:rsidRPr="00524557">
              <w:t>Install Python 3.6</w:t>
            </w:r>
          </w:p>
        </w:tc>
        <w:tc>
          <w:tcPr>
            <w:tcW w:w="2100" w:type="dxa"/>
          </w:tcPr>
          <w:p w14:paraId="2804F7FB" w14:textId="77777777" w:rsidR="005567F8" w:rsidRPr="00524557" w:rsidRDefault="005567F8" w:rsidP="0063467B">
            <w:r w:rsidRPr="00524557">
              <w:t>Complete</w:t>
            </w:r>
          </w:p>
        </w:tc>
      </w:tr>
      <w:tr w:rsidR="00524557" w:rsidRPr="00524557" w14:paraId="37504CE2" w14:textId="77777777" w:rsidTr="005567F8">
        <w:trPr>
          <w:trHeight w:val="471"/>
        </w:trPr>
        <w:tc>
          <w:tcPr>
            <w:tcW w:w="1355" w:type="dxa"/>
          </w:tcPr>
          <w:p w14:paraId="59A7D936" w14:textId="749AFAB5" w:rsidR="005567F8" w:rsidRPr="00524557" w:rsidRDefault="005567F8" w:rsidP="0063467B">
            <w:r w:rsidRPr="00524557">
              <w:t>3</w:t>
            </w:r>
          </w:p>
        </w:tc>
        <w:tc>
          <w:tcPr>
            <w:tcW w:w="5000" w:type="dxa"/>
          </w:tcPr>
          <w:p w14:paraId="1744E16F" w14:textId="77777777" w:rsidR="005567F8" w:rsidRPr="00524557" w:rsidRDefault="005567F8" w:rsidP="0063467B">
            <w:r w:rsidRPr="00524557">
              <w:t>Download Image Classification Code</w:t>
            </w:r>
          </w:p>
          <w:p w14:paraId="4889199E" w14:textId="77777777" w:rsidR="005567F8" w:rsidRPr="00524557" w:rsidRDefault="007102F8" w:rsidP="0063467B">
            <w:pPr>
              <w:rPr>
                <w:sz w:val="20"/>
                <w:szCs w:val="20"/>
              </w:rPr>
            </w:pPr>
            <w:hyperlink r:id="rId25" w:history="1">
              <w:r w:rsidR="005567F8" w:rsidRPr="00524557">
                <w:rPr>
                  <w:rStyle w:val="Hyperlink"/>
                  <w:rFonts w:asciiTheme="minorHAnsi" w:hAnsiTheme="minorHAnsi"/>
                  <w:color w:val="auto"/>
                  <w:sz w:val="20"/>
                  <w:szCs w:val="20"/>
                </w:rPr>
                <w:t>https://gist.github.com/fchollet/0830affa1f7f19fd47b06d4cf89ed44d</w:t>
              </w:r>
            </w:hyperlink>
          </w:p>
        </w:tc>
        <w:tc>
          <w:tcPr>
            <w:tcW w:w="2100" w:type="dxa"/>
          </w:tcPr>
          <w:p w14:paraId="4EA8A860" w14:textId="77777777" w:rsidR="005567F8" w:rsidRPr="00524557" w:rsidRDefault="005567F8" w:rsidP="0063467B">
            <w:r w:rsidRPr="00524557">
              <w:t>Complete</w:t>
            </w:r>
          </w:p>
        </w:tc>
      </w:tr>
      <w:tr w:rsidR="00524557" w:rsidRPr="00524557" w14:paraId="4814E48A" w14:textId="77777777" w:rsidTr="005567F8">
        <w:trPr>
          <w:trHeight w:val="471"/>
        </w:trPr>
        <w:tc>
          <w:tcPr>
            <w:tcW w:w="1355" w:type="dxa"/>
          </w:tcPr>
          <w:p w14:paraId="564E6461" w14:textId="3578E56F" w:rsidR="005567F8" w:rsidRPr="00524557" w:rsidRDefault="005567F8" w:rsidP="0063467B">
            <w:r w:rsidRPr="00524557">
              <w:t>4</w:t>
            </w:r>
          </w:p>
        </w:tc>
        <w:tc>
          <w:tcPr>
            <w:tcW w:w="5000" w:type="dxa"/>
          </w:tcPr>
          <w:p w14:paraId="186DD0C8" w14:textId="77777777" w:rsidR="005567F8" w:rsidRPr="00524557" w:rsidRDefault="005567F8" w:rsidP="0063467B">
            <w:r w:rsidRPr="00524557">
              <w:t>Clone Super Mario Open AI code</w:t>
            </w:r>
          </w:p>
          <w:p w14:paraId="47EF3F94" w14:textId="77777777" w:rsidR="005567F8" w:rsidRPr="00524557" w:rsidRDefault="005567F8" w:rsidP="0063467B">
            <w:r w:rsidRPr="00524557">
              <w:t>https://github.com/Kautenja/gym-super-mario-bros</w:t>
            </w:r>
          </w:p>
        </w:tc>
        <w:tc>
          <w:tcPr>
            <w:tcW w:w="2100" w:type="dxa"/>
          </w:tcPr>
          <w:p w14:paraId="4066F013" w14:textId="77777777" w:rsidR="005567F8" w:rsidRPr="00524557" w:rsidRDefault="005567F8" w:rsidP="0063467B">
            <w:r w:rsidRPr="00524557">
              <w:t xml:space="preserve">Complete </w:t>
            </w:r>
          </w:p>
        </w:tc>
      </w:tr>
      <w:tr w:rsidR="00524557" w:rsidRPr="00524557" w14:paraId="48E6F588" w14:textId="77777777" w:rsidTr="005567F8">
        <w:trPr>
          <w:trHeight w:val="471"/>
        </w:trPr>
        <w:tc>
          <w:tcPr>
            <w:tcW w:w="1355" w:type="dxa"/>
          </w:tcPr>
          <w:p w14:paraId="015DBC53" w14:textId="00D167C6" w:rsidR="005567F8" w:rsidRPr="00524557" w:rsidRDefault="005567F8" w:rsidP="0063467B">
            <w:r w:rsidRPr="00524557">
              <w:t>5</w:t>
            </w:r>
          </w:p>
        </w:tc>
        <w:tc>
          <w:tcPr>
            <w:tcW w:w="5000" w:type="dxa"/>
          </w:tcPr>
          <w:p w14:paraId="040E733B" w14:textId="2D7B6A5C" w:rsidR="005567F8" w:rsidRPr="00524557" w:rsidRDefault="005567F8" w:rsidP="0063467B">
            <w:r w:rsidRPr="00524557">
              <w:t>Add image classification Code to Super Mario Gym</w:t>
            </w:r>
          </w:p>
        </w:tc>
        <w:tc>
          <w:tcPr>
            <w:tcW w:w="2100" w:type="dxa"/>
          </w:tcPr>
          <w:p w14:paraId="39673EF4" w14:textId="035482D0" w:rsidR="005567F8" w:rsidRPr="00524557" w:rsidRDefault="005567F8" w:rsidP="0063467B">
            <w:r w:rsidRPr="00524557">
              <w:t>Complete</w:t>
            </w:r>
          </w:p>
        </w:tc>
      </w:tr>
      <w:tr w:rsidR="00524557" w:rsidRPr="00524557" w14:paraId="06700EAD" w14:textId="77777777" w:rsidTr="005567F8">
        <w:trPr>
          <w:trHeight w:val="471"/>
        </w:trPr>
        <w:tc>
          <w:tcPr>
            <w:tcW w:w="1355" w:type="dxa"/>
          </w:tcPr>
          <w:p w14:paraId="64906197" w14:textId="4EEA97CD" w:rsidR="005567F8" w:rsidRPr="00524557" w:rsidRDefault="009175CE" w:rsidP="0063467B">
            <w:r w:rsidRPr="00524557">
              <w:lastRenderedPageBreak/>
              <w:t>6</w:t>
            </w:r>
          </w:p>
        </w:tc>
        <w:tc>
          <w:tcPr>
            <w:tcW w:w="5000" w:type="dxa"/>
          </w:tcPr>
          <w:p w14:paraId="11FCC76F" w14:textId="58356C10" w:rsidR="005567F8" w:rsidRPr="00524557" w:rsidRDefault="005567F8" w:rsidP="0063467B">
            <w:r w:rsidRPr="00524557">
              <w:t>Change network topology and remove training</w:t>
            </w:r>
          </w:p>
        </w:tc>
        <w:tc>
          <w:tcPr>
            <w:tcW w:w="2100" w:type="dxa"/>
          </w:tcPr>
          <w:p w14:paraId="297B9E2E" w14:textId="77777777" w:rsidR="005567F8" w:rsidRPr="00524557" w:rsidRDefault="005567F8" w:rsidP="0063467B">
            <w:r w:rsidRPr="00524557">
              <w:t>Complete</w:t>
            </w:r>
          </w:p>
        </w:tc>
      </w:tr>
      <w:tr w:rsidR="00524557" w:rsidRPr="00524557" w14:paraId="01413912" w14:textId="77777777" w:rsidTr="005567F8">
        <w:trPr>
          <w:trHeight w:val="471"/>
        </w:trPr>
        <w:tc>
          <w:tcPr>
            <w:tcW w:w="1355" w:type="dxa"/>
          </w:tcPr>
          <w:p w14:paraId="13EFACA9" w14:textId="6E0E3368" w:rsidR="005567F8" w:rsidRPr="00524557" w:rsidRDefault="009175CE" w:rsidP="0063467B">
            <w:r w:rsidRPr="00524557">
              <w:t>7</w:t>
            </w:r>
          </w:p>
        </w:tc>
        <w:tc>
          <w:tcPr>
            <w:tcW w:w="5000" w:type="dxa"/>
          </w:tcPr>
          <w:p w14:paraId="6CBF9081" w14:textId="40FA741A" w:rsidR="005567F8" w:rsidRPr="00524557" w:rsidRDefault="009175CE" w:rsidP="0063467B">
            <w:r w:rsidRPr="00524557">
              <w:t>Add code to calculate Action converting numbers 0 – 1 to a whole number from the number of given actions</w:t>
            </w:r>
          </w:p>
        </w:tc>
        <w:tc>
          <w:tcPr>
            <w:tcW w:w="2100" w:type="dxa"/>
          </w:tcPr>
          <w:p w14:paraId="0C179F26" w14:textId="77777777" w:rsidR="005567F8" w:rsidRPr="00524557" w:rsidRDefault="005567F8" w:rsidP="0063467B">
            <w:r w:rsidRPr="00524557">
              <w:t>Complete</w:t>
            </w:r>
          </w:p>
        </w:tc>
      </w:tr>
      <w:tr w:rsidR="00524557" w:rsidRPr="00524557" w14:paraId="192F685A" w14:textId="77777777" w:rsidTr="005567F8">
        <w:trPr>
          <w:trHeight w:val="471"/>
        </w:trPr>
        <w:tc>
          <w:tcPr>
            <w:tcW w:w="1355" w:type="dxa"/>
          </w:tcPr>
          <w:p w14:paraId="3E3706DC" w14:textId="70082508" w:rsidR="005567F8" w:rsidRPr="00524557" w:rsidRDefault="009175CE" w:rsidP="0063467B">
            <w:r w:rsidRPr="00524557">
              <w:t>8</w:t>
            </w:r>
          </w:p>
        </w:tc>
        <w:tc>
          <w:tcPr>
            <w:tcW w:w="5000" w:type="dxa"/>
          </w:tcPr>
          <w:p w14:paraId="600EFCEA" w14:textId="71D9C086" w:rsidR="005567F8" w:rsidRPr="00524557" w:rsidRDefault="009175CE" w:rsidP="0063467B">
            <w:r w:rsidRPr="00524557">
              <w:t>Run code to verify working</w:t>
            </w:r>
          </w:p>
        </w:tc>
        <w:tc>
          <w:tcPr>
            <w:tcW w:w="2100" w:type="dxa"/>
          </w:tcPr>
          <w:p w14:paraId="3A097DE4" w14:textId="77777777" w:rsidR="005567F8" w:rsidRPr="00524557" w:rsidRDefault="005567F8" w:rsidP="0063467B">
            <w:r w:rsidRPr="00524557">
              <w:t>Complete</w:t>
            </w:r>
          </w:p>
        </w:tc>
      </w:tr>
      <w:tr w:rsidR="009175CE" w:rsidRPr="00524557" w14:paraId="1E0A16AC" w14:textId="77777777" w:rsidTr="005567F8">
        <w:trPr>
          <w:trHeight w:val="471"/>
        </w:trPr>
        <w:tc>
          <w:tcPr>
            <w:tcW w:w="1355" w:type="dxa"/>
          </w:tcPr>
          <w:p w14:paraId="4512DFB8" w14:textId="04148716" w:rsidR="009175CE" w:rsidRPr="00524557" w:rsidRDefault="009175CE" w:rsidP="0063467B">
            <w:r w:rsidRPr="00524557">
              <w:t>9</w:t>
            </w:r>
          </w:p>
        </w:tc>
        <w:tc>
          <w:tcPr>
            <w:tcW w:w="5000" w:type="dxa"/>
          </w:tcPr>
          <w:p w14:paraId="001D7229" w14:textId="18D923AF" w:rsidR="009175CE" w:rsidRPr="00524557" w:rsidRDefault="009175CE" w:rsidP="0063467B">
            <w:r w:rsidRPr="00524557">
              <w:t>Debug Code to see outputs</w:t>
            </w:r>
          </w:p>
        </w:tc>
        <w:tc>
          <w:tcPr>
            <w:tcW w:w="2100" w:type="dxa"/>
          </w:tcPr>
          <w:p w14:paraId="04B139FB" w14:textId="75349CCE" w:rsidR="009175CE" w:rsidRPr="00524557" w:rsidRDefault="00EE45E2" w:rsidP="0063467B">
            <w:r w:rsidRPr="00524557">
              <w:t>Complete</w:t>
            </w:r>
          </w:p>
        </w:tc>
      </w:tr>
    </w:tbl>
    <w:p w14:paraId="0745689E" w14:textId="77777777" w:rsidR="009175CE" w:rsidRPr="00524557" w:rsidRDefault="009175CE" w:rsidP="0063467B">
      <w:pPr>
        <w:rPr>
          <w:lang w:eastAsia="en-IE"/>
        </w:rPr>
      </w:pPr>
    </w:p>
    <w:p w14:paraId="3B03731E" w14:textId="50EBD10E" w:rsidR="006C12A9" w:rsidRPr="00524557" w:rsidRDefault="009175CE" w:rsidP="0063467B">
      <w:pPr>
        <w:rPr>
          <w:lang w:eastAsia="en-IE"/>
        </w:rPr>
      </w:pPr>
      <w:r w:rsidRPr="00524557">
        <w:rPr>
          <w:lang w:eastAsia="en-IE"/>
        </w:rPr>
        <w:t xml:space="preserve">Starting with Super Mario Open AI gym the code was changed to create a convolutional neural network that would take in an image of the correct size that is being outputted by the emulator. This is then used to give a prediction these predictions are between 0 – 1 which will not work for the given actions. This needs to be mapped to the number of actions possible for instance is the number of actions was 5 then 0 – 1 would need to be divided up into 5 equal parts each mapped to a whole number between 0 and 4. </w:t>
      </w:r>
    </w:p>
    <w:p w14:paraId="01BFD849" w14:textId="37D925F6" w:rsidR="00211C49" w:rsidRPr="00524557" w:rsidRDefault="00211C49" w:rsidP="0063467B">
      <w:pPr>
        <w:rPr>
          <w:lang w:eastAsia="en-IE"/>
        </w:rPr>
      </w:pPr>
      <w:r w:rsidRPr="00524557">
        <w:rPr>
          <w:lang w:eastAsia="en-IE"/>
        </w:rPr>
        <w:br w:type="page"/>
      </w:r>
    </w:p>
    <w:p w14:paraId="1A41BD51" w14:textId="6F3763FA" w:rsidR="006C12A9" w:rsidRPr="00524557" w:rsidRDefault="006C12A9" w:rsidP="0063467B">
      <w:pPr>
        <w:pStyle w:val="Heading1"/>
      </w:pPr>
      <w:bookmarkStart w:id="38" w:name="_Toc9850583"/>
      <w:r w:rsidRPr="00524557">
        <w:lastRenderedPageBreak/>
        <w:t>Implementation</w:t>
      </w:r>
      <w:bookmarkEnd w:id="38"/>
    </w:p>
    <w:p w14:paraId="2C9B09FD" w14:textId="189FD590" w:rsidR="009175CE" w:rsidRPr="00524557" w:rsidRDefault="006C12A9" w:rsidP="0063467B">
      <w:pPr>
        <w:pStyle w:val="Heading2"/>
      </w:pPr>
      <w:bookmarkStart w:id="39" w:name="_Toc9850584"/>
      <w:r w:rsidRPr="00524557">
        <w:t>Sprints</w:t>
      </w:r>
      <w:bookmarkEnd w:id="39"/>
    </w:p>
    <w:p w14:paraId="2E2F8605" w14:textId="17B680FA" w:rsidR="006C12A9" w:rsidRPr="00524557" w:rsidRDefault="006C12A9" w:rsidP="0063467B">
      <w:r w:rsidRPr="00524557">
        <w:t>This chapter will describe the development process undertaken. The key phases of development will involve the following steps</w:t>
      </w:r>
    </w:p>
    <w:p w14:paraId="74A46C4B" w14:textId="03F7006D" w:rsidR="004B4B42" w:rsidRPr="00524557" w:rsidRDefault="006C12A9" w:rsidP="0063467B">
      <w:pPr>
        <w:pStyle w:val="ListParagraph"/>
        <w:numPr>
          <w:ilvl w:val="0"/>
          <w:numId w:val="20"/>
        </w:numPr>
      </w:pPr>
      <w:r w:rsidRPr="00524557">
        <w:t xml:space="preserve">Data collection </w:t>
      </w:r>
      <w:r w:rsidR="00440967" w:rsidRPr="00524557">
        <w:t>and Training</w:t>
      </w:r>
      <w:r w:rsidR="004B4B42" w:rsidRPr="00524557">
        <w:t xml:space="preserve"> and replay</w:t>
      </w:r>
      <w:r w:rsidR="00440967" w:rsidRPr="00524557">
        <w:t xml:space="preserve"> environment</w:t>
      </w:r>
    </w:p>
    <w:p w14:paraId="40C6BF83" w14:textId="4AC16660" w:rsidR="006C12A9" w:rsidRPr="00524557" w:rsidRDefault="006C12A9" w:rsidP="0063467B">
      <w:pPr>
        <w:pStyle w:val="ListParagraph"/>
        <w:numPr>
          <w:ilvl w:val="1"/>
          <w:numId w:val="20"/>
        </w:numPr>
      </w:pPr>
      <w:r w:rsidRPr="00524557">
        <w:t>gathering gameplay data such as button presses and screen capture</w:t>
      </w:r>
      <w:r w:rsidR="004E5573" w:rsidRPr="00524557">
        <w:t>. Using an emulator e</w:t>
      </w:r>
      <w:r w:rsidR="000F5DA7" w:rsidRPr="00524557">
        <w:t>.</w:t>
      </w:r>
      <w:r w:rsidR="004E5573" w:rsidRPr="00524557">
        <w:t xml:space="preserve">g. </w:t>
      </w:r>
      <w:proofErr w:type="spellStart"/>
      <w:r w:rsidR="004E5573" w:rsidRPr="00524557">
        <w:t>Bizhawk</w:t>
      </w:r>
      <w:proofErr w:type="spellEnd"/>
      <w:r w:rsidR="004E5573" w:rsidRPr="00524557">
        <w:t>, Python</w:t>
      </w:r>
    </w:p>
    <w:p w14:paraId="4A5E1466" w14:textId="435D616A" w:rsidR="00D73BAC" w:rsidRPr="00524557" w:rsidRDefault="004B4B42" w:rsidP="0063467B">
      <w:pPr>
        <w:pStyle w:val="ListParagraph"/>
        <w:numPr>
          <w:ilvl w:val="1"/>
          <w:numId w:val="20"/>
        </w:numPr>
      </w:pPr>
      <w:r w:rsidRPr="00524557">
        <w:t>Creating an environment for Training and Playback of trained models.</w:t>
      </w:r>
    </w:p>
    <w:p w14:paraId="37656379" w14:textId="69765DCA" w:rsidR="00D73BAC" w:rsidRPr="00524557" w:rsidRDefault="00D73BAC" w:rsidP="0063467B">
      <w:pPr>
        <w:pStyle w:val="ListParagraph"/>
        <w:numPr>
          <w:ilvl w:val="0"/>
          <w:numId w:val="20"/>
        </w:numPr>
      </w:pPr>
      <w:r w:rsidRPr="00524557">
        <w:t>NEAT – Creating a NEAT framework</w:t>
      </w:r>
    </w:p>
    <w:p w14:paraId="4F7EA9B2" w14:textId="1E8ED9C4" w:rsidR="006C12A9" w:rsidRPr="00524557" w:rsidRDefault="006C12A9" w:rsidP="0063467B">
      <w:pPr>
        <w:pStyle w:val="ListParagraph"/>
        <w:numPr>
          <w:ilvl w:val="0"/>
          <w:numId w:val="20"/>
        </w:numPr>
      </w:pPr>
      <w:r w:rsidRPr="00524557">
        <w:t>Q-learning environment – data needed to perform</w:t>
      </w:r>
      <w:r w:rsidR="000E36EC" w:rsidRPr="00524557">
        <w:t xml:space="preserve"> </w:t>
      </w:r>
      <w:r w:rsidRPr="00524557">
        <w:t>q-learning</w:t>
      </w:r>
    </w:p>
    <w:p w14:paraId="6944EBA6" w14:textId="0A684139" w:rsidR="00E0484E" w:rsidRPr="00524557" w:rsidRDefault="0037477D" w:rsidP="0063467B">
      <w:pPr>
        <w:pStyle w:val="ListParagraph"/>
        <w:numPr>
          <w:ilvl w:val="1"/>
          <w:numId w:val="20"/>
        </w:numPr>
      </w:pPr>
      <w:r w:rsidRPr="00524557">
        <w:t>Q-Learning – my own algorithm</w:t>
      </w:r>
    </w:p>
    <w:p w14:paraId="291B745B" w14:textId="1F56923F" w:rsidR="0037477D" w:rsidRPr="00524557" w:rsidRDefault="0037477D" w:rsidP="0063467B">
      <w:pPr>
        <w:pStyle w:val="ListParagraph"/>
        <w:numPr>
          <w:ilvl w:val="1"/>
          <w:numId w:val="20"/>
        </w:numPr>
      </w:pPr>
      <w:r w:rsidRPr="00524557">
        <w:t>Deep Q-Learning – medium code changed to use my environment</w:t>
      </w:r>
    </w:p>
    <w:p w14:paraId="4EDFD673" w14:textId="4D6DBBF7" w:rsidR="0037477D" w:rsidRPr="00524557" w:rsidRDefault="00C24DE9" w:rsidP="0063467B">
      <w:pPr>
        <w:pStyle w:val="ListParagraph"/>
        <w:numPr>
          <w:ilvl w:val="1"/>
          <w:numId w:val="20"/>
        </w:numPr>
      </w:pPr>
      <w:r w:rsidRPr="00524557">
        <w:t>Duelling</w:t>
      </w:r>
      <w:r w:rsidR="001862EC" w:rsidRPr="00524557">
        <w:t xml:space="preserve"> Deep Q-Learning</w:t>
      </w:r>
      <w:r w:rsidR="000345BD" w:rsidRPr="00524557">
        <w:t xml:space="preserve"> with</w:t>
      </w:r>
      <w:r w:rsidR="001862EC" w:rsidRPr="00524557">
        <w:t xml:space="preserve"> Prioritised </w:t>
      </w:r>
      <w:r w:rsidR="00253D2C" w:rsidRPr="00524557">
        <w:t>Experience Replay – Medium code</w:t>
      </w:r>
    </w:p>
    <w:p w14:paraId="18977D3D" w14:textId="0C70B2E3" w:rsidR="004C525B" w:rsidRPr="00524557" w:rsidRDefault="004E5573" w:rsidP="0063467B">
      <w:pPr>
        <w:pStyle w:val="ListParagraph"/>
        <w:numPr>
          <w:ilvl w:val="0"/>
          <w:numId w:val="20"/>
        </w:numPr>
      </w:pPr>
      <w:r w:rsidRPr="00524557">
        <w:t xml:space="preserve">Running a </w:t>
      </w:r>
      <w:r w:rsidR="00895F27" w:rsidRPr="00524557">
        <w:t xml:space="preserve">saved </w:t>
      </w:r>
      <w:r w:rsidRPr="00524557">
        <w:t>model – Saving the model and running in an environment</w:t>
      </w:r>
      <w:r w:rsidR="004C525B" w:rsidRPr="00524557">
        <w:br w:type="page"/>
      </w:r>
    </w:p>
    <w:p w14:paraId="5ABB0358" w14:textId="379E0D6F" w:rsidR="000F5DA7" w:rsidRPr="00524557" w:rsidRDefault="000F5DA7" w:rsidP="0063467B">
      <w:pPr>
        <w:pStyle w:val="Heading3"/>
      </w:pPr>
      <w:bookmarkStart w:id="40" w:name="_Toc9850585"/>
      <w:r w:rsidRPr="00524557">
        <w:lastRenderedPageBreak/>
        <w:t>Sprint 1 – Data Collection</w:t>
      </w:r>
      <w:r w:rsidR="006D26E9" w:rsidRPr="00524557">
        <w:t xml:space="preserve"> and Environment Creation</w:t>
      </w:r>
      <w:bookmarkEnd w:id="40"/>
    </w:p>
    <w:tbl>
      <w:tblPr>
        <w:tblStyle w:val="TableGrid"/>
        <w:tblW w:w="0" w:type="auto"/>
        <w:tblInd w:w="175" w:type="dxa"/>
        <w:tblLook w:val="04A0" w:firstRow="1" w:lastRow="0" w:firstColumn="1" w:lastColumn="0" w:noHBand="0" w:noVBand="1"/>
      </w:tblPr>
      <w:tblGrid>
        <w:gridCol w:w="1256"/>
        <w:gridCol w:w="3825"/>
        <w:gridCol w:w="1825"/>
        <w:gridCol w:w="1549"/>
      </w:tblGrid>
      <w:tr w:rsidR="00524557" w:rsidRPr="00524557" w14:paraId="1AF6F4A6" w14:textId="729223F3" w:rsidTr="000F5DA7">
        <w:trPr>
          <w:trHeight w:val="850"/>
        </w:trPr>
        <w:tc>
          <w:tcPr>
            <w:tcW w:w="1256" w:type="dxa"/>
            <w:shd w:val="clear" w:color="auto" w:fill="9CC2E5" w:themeFill="accent1" w:themeFillTint="99"/>
          </w:tcPr>
          <w:p w14:paraId="2A36301F" w14:textId="6BFB46CC" w:rsidR="000F5DA7" w:rsidRPr="00524557" w:rsidRDefault="000F5DA7" w:rsidP="0063467B">
            <w:r w:rsidRPr="00524557">
              <w:t>Sprint Number</w:t>
            </w:r>
          </w:p>
        </w:tc>
        <w:tc>
          <w:tcPr>
            <w:tcW w:w="3825" w:type="dxa"/>
            <w:shd w:val="clear" w:color="auto" w:fill="9CC2E5" w:themeFill="accent1" w:themeFillTint="99"/>
          </w:tcPr>
          <w:p w14:paraId="7BE0D0C0" w14:textId="7126F081" w:rsidR="000F5DA7" w:rsidRPr="00524557" w:rsidRDefault="000F5DA7" w:rsidP="0063467B">
            <w:r w:rsidRPr="00524557">
              <w:t>Sprint Name</w:t>
            </w:r>
          </w:p>
        </w:tc>
        <w:tc>
          <w:tcPr>
            <w:tcW w:w="1825" w:type="dxa"/>
            <w:shd w:val="clear" w:color="auto" w:fill="9CC2E5" w:themeFill="accent1" w:themeFillTint="99"/>
          </w:tcPr>
          <w:p w14:paraId="7AB55E7E" w14:textId="1CBF2595" w:rsidR="000F5DA7" w:rsidRPr="00524557" w:rsidRDefault="000F5DA7" w:rsidP="0063467B">
            <w:r w:rsidRPr="00524557">
              <w:t>Start Date</w:t>
            </w:r>
          </w:p>
        </w:tc>
        <w:tc>
          <w:tcPr>
            <w:tcW w:w="1549" w:type="dxa"/>
            <w:shd w:val="clear" w:color="auto" w:fill="9CC2E5" w:themeFill="accent1" w:themeFillTint="99"/>
          </w:tcPr>
          <w:p w14:paraId="6B7A157D" w14:textId="5E65B30C" w:rsidR="000F5DA7" w:rsidRPr="00524557" w:rsidRDefault="000F5DA7" w:rsidP="0063467B">
            <w:r w:rsidRPr="00524557">
              <w:t>Finish Date</w:t>
            </w:r>
          </w:p>
        </w:tc>
      </w:tr>
      <w:tr w:rsidR="000F5DA7" w:rsidRPr="00524557" w14:paraId="49AAAACD" w14:textId="4597521F" w:rsidTr="000F5DA7">
        <w:trPr>
          <w:trHeight w:val="471"/>
        </w:trPr>
        <w:tc>
          <w:tcPr>
            <w:tcW w:w="1256" w:type="dxa"/>
          </w:tcPr>
          <w:p w14:paraId="0F1434F0" w14:textId="77777777" w:rsidR="000F5DA7" w:rsidRPr="00524557" w:rsidRDefault="000F5DA7" w:rsidP="0063467B">
            <w:r w:rsidRPr="00524557">
              <w:t>1</w:t>
            </w:r>
          </w:p>
        </w:tc>
        <w:tc>
          <w:tcPr>
            <w:tcW w:w="3825" w:type="dxa"/>
          </w:tcPr>
          <w:p w14:paraId="153F8A3F" w14:textId="4D87C224" w:rsidR="000F5DA7" w:rsidRPr="00524557" w:rsidRDefault="000F5DA7" w:rsidP="0063467B">
            <w:r w:rsidRPr="00524557">
              <w:t>Data Collection</w:t>
            </w:r>
            <w:r w:rsidR="00BC1C76" w:rsidRPr="00524557">
              <w:t xml:space="preserve"> </w:t>
            </w:r>
            <w:proofErr w:type="gramStart"/>
            <w:r w:rsidR="00BC1C76" w:rsidRPr="00524557">
              <w:t>And</w:t>
            </w:r>
            <w:proofErr w:type="gramEnd"/>
            <w:r w:rsidR="00BC1C76" w:rsidRPr="00524557">
              <w:t xml:space="preserve"> Environment</w:t>
            </w:r>
          </w:p>
        </w:tc>
        <w:tc>
          <w:tcPr>
            <w:tcW w:w="1825" w:type="dxa"/>
          </w:tcPr>
          <w:p w14:paraId="41A7490F" w14:textId="5CF616E2" w:rsidR="000F5DA7" w:rsidRPr="00524557" w:rsidRDefault="000F5DA7" w:rsidP="0063467B">
            <w:r w:rsidRPr="00524557">
              <w:t>2</w:t>
            </w:r>
            <w:r w:rsidR="00F203FD" w:rsidRPr="00524557">
              <w:t>1</w:t>
            </w:r>
            <w:r w:rsidRPr="00524557">
              <w:t>/01/2019</w:t>
            </w:r>
          </w:p>
        </w:tc>
        <w:tc>
          <w:tcPr>
            <w:tcW w:w="1549" w:type="dxa"/>
          </w:tcPr>
          <w:p w14:paraId="593656E3" w14:textId="7BD3D298" w:rsidR="000F5DA7" w:rsidRPr="00524557" w:rsidRDefault="00F203FD" w:rsidP="0063467B">
            <w:r w:rsidRPr="00524557">
              <w:t>0</w:t>
            </w:r>
            <w:r w:rsidR="003714AA" w:rsidRPr="00524557">
              <w:t>1</w:t>
            </w:r>
            <w:r w:rsidR="000F5DA7" w:rsidRPr="00524557">
              <w:t>/0</w:t>
            </w:r>
            <w:r w:rsidRPr="00524557">
              <w:t>2</w:t>
            </w:r>
            <w:r w:rsidR="000F5DA7" w:rsidRPr="00524557">
              <w:t>/2019</w:t>
            </w:r>
          </w:p>
        </w:tc>
      </w:tr>
    </w:tbl>
    <w:p w14:paraId="494CC298" w14:textId="77777777" w:rsidR="000F5DA7" w:rsidRPr="00524557" w:rsidRDefault="000F5DA7" w:rsidP="0063467B"/>
    <w:tbl>
      <w:tblPr>
        <w:tblStyle w:val="TableGrid"/>
        <w:tblW w:w="0" w:type="auto"/>
        <w:tblInd w:w="175" w:type="dxa"/>
        <w:tblLook w:val="04A0" w:firstRow="1" w:lastRow="0" w:firstColumn="1" w:lastColumn="0" w:noHBand="0" w:noVBand="1"/>
      </w:tblPr>
      <w:tblGrid>
        <w:gridCol w:w="1355"/>
        <w:gridCol w:w="5000"/>
        <w:gridCol w:w="2100"/>
      </w:tblGrid>
      <w:tr w:rsidR="00524557" w:rsidRPr="00524557" w14:paraId="346E21E5" w14:textId="77777777" w:rsidTr="00E727AC">
        <w:trPr>
          <w:trHeight w:val="850"/>
        </w:trPr>
        <w:tc>
          <w:tcPr>
            <w:tcW w:w="1355" w:type="dxa"/>
            <w:shd w:val="clear" w:color="auto" w:fill="9CC2E5" w:themeFill="accent1" w:themeFillTint="99"/>
          </w:tcPr>
          <w:p w14:paraId="6711B80F" w14:textId="77777777" w:rsidR="000F5DA7" w:rsidRPr="00524557" w:rsidRDefault="000F5DA7" w:rsidP="0063467B">
            <w:r w:rsidRPr="00524557">
              <w:t>Task Number</w:t>
            </w:r>
          </w:p>
        </w:tc>
        <w:tc>
          <w:tcPr>
            <w:tcW w:w="5000" w:type="dxa"/>
            <w:shd w:val="clear" w:color="auto" w:fill="9CC2E5" w:themeFill="accent1" w:themeFillTint="99"/>
          </w:tcPr>
          <w:p w14:paraId="2DCF0A04" w14:textId="77777777" w:rsidR="000F5DA7" w:rsidRPr="00524557" w:rsidRDefault="000F5DA7" w:rsidP="0063467B">
            <w:r w:rsidRPr="00524557">
              <w:t>Details</w:t>
            </w:r>
          </w:p>
        </w:tc>
        <w:tc>
          <w:tcPr>
            <w:tcW w:w="2100" w:type="dxa"/>
            <w:shd w:val="clear" w:color="auto" w:fill="9CC2E5" w:themeFill="accent1" w:themeFillTint="99"/>
          </w:tcPr>
          <w:p w14:paraId="7AC00AE0" w14:textId="77777777" w:rsidR="000F5DA7" w:rsidRPr="00524557" w:rsidRDefault="000F5DA7" w:rsidP="0063467B">
            <w:r w:rsidRPr="00524557">
              <w:t>Status</w:t>
            </w:r>
          </w:p>
        </w:tc>
      </w:tr>
      <w:tr w:rsidR="00524557" w:rsidRPr="00524557" w14:paraId="6D031907" w14:textId="77777777" w:rsidTr="00E727AC">
        <w:trPr>
          <w:trHeight w:val="850"/>
        </w:trPr>
        <w:tc>
          <w:tcPr>
            <w:tcW w:w="1355" w:type="dxa"/>
            <w:shd w:val="clear" w:color="auto" w:fill="auto"/>
          </w:tcPr>
          <w:p w14:paraId="2E8E0A88" w14:textId="2AE41934" w:rsidR="00957535" w:rsidRPr="00524557" w:rsidRDefault="00957535" w:rsidP="0063467B">
            <w:r w:rsidRPr="00524557">
              <w:t>1</w:t>
            </w:r>
          </w:p>
        </w:tc>
        <w:tc>
          <w:tcPr>
            <w:tcW w:w="5000" w:type="dxa"/>
            <w:shd w:val="clear" w:color="auto" w:fill="auto"/>
          </w:tcPr>
          <w:p w14:paraId="1A36C6D8" w14:textId="7E08A5A0" w:rsidR="00957535" w:rsidRPr="00524557" w:rsidRDefault="00957535" w:rsidP="0063467B">
            <w:r w:rsidRPr="00524557">
              <w:t>CSV File formatting</w:t>
            </w:r>
          </w:p>
        </w:tc>
        <w:tc>
          <w:tcPr>
            <w:tcW w:w="2100" w:type="dxa"/>
            <w:shd w:val="clear" w:color="auto" w:fill="auto"/>
          </w:tcPr>
          <w:p w14:paraId="4277123A" w14:textId="6CB0DE78" w:rsidR="00957535" w:rsidRPr="00524557" w:rsidRDefault="00957535" w:rsidP="0063467B">
            <w:r w:rsidRPr="00524557">
              <w:t>Complete</w:t>
            </w:r>
          </w:p>
        </w:tc>
      </w:tr>
      <w:tr w:rsidR="00524557" w:rsidRPr="00524557" w14:paraId="4892C94D" w14:textId="77777777" w:rsidTr="00E727AC">
        <w:trPr>
          <w:trHeight w:val="471"/>
        </w:trPr>
        <w:tc>
          <w:tcPr>
            <w:tcW w:w="1355" w:type="dxa"/>
          </w:tcPr>
          <w:p w14:paraId="0017250A" w14:textId="3D05C72D" w:rsidR="000F5DA7" w:rsidRPr="00524557" w:rsidRDefault="00957535" w:rsidP="0063467B">
            <w:r w:rsidRPr="00524557">
              <w:t>2</w:t>
            </w:r>
          </w:p>
        </w:tc>
        <w:tc>
          <w:tcPr>
            <w:tcW w:w="5000" w:type="dxa"/>
          </w:tcPr>
          <w:p w14:paraId="12F491C1" w14:textId="07293676" w:rsidR="000F5DA7" w:rsidRPr="00524557" w:rsidRDefault="000F5DA7" w:rsidP="0063467B">
            <w:r w:rsidRPr="00524557">
              <w:t xml:space="preserve">Created Program that can capture button presses from an Xbox Controller. This will use a python package called input which has been modified to </w:t>
            </w:r>
            <w:r w:rsidR="004C525B" w:rsidRPr="00524557">
              <w:t>allow for the code to be nonblocking</w:t>
            </w:r>
            <w:r w:rsidR="00DD3B06" w:rsidRPr="00524557">
              <w:t>.</w:t>
            </w:r>
          </w:p>
        </w:tc>
        <w:tc>
          <w:tcPr>
            <w:tcW w:w="2100" w:type="dxa"/>
          </w:tcPr>
          <w:p w14:paraId="4B885788" w14:textId="77777777" w:rsidR="000F5DA7" w:rsidRPr="00524557" w:rsidRDefault="000F5DA7" w:rsidP="0063467B">
            <w:r w:rsidRPr="00524557">
              <w:t>Complete</w:t>
            </w:r>
          </w:p>
        </w:tc>
      </w:tr>
      <w:tr w:rsidR="00524557" w:rsidRPr="00524557" w14:paraId="69EC2816" w14:textId="77777777" w:rsidTr="00E727AC">
        <w:trPr>
          <w:trHeight w:val="471"/>
        </w:trPr>
        <w:tc>
          <w:tcPr>
            <w:tcW w:w="1355" w:type="dxa"/>
          </w:tcPr>
          <w:p w14:paraId="42416EE2" w14:textId="7D341CC4" w:rsidR="000F5DA7" w:rsidRPr="00524557" w:rsidRDefault="00957535" w:rsidP="0063467B">
            <w:r w:rsidRPr="00524557">
              <w:t>3</w:t>
            </w:r>
          </w:p>
        </w:tc>
        <w:tc>
          <w:tcPr>
            <w:tcW w:w="5000" w:type="dxa"/>
          </w:tcPr>
          <w:p w14:paraId="63479AC2" w14:textId="06462BA7" w:rsidR="004C525B" w:rsidRPr="00524557" w:rsidRDefault="004C525B" w:rsidP="0063467B">
            <w:r w:rsidRPr="00524557">
              <w:t xml:space="preserve">Add Code to Capture Screen output from </w:t>
            </w:r>
            <w:r w:rsidR="00DD3B06" w:rsidRPr="00524557">
              <w:t xml:space="preserve">the </w:t>
            </w:r>
            <w:r w:rsidRPr="00524557">
              <w:t xml:space="preserve">emulator </w:t>
            </w:r>
            <w:proofErr w:type="spellStart"/>
            <w:r w:rsidRPr="00524557">
              <w:t>Bizhawk</w:t>
            </w:r>
            <w:proofErr w:type="spellEnd"/>
            <w:r w:rsidRPr="00524557">
              <w:t>.</w:t>
            </w:r>
          </w:p>
        </w:tc>
        <w:tc>
          <w:tcPr>
            <w:tcW w:w="2100" w:type="dxa"/>
          </w:tcPr>
          <w:p w14:paraId="4D08E954" w14:textId="77777777" w:rsidR="000F5DA7" w:rsidRPr="00524557" w:rsidRDefault="000F5DA7" w:rsidP="0063467B">
            <w:r w:rsidRPr="00524557">
              <w:t>Complete</w:t>
            </w:r>
          </w:p>
        </w:tc>
      </w:tr>
      <w:tr w:rsidR="00524557" w:rsidRPr="00524557" w14:paraId="1F51E4F0" w14:textId="77777777" w:rsidTr="00E727AC">
        <w:trPr>
          <w:trHeight w:val="471"/>
        </w:trPr>
        <w:tc>
          <w:tcPr>
            <w:tcW w:w="1355" w:type="dxa"/>
          </w:tcPr>
          <w:p w14:paraId="23CAB567" w14:textId="6CE93545" w:rsidR="000F5DA7" w:rsidRPr="00524557" w:rsidRDefault="00957535" w:rsidP="0063467B">
            <w:r w:rsidRPr="00524557">
              <w:t>4</w:t>
            </w:r>
          </w:p>
        </w:tc>
        <w:tc>
          <w:tcPr>
            <w:tcW w:w="5000" w:type="dxa"/>
          </w:tcPr>
          <w:p w14:paraId="6F001111" w14:textId="7ECA4370" w:rsidR="000F5DA7" w:rsidRPr="00524557" w:rsidRDefault="004C525B" w:rsidP="0063467B">
            <w:r w:rsidRPr="00524557">
              <w:t>Create a function that adds the output from the controller to a CSV file and saves the screen grabs to a Folder</w:t>
            </w:r>
          </w:p>
        </w:tc>
        <w:tc>
          <w:tcPr>
            <w:tcW w:w="2100" w:type="dxa"/>
          </w:tcPr>
          <w:p w14:paraId="709BAD3D" w14:textId="77777777" w:rsidR="000F5DA7" w:rsidRPr="00524557" w:rsidRDefault="000F5DA7" w:rsidP="0063467B">
            <w:r w:rsidRPr="00524557">
              <w:t>Complete</w:t>
            </w:r>
          </w:p>
        </w:tc>
      </w:tr>
      <w:tr w:rsidR="00524557" w:rsidRPr="00524557" w14:paraId="3BDC51B1" w14:textId="77777777" w:rsidTr="00E727AC">
        <w:trPr>
          <w:trHeight w:val="471"/>
        </w:trPr>
        <w:tc>
          <w:tcPr>
            <w:tcW w:w="1355" w:type="dxa"/>
          </w:tcPr>
          <w:p w14:paraId="35C95FF2" w14:textId="0E36CE44" w:rsidR="00673649" w:rsidRPr="00524557" w:rsidRDefault="00673649" w:rsidP="0063467B">
            <w:r w:rsidRPr="00524557">
              <w:t>5</w:t>
            </w:r>
          </w:p>
        </w:tc>
        <w:tc>
          <w:tcPr>
            <w:tcW w:w="5000" w:type="dxa"/>
          </w:tcPr>
          <w:p w14:paraId="0972A34E" w14:textId="5CA3FFDD" w:rsidR="00673649" w:rsidRPr="00524557" w:rsidRDefault="00673649" w:rsidP="0063467B">
            <w:r w:rsidRPr="00524557">
              <w:t>Cleaning the CSV file</w:t>
            </w:r>
          </w:p>
        </w:tc>
        <w:tc>
          <w:tcPr>
            <w:tcW w:w="2100" w:type="dxa"/>
          </w:tcPr>
          <w:p w14:paraId="0DEF9964" w14:textId="115968F9" w:rsidR="00673649" w:rsidRPr="00524557" w:rsidRDefault="00673649" w:rsidP="0063467B">
            <w:r w:rsidRPr="00524557">
              <w:t>Complete</w:t>
            </w:r>
          </w:p>
        </w:tc>
      </w:tr>
      <w:tr w:rsidR="00524557" w:rsidRPr="00524557" w14:paraId="38F1741F" w14:textId="77777777" w:rsidTr="00E727AC">
        <w:trPr>
          <w:trHeight w:val="471"/>
        </w:trPr>
        <w:tc>
          <w:tcPr>
            <w:tcW w:w="1355" w:type="dxa"/>
          </w:tcPr>
          <w:p w14:paraId="23C894B2" w14:textId="2C4B6680" w:rsidR="000F5DA7" w:rsidRPr="00524557" w:rsidRDefault="00673649" w:rsidP="0063467B">
            <w:r w:rsidRPr="00524557">
              <w:t>6</w:t>
            </w:r>
          </w:p>
        </w:tc>
        <w:tc>
          <w:tcPr>
            <w:tcW w:w="5000" w:type="dxa"/>
          </w:tcPr>
          <w:p w14:paraId="6B771E34" w14:textId="7F626C85" w:rsidR="000F5DA7" w:rsidRPr="00524557" w:rsidRDefault="00DD3B06" w:rsidP="0063467B">
            <w:r w:rsidRPr="00524557">
              <w:t>Add code to load the Data for use in training a neural network</w:t>
            </w:r>
          </w:p>
        </w:tc>
        <w:tc>
          <w:tcPr>
            <w:tcW w:w="2100" w:type="dxa"/>
          </w:tcPr>
          <w:p w14:paraId="53CEA088" w14:textId="77777777" w:rsidR="000F5DA7" w:rsidRPr="00524557" w:rsidRDefault="000F5DA7" w:rsidP="0063467B">
            <w:r w:rsidRPr="00524557">
              <w:t xml:space="preserve">Complete </w:t>
            </w:r>
          </w:p>
        </w:tc>
      </w:tr>
      <w:tr w:rsidR="00524557" w:rsidRPr="00524557" w14:paraId="2FCCA4DE" w14:textId="77777777" w:rsidTr="00F34B4F">
        <w:trPr>
          <w:trHeight w:val="367"/>
        </w:trPr>
        <w:tc>
          <w:tcPr>
            <w:tcW w:w="1355" w:type="dxa"/>
          </w:tcPr>
          <w:p w14:paraId="3B5956DE" w14:textId="33FB06AE" w:rsidR="00E727AC" w:rsidRPr="00524557" w:rsidRDefault="00E727AC" w:rsidP="0063467B">
            <w:r w:rsidRPr="00524557">
              <w:t>7</w:t>
            </w:r>
          </w:p>
        </w:tc>
        <w:tc>
          <w:tcPr>
            <w:tcW w:w="5000" w:type="dxa"/>
          </w:tcPr>
          <w:p w14:paraId="6D666421" w14:textId="77777777" w:rsidR="00E727AC" w:rsidRPr="00524557" w:rsidRDefault="00E727AC" w:rsidP="0063467B">
            <w:proofErr w:type="spellStart"/>
            <w:r w:rsidRPr="00524557">
              <w:t>OpenAI</w:t>
            </w:r>
            <w:proofErr w:type="spellEnd"/>
            <w:r w:rsidRPr="00524557">
              <w:t xml:space="preserve"> Gym Environment</w:t>
            </w:r>
          </w:p>
        </w:tc>
        <w:tc>
          <w:tcPr>
            <w:tcW w:w="2100" w:type="dxa"/>
          </w:tcPr>
          <w:p w14:paraId="0C1C2BE5" w14:textId="77777777" w:rsidR="00E727AC" w:rsidRPr="00524557" w:rsidRDefault="00E727AC" w:rsidP="0063467B">
            <w:r w:rsidRPr="00524557">
              <w:t>Complete</w:t>
            </w:r>
          </w:p>
        </w:tc>
      </w:tr>
      <w:tr w:rsidR="00524557" w:rsidRPr="00524557" w14:paraId="392D3035" w14:textId="77777777" w:rsidTr="00E727AC">
        <w:trPr>
          <w:trHeight w:val="471"/>
        </w:trPr>
        <w:tc>
          <w:tcPr>
            <w:tcW w:w="1355" w:type="dxa"/>
          </w:tcPr>
          <w:p w14:paraId="58DDA6B9" w14:textId="5C037D9C" w:rsidR="00E727AC" w:rsidRPr="00524557" w:rsidRDefault="00E727AC" w:rsidP="0063467B">
            <w:r w:rsidRPr="00524557">
              <w:t>8</w:t>
            </w:r>
          </w:p>
        </w:tc>
        <w:tc>
          <w:tcPr>
            <w:tcW w:w="5000" w:type="dxa"/>
          </w:tcPr>
          <w:p w14:paraId="4A51EB63" w14:textId="77777777" w:rsidR="00E727AC" w:rsidRPr="00524557" w:rsidRDefault="00E727AC" w:rsidP="0063467B">
            <w:r w:rsidRPr="00524557">
              <w:t xml:space="preserve">Find a NES </w:t>
            </w:r>
            <w:proofErr w:type="spellStart"/>
            <w:r w:rsidRPr="00524557">
              <w:t>OpenAI</w:t>
            </w:r>
            <w:proofErr w:type="spellEnd"/>
            <w:r w:rsidRPr="00524557">
              <w:t xml:space="preserve"> gym Environment</w:t>
            </w:r>
          </w:p>
        </w:tc>
        <w:tc>
          <w:tcPr>
            <w:tcW w:w="2100" w:type="dxa"/>
          </w:tcPr>
          <w:p w14:paraId="43C0092F" w14:textId="77777777" w:rsidR="00E727AC" w:rsidRPr="00524557" w:rsidRDefault="00E727AC" w:rsidP="0063467B">
            <w:r w:rsidRPr="00524557">
              <w:t>Complete</w:t>
            </w:r>
          </w:p>
        </w:tc>
      </w:tr>
      <w:tr w:rsidR="00524557" w:rsidRPr="00524557" w14:paraId="491757BB" w14:textId="77777777" w:rsidTr="00E727AC">
        <w:trPr>
          <w:trHeight w:val="471"/>
        </w:trPr>
        <w:tc>
          <w:tcPr>
            <w:tcW w:w="1355" w:type="dxa"/>
          </w:tcPr>
          <w:p w14:paraId="159F3CD2" w14:textId="6FA62AD5" w:rsidR="00E727AC" w:rsidRPr="00524557" w:rsidRDefault="00E727AC" w:rsidP="0063467B">
            <w:bookmarkStart w:id="41" w:name="_Hlk7889456"/>
            <w:r w:rsidRPr="00524557">
              <w:t>9</w:t>
            </w:r>
          </w:p>
        </w:tc>
        <w:tc>
          <w:tcPr>
            <w:tcW w:w="5000" w:type="dxa"/>
          </w:tcPr>
          <w:p w14:paraId="18ECF66B" w14:textId="77777777" w:rsidR="00E727AC" w:rsidRPr="00524557" w:rsidRDefault="00E727AC" w:rsidP="0063467B">
            <w:r w:rsidRPr="00524557">
              <w:t>Create multiple lists of actions that can be performed within the game.</w:t>
            </w:r>
          </w:p>
        </w:tc>
        <w:tc>
          <w:tcPr>
            <w:tcW w:w="2100" w:type="dxa"/>
          </w:tcPr>
          <w:p w14:paraId="55B62E34" w14:textId="77777777" w:rsidR="00E727AC" w:rsidRPr="00524557" w:rsidRDefault="00E727AC" w:rsidP="0063467B">
            <w:r w:rsidRPr="00524557">
              <w:t>Complete</w:t>
            </w:r>
          </w:p>
        </w:tc>
      </w:tr>
      <w:tr w:rsidR="00524557" w:rsidRPr="00524557" w14:paraId="65A4F79B" w14:textId="77777777" w:rsidTr="00E727AC">
        <w:trPr>
          <w:trHeight w:val="471"/>
        </w:trPr>
        <w:tc>
          <w:tcPr>
            <w:tcW w:w="1355" w:type="dxa"/>
          </w:tcPr>
          <w:p w14:paraId="1F8D8EC8" w14:textId="3605F050" w:rsidR="00E727AC" w:rsidRPr="00524557" w:rsidRDefault="00E727AC" w:rsidP="0063467B">
            <w:bookmarkStart w:id="42" w:name="_Hlk7889486"/>
            <w:bookmarkEnd w:id="41"/>
            <w:r w:rsidRPr="00524557">
              <w:lastRenderedPageBreak/>
              <w:t>10</w:t>
            </w:r>
          </w:p>
        </w:tc>
        <w:tc>
          <w:tcPr>
            <w:tcW w:w="5000" w:type="dxa"/>
          </w:tcPr>
          <w:p w14:paraId="14AB4D13" w14:textId="77777777" w:rsidR="00E727AC" w:rsidRPr="00524557" w:rsidRDefault="00E727AC" w:rsidP="0063467B">
            <w:r w:rsidRPr="00524557">
              <w:t xml:space="preserve">Create a randomise function that picks actions at random </w:t>
            </w:r>
          </w:p>
        </w:tc>
        <w:tc>
          <w:tcPr>
            <w:tcW w:w="2100" w:type="dxa"/>
          </w:tcPr>
          <w:p w14:paraId="0AB89125" w14:textId="77777777" w:rsidR="00E727AC" w:rsidRPr="00524557" w:rsidRDefault="00E727AC" w:rsidP="0063467B">
            <w:r w:rsidRPr="00524557">
              <w:t>Complete</w:t>
            </w:r>
          </w:p>
        </w:tc>
      </w:tr>
      <w:tr w:rsidR="00524557" w:rsidRPr="00524557" w14:paraId="7BC7B41D" w14:textId="77777777" w:rsidTr="00E727AC">
        <w:trPr>
          <w:trHeight w:val="471"/>
        </w:trPr>
        <w:tc>
          <w:tcPr>
            <w:tcW w:w="1355" w:type="dxa"/>
          </w:tcPr>
          <w:p w14:paraId="04BBD3DF" w14:textId="03022878" w:rsidR="00E727AC" w:rsidRPr="00524557" w:rsidRDefault="00E727AC" w:rsidP="0063467B">
            <w:r w:rsidRPr="00524557">
              <w:t>11</w:t>
            </w:r>
          </w:p>
        </w:tc>
        <w:tc>
          <w:tcPr>
            <w:tcW w:w="5000" w:type="dxa"/>
          </w:tcPr>
          <w:p w14:paraId="34BBCE54" w14:textId="77777777" w:rsidR="00E727AC" w:rsidRPr="00524557" w:rsidRDefault="00E727AC" w:rsidP="0063467B">
            <w:r w:rsidRPr="00524557">
              <w:t xml:space="preserve">Capture meta data from the env </w:t>
            </w:r>
            <w:proofErr w:type="spellStart"/>
            <w:r w:rsidRPr="00524557">
              <w:t>eg.</w:t>
            </w:r>
            <w:proofErr w:type="spellEnd"/>
            <w:r w:rsidRPr="00524557">
              <w:t xml:space="preserve"> x in level, x and y on screen and the image displayed</w:t>
            </w:r>
          </w:p>
        </w:tc>
        <w:tc>
          <w:tcPr>
            <w:tcW w:w="2100" w:type="dxa"/>
          </w:tcPr>
          <w:p w14:paraId="23E74ED3" w14:textId="77777777" w:rsidR="00E727AC" w:rsidRPr="00524557" w:rsidRDefault="00E727AC" w:rsidP="0063467B">
            <w:r w:rsidRPr="00524557">
              <w:t>Complete</w:t>
            </w:r>
          </w:p>
        </w:tc>
      </w:tr>
      <w:tr w:rsidR="00524557" w:rsidRPr="00524557" w14:paraId="30AD479C" w14:textId="77777777" w:rsidTr="00E727AC">
        <w:trPr>
          <w:trHeight w:val="471"/>
        </w:trPr>
        <w:tc>
          <w:tcPr>
            <w:tcW w:w="1355" w:type="dxa"/>
          </w:tcPr>
          <w:p w14:paraId="3755B6F8" w14:textId="3D405637" w:rsidR="00E727AC" w:rsidRPr="00524557" w:rsidRDefault="00E727AC" w:rsidP="0063467B">
            <w:r w:rsidRPr="00524557">
              <w:t>12</w:t>
            </w:r>
          </w:p>
        </w:tc>
        <w:tc>
          <w:tcPr>
            <w:tcW w:w="5000" w:type="dxa"/>
          </w:tcPr>
          <w:p w14:paraId="6E591A70" w14:textId="77777777" w:rsidR="00E727AC" w:rsidRPr="00524557" w:rsidRDefault="00E727AC" w:rsidP="0063467B">
            <w:r w:rsidRPr="00524557">
              <w:t>Create a function to change the image into greyscale.</w:t>
            </w:r>
          </w:p>
        </w:tc>
        <w:tc>
          <w:tcPr>
            <w:tcW w:w="2100" w:type="dxa"/>
          </w:tcPr>
          <w:p w14:paraId="6B582C6D" w14:textId="77777777" w:rsidR="00E727AC" w:rsidRPr="00524557" w:rsidRDefault="00E727AC" w:rsidP="0063467B">
            <w:r w:rsidRPr="00524557">
              <w:t xml:space="preserve">Complete </w:t>
            </w:r>
          </w:p>
        </w:tc>
      </w:tr>
      <w:tr w:rsidR="00E727AC" w:rsidRPr="00524557" w14:paraId="6FB78F15" w14:textId="77777777" w:rsidTr="00E727AC">
        <w:trPr>
          <w:trHeight w:val="471"/>
        </w:trPr>
        <w:tc>
          <w:tcPr>
            <w:tcW w:w="1355" w:type="dxa"/>
          </w:tcPr>
          <w:p w14:paraId="02A108D0" w14:textId="02BF5CDA" w:rsidR="00E727AC" w:rsidRPr="00524557" w:rsidRDefault="00E727AC" w:rsidP="0063467B">
            <w:r w:rsidRPr="00524557">
              <w:t>13</w:t>
            </w:r>
          </w:p>
        </w:tc>
        <w:tc>
          <w:tcPr>
            <w:tcW w:w="5000" w:type="dxa"/>
          </w:tcPr>
          <w:p w14:paraId="76DBBE91" w14:textId="77777777" w:rsidR="00E727AC" w:rsidRPr="00524557" w:rsidRDefault="00E727AC" w:rsidP="0063467B">
            <w:r w:rsidRPr="00524557">
              <w:t>Create a function that crops the image around the Mario character using his x and y screen coordinates</w:t>
            </w:r>
          </w:p>
        </w:tc>
        <w:tc>
          <w:tcPr>
            <w:tcW w:w="2100" w:type="dxa"/>
          </w:tcPr>
          <w:p w14:paraId="672ACAEB" w14:textId="2E31331F" w:rsidR="00E727AC" w:rsidRPr="00524557" w:rsidRDefault="00E727AC" w:rsidP="0063467B">
            <w:r w:rsidRPr="00524557">
              <w:t>Complete</w:t>
            </w:r>
          </w:p>
        </w:tc>
      </w:tr>
      <w:bookmarkEnd w:id="42"/>
    </w:tbl>
    <w:p w14:paraId="38A32D68" w14:textId="77777777" w:rsidR="000F5DA7" w:rsidRPr="00524557" w:rsidRDefault="000F5DA7" w:rsidP="0063467B"/>
    <w:p w14:paraId="1A2E0F8C" w14:textId="6A031A11" w:rsidR="00957535" w:rsidRPr="00524557" w:rsidRDefault="00957535" w:rsidP="0063467B">
      <w:r w:rsidRPr="00524557">
        <w:t>From research carried out this is the best way to gather this type of data. This kind of data needs to be gathered in a way that it can be given to a neural network for training, so a CSV file and images seem the best way to do this.</w:t>
      </w:r>
    </w:p>
    <w:p w14:paraId="140BDC4A" w14:textId="260EBBC1" w:rsidR="00B11494" w:rsidRPr="00524557" w:rsidRDefault="00B11494" w:rsidP="0063467B">
      <w:r w:rsidRPr="00524557">
        <w:br w:type="page"/>
      </w:r>
    </w:p>
    <w:p w14:paraId="39383174" w14:textId="313D5A09" w:rsidR="00957535" w:rsidRPr="00524557" w:rsidRDefault="00957535" w:rsidP="0063467B">
      <w:r w:rsidRPr="00524557">
        <w:lastRenderedPageBreak/>
        <w:t xml:space="preserve">Task 1: </w:t>
      </w:r>
    </w:p>
    <w:p w14:paraId="19B3E9AF" w14:textId="6F692F4E" w:rsidR="00957535" w:rsidRPr="00524557" w:rsidRDefault="00E84869" w:rsidP="0063467B">
      <w:r w:rsidRPr="00524557">
        <w:t xml:space="preserve">Creating a CSV file layout column structure such as the heading of each column. This needs to be easily read into the program so using what the button presses are </w:t>
      </w:r>
      <w:proofErr w:type="spellStart"/>
      <w:r w:rsidRPr="00524557">
        <w:t>eg</w:t>
      </w:r>
      <w:proofErr w:type="spellEnd"/>
      <w:r w:rsidRPr="00524557">
        <w:t xml:space="preserve">, </w:t>
      </w:r>
    </w:p>
    <w:p w14:paraId="3148A8CA" w14:textId="251C06F2" w:rsidR="00E84869" w:rsidRPr="00524557" w:rsidRDefault="00E84869" w:rsidP="0063467B">
      <w:r w:rsidRPr="00524557">
        <w:rPr>
          <w:noProof/>
          <w:lang w:eastAsia="en-IE"/>
        </w:rPr>
        <w:drawing>
          <wp:inline distT="0" distB="0" distL="0" distR="0" wp14:anchorId="081DB16B" wp14:editId="2568F460">
            <wp:extent cx="5486400" cy="120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00785"/>
                    </a:xfrm>
                    <a:prstGeom prst="rect">
                      <a:avLst/>
                    </a:prstGeom>
                  </pic:spPr>
                </pic:pic>
              </a:graphicData>
            </a:graphic>
          </wp:inline>
        </w:drawing>
      </w:r>
    </w:p>
    <w:p w14:paraId="3F432743" w14:textId="7E2E675F" w:rsidR="00454E24" w:rsidRPr="00524557" w:rsidRDefault="00454E24"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w:t>
      </w:r>
      <w:r w:rsidR="00D428B8" w:rsidRPr="00524557">
        <w:fldChar w:fldCharType="end"/>
      </w:r>
      <w:r w:rsidRPr="00524557">
        <w:t xml:space="preserve"> Example of a CSV file structure</w:t>
      </w:r>
    </w:p>
    <w:p w14:paraId="64363888" w14:textId="2CF5D4A5" w:rsidR="00E84869" w:rsidRPr="00524557" w:rsidRDefault="00E84869" w:rsidP="0063467B">
      <w:r w:rsidRPr="00524557">
        <w:t xml:space="preserve">Each row will then signify the image clicked and the buttons being pressed at that moment. As you can see above the buttons being pressed in the last line are ‘right’ and ‘A’. </w:t>
      </w:r>
    </w:p>
    <w:p w14:paraId="0A2A7517" w14:textId="2C99C153" w:rsidR="00E84869" w:rsidRPr="00524557" w:rsidRDefault="00E84869" w:rsidP="0063467B">
      <w:r w:rsidRPr="00524557">
        <w:t xml:space="preserve">Task 2: </w:t>
      </w:r>
    </w:p>
    <w:p w14:paraId="165CCF66" w14:textId="595C3308" w:rsidR="00E84869" w:rsidRPr="00524557" w:rsidRDefault="00C069DF" w:rsidP="0063467B">
      <w:r w:rsidRPr="00524557">
        <w:t>Capturing Xbox Controller input. To capture gamepad/Xbox controller button input a library called inputs was needed. Inputs as a library is extremely handy but has a flaw that caused issues for real time capture for me. This was that when no event or button press had happened it blocked the program from continuing which meant that if a button was not being pressed the screen was not being captured</w:t>
      </w:r>
    </w:p>
    <w:p w14:paraId="411E9133" w14:textId="1F079FF8" w:rsidR="00673649" w:rsidRPr="00524557" w:rsidRDefault="00673649" w:rsidP="0063467B">
      <w:r w:rsidRPr="00524557">
        <w:t xml:space="preserve">While trying to resolve the problem I came across a pull request on the repository for the Inputs library which when implemented into my code worked for me prevent the blocking of the program. </w:t>
      </w:r>
    </w:p>
    <w:p w14:paraId="02909F60" w14:textId="7F2504D0" w:rsidR="00673649" w:rsidRPr="00524557" w:rsidRDefault="00673649" w:rsidP="0063467B">
      <w:r w:rsidRPr="00524557">
        <w:t>The inputs from the controller are recorded into a list e.g.</w:t>
      </w:r>
    </w:p>
    <w:tbl>
      <w:tblPr>
        <w:tblStyle w:val="TableGrid"/>
        <w:tblW w:w="0" w:type="auto"/>
        <w:tblLook w:val="04A0" w:firstRow="1" w:lastRow="0" w:firstColumn="1" w:lastColumn="0" w:noHBand="0" w:noVBand="1"/>
      </w:tblPr>
      <w:tblGrid>
        <w:gridCol w:w="1232"/>
        <w:gridCol w:w="1233"/>
        <w:gridCol w:w="1233"/>
        <w:gridCol w:w="1233"/>
        <w:gridCol w:w="1233"/>
        <w:gridCol w:w="1233"/>
        <w:gridCol w:w="1233"/>
      </w:tblGrid>
      <w:tr w:rsidR="00524557" w:rsidRPr="00524557" w14:paraId="7337EACE" w14:textId="77777777" w:rsidTr="00DB4835">
        <w:tc>
          <w:tcPr>
            <w:tcW w:w="1232" w:type="dxa"/>
          </w:tcPr>
          <w:p w14:paraId="4DAFEC19" w14:textId="67554F14" w:rsidR="00DB4835" w:rsidRPr="00524557" w:rsidRDefault="00DB4835" w:rsidP="0063467B">
            <w:r w:rsidRPr="00524557">
              <w:t>Image</w:t>
            </w:r>
          </w:p>
        </w:tc>
        <w:tc>
          <w:tcPr>
            <w:tcW w:w="1233" w:type="dxa"/>
          </w:tcPr>
          <w:p w14:paraId="710168B3" w14:textId="5DD17A5E" w:rsidR="00DB4835" w:rsidRPr="00524557" w:rsidRDefault="00DB4835" w:rsidP="0063467B">
            <w:r w:rsidRPr="00524557">
              <w:t>Up</w:t>
            </w:r>
          </w:p>
        </w:tc>
        <w:tc>
          <w:tcPr>
            <w:tcW w:w="1233" w:type="dxa"/>
          </w:tcPr>
          <w:p w14:paraId="5E1A9143" w14:textId="6F460857" w:rsidR="00DB4835" w:rsidRPr="00524557" w:rsidRDefault="00DB4835" w:rsidP="0063467B">
            <w:r w:rsidRPr="00524557">
              <w:t>Down</w:t>
            </w:r>
          </w:p>
        </w:tc>
        <w:tc>
          <w:tcPr>
            <w:tcW w:w="1233" w:type="dxa"/>
          </w:tcPr>
          <w:p w14:paraId="3C43A975" w14:textId="6806688F" w:rsidR="00DB4835" w:rsidRPr="00524557" w:rsidRDefault="00DB4835" w:rsidP="0063467B">
            <w:r w:rsidRPr="00524557">
              <w:t>Right</w:t>
            </w:r>
          </w:p>
        </w:tc>
        <w:tc>
          <w:tcPr>
            <w:tcW w:w="1233" w:type="dxa"/>
          </w:tcPr>
          <w:p w14:paraId="0AC8B97C" w14:textId="04E654F7" w:rsidR="00DB4835" w:rsidRPr="00524557" w:rsidRDefault="00DB4835" w:rsidP="0063467B">
            <w:r w:rsidRPr="00524557">
              <w:t>Left</w:t>
            </w:r>
          </w:p>
        </w:tc>
        <w:tc>
          <w:tcPr>
            <w:tcW w:w="1233" w:type="dxa"/>
          </w:tcPr>
          <w:p w14:paraId="51808491" w14:textId="65D02BA8" w:rsidR="00DB4835" w:rsidRPr="00524557" w:rsidRDefault="00DB4835" w:rsidP="0063467B">
            <w:r w:rsidRPr="00524557">
              <w:t>A</w:t>
            </w:r>
          </w:p>
        </w:tc>
        <w:tc>
          <w:tcPr>
            <w:tcW w:w="1233" w:type="dxa"/>
          </w:tcPr>
          <w:p w14:paraId="4A6A8332" w14:textId="7E27B5C0" w:rsidR="00DB4835" w:rsidRPr="00524557" w:rsidRDefault="00DB4835" w:rsidP="0063467B">
            <w:r w:rsidRPr="00524557">
              <w:t>B</w:t>
            </w:r>
          </w:p>
        </w:tc>
      </w:tr>
      <w:tr w:rsidR="00DB4835" w:rsidRPr="00524557" w14:paraId="6E1407A0" w14:textId="77777777" w:rsidTr="00DB4835">
        <w:tc>
          <w:tcPr>
            <w:tcW w:w="1232" w:type="dxa"/>
          </w:tcPr>
          <w:p w14:paraId="4337D247" w14:textId="1576948A" w:rsidR="00DB4835" w:rsidRPr="00524557" w:rsidRDefault="00621509" w:rsidP="0063467B">
            <w:r w:rsidRPr="00524557">
              <w:t>‘’</w:t>
            </w:r>
          </w:p>
        </w:tc>
        <w:tc>
          <w:tcPr>
            <w:tcW w:w="1233" w:type="dxa"/>
          </w:tcPr>
          <w:p w14:paraId="4F8AC7EE" w14:textId="012D2E28" w:rsidR="00DB4835" w:rsidRPr="00524557" w:rsidRDefault="00621509" w:rsidP="0063467B">
            <w:r w:rsidRPr="00524557">
              <w:t>0</w:t>
            </w:r>
          </w:p>
        </w:tc>
        <w:tc>
          <w:tcPr>
            <w:tcW w:w="1233" w:type="dxa"/>
          </w:tcPr>
          <w:p w14:paraId="1A24E302" w14:textId="6D6D6B08" w:rsidR="00DB4835" w:rsidRPr="00524557" w:rsidRDefault="00621509" w:rsidP="0063467B">
            <w:r w:rsidRPr="00524557">
              <w:t>0</w:t>
            </w:r>
          </w:p>
        </w:tc>
        <w:tc>
          <w:tcPr>
            <w:tcW w:w="1233" w:type="dxa"/>
          </w:tcPr>
          <w:p w14:paraId="14258CA3" w14:textId="19AFF51D" w:rsidR="00DB4835" w:rsidRPr="00524557" w:rsidRDefault="00621509" w:rsidP="0063467B">
            <w:r w:rsidRPr="00524557">
              <w:t>0</w:t>
            </w:r>
          </w:p>
        </w:tc>
        <w:tc>
          <w:tcPr>
            <w:tcW w:w="1233" w:type="dxa"/>
          </w:tcPr>
          <w:p w14:paraId="7F90F292" w14:textId="0E5B1FE5" w:rsidR="00DB4835" w:rsidRPr="00524557" w:rsidRDefault="00621509" w:rsidP="0063467B">
            <w:r w:rsidRPr="00524557">
              <w:t>0</w:t>
            </w:r>
          </w:p>
        </w:tc>
        <w:tc>
          <w:tcPr>
            <w:tcW w:w="1233" w:type="dxa"/>
          </w:tcPr>
          <w:p w14:paraId="76B6D56E" w14:textId="58E35D2C" w:rsidR="00DB4835" w:rsidRPr="00524557" w:rsidRDefault="00621509" w:rsidP="0063467B">
            <w:r w:rsidRPr="00524557">
              <w:t>0</w:t>
            </w:r>
          </w:p>
        </w:tc>
        <w:tc>
          <w:tcPr>
            <w:tcW w:w="1233" w:type="dxa"/>
          </w:tcPr>
          <w:p w14:paraId="5F26C9AE" w14:textId="257A37AE" w:rsidR="00DB4835" w:rsidRPr="00524557" w:rsidRDefault="00621509" w:rsidP="0063467B">
            <w:r w:rsidRPr="00524557">
              <w:t>0</w:t>
            </w:r>
          </w:p>
        </w:tc>
      </w:tr>
    </w:tbl>
    <w:p w14:paraId="4A36AB14" w14:textId="77777777" w:rsidR="00DB4835" w:rsidRPr="00524557" w:rsidRDefault="00DB4835" w:rsidP="0063467B"/>
    <w:p w14:paraId="6D3791F7" w14:textId="580138ED" w:rsidR="00673649" w:rsidRPr="00524557" w:rsidRDefault="00673649" w:rsidP="0063467B">
      <w:r w:rsidRPr="00524557">
        <w:t xml:space="preserve">This is then will then subsequently be written to a CSV file. The image at the start will signify the image </w:t>
      </w:r>
      <w:r w:rsidR="00AE44DA" w:rsidRPr="00524557">
        <w:t>that was displays as the action was</w:t>
      </w:r>
      <w:r w:rsidRPr="00524557">
        <w:t xml:space="preserve"> being performed. </w:t>
      </w:r>
    </w:p>
    <w:p w14:paraId="48E56D17" w14:textId="6E67ED0E" w:rsidR="00673649" w:rsidRPr="00524557" w:rsidRDefault="00673649" w:rsidP="0063467B">
      <w:r w:rsidRPr="00524557">
        <w:t>Task 3:</w:t>
      </w:r>
    </w:p>
    <w:p w14:paraId="7FFCF4DC" w14:textId="280478BB" w:rsidR="00673649" w:rsidRPr="00524557" w:rsidRDefault="00673649" w:rsidP="0063467B">
      <w:r w:rsidRPr="00524557">
        <w:t xml:space="preserve">Screen capture is performed by a library called </w:t>
      </w:r>
      <w:r w:rsidR="000A241D" w:rsidRPr="00524557">
        <w:t>Pillow</w:t>
      </w:r>
      <w:r w:rsidRPr="00524557">
        <w:t>.</w:t>
      </w:r>
      <w:r w:rsidR="00DB3857" w:rsidRPr="00524557">
        <w:t xml:space="preserve"> Pillow has a function </w:t>
      </w:r>
      <w:proofErr w:type="spellStart"/>
      <w:r w:rsidR="00DB3857" w:rsidRPr="00524557">
        <w:t>ImageGrab.Grab</w:t>
      </w:r>
      <w:proofErr w:type="spellEnd"/>
      <w:r w:rsidR="00DB3857" w:rsidRPr="00524557">
        <w:t xml:space="preserve"> th</w:t>
      </w:r>
      <w:r w:rsidR="00253F3D" w:rsidRPr="00524557">
        <w:t xml:space="preserve">at </w:t>
      </w:r>
      <w:r w:rsidRPr="00524557">
        <w:t>can take in the position and size of an image that you would like to capture e.g.</w:t>
      </w:r>
    </w:p>
    <w:p w14:paraId="436E83F2" w14:textId="0B8A15FD" w:rsidR="00673649" w:rsidRPr="00524557" w:rsidRDefault="009145DE" w:rsidP="0063467B">
      <w:r w:rsidRPr="00524557">
        <w:rPr>
          <w:noProof/>
          <w:lang w:eastAsia="en-IE"/>
        </w:rPr>
        <w:drawing>
          <wp:inline distT="0" distB="0" distL="0" distR="0" wp14:anchorId="577CB676" wp14:editId="6670AC2D">
            <wp:extent cx="4572000" cy="504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504825"/>
                    </a:xfrm>
                    <a:prstGeom prst="rect">
                      <a:avLst/>
                    </a:prstGeom>
                  </pic:spPr>
                </pic:pic>
              </a:graphicData>
            </a:graphic>
          </wp:inline>
        </w:drawing>
      </w:r>
    </w:p>
    <w:p w14:paraId="1CE79C6D" w14:textId="0A41B7E9" w:rsidR="00454E24" w:rsidRPr="00524557" w:rsidRDefault="00454E24"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w:t>
      </w:r>
      <w:r w:rsidR="00D428B8" w:rsidRPr="00524557">
        <w:fldChar w:fldCharType="end"/>
      </w:r>
      <w:r w:rsidRPr="00524557">
        <w:t xml:space="preserve"> Code snip for capturing screenshots</w:t>
      </w:r>
    </w:p>
    <w:p w14:paraId="69196C76" w14:textId="3F438309" w:rsidR="00E348E5" w:rsidRPr="00524557" w:rsidRDefault="00673649" w:rsidP="0063467B">
      <w:r w:rsidRPr="00524557">
        <w:t>This code takes a screenshot 56 pixels from the top of the screen with a</w:t>
      </w:r>
      <w:r w:rsidR="00F47397" w:rsidRPr="00524557">
        <w:t xml:space="preserve"> pixel</w:t>
      </w:r>
      <w:r w:rsidRPr="00524557">
        <w:t xml:space="preserve"> size of</w:t>
      </w:r>
      <w:r w:rsidR="00FE551B" w:rsidRPr="00524557">
        <w:t xml:space="preserve"> </w:t>
      </w:r>
      <w:r w:rsidRPr="00524557">
        <w:t>(1172, 898)</w:t>
      </w:r>
      <w:r w:rsidR="00F47397" w:rsidRPr="00524557">
        <w:t xml:space="preserve"> this is taken of the whatever is in that section of the screen. </w:t>
      </w:r>
      <w:r w:rsidR="00E348E5" w:rsidRPr="00524557">
        <w:t>This image is then saved to a folder for training later.</w:t>
      </w:r>
    </w:p>
    <w:p w14:paraId="532D9C04" w14:textId="2AA869DF" w:rsidR="00E348E5" w:rsidRPr="00524557" w:rsidRDefault="00E348E5" w:rsidP="0063467B">
      <w:r w:rsidRPr="00524557">
        <w:t xml:space="preserve">Task 4: </w:t>
      </w:r>
    </w:p>
    <w:p w14:paraId="19F2643C" w14:textId="63B597E8" w:rsidR="00E348E5" w:rsidRPr="00524557" w:rsidRDefault="008437FE" w:rsidP="0063467B">
      <w:r w:rsidRPr="00524557">
        <w:t>To add the functionality of creating a CSV file, A folder to store the CSV file and the images needed in this dataset. The library CSV this can create a CSV file and add rows to it. I also used the built in OS library from the python 3.6 API to create folders.</w:t>
      </w:r>
    </w:p>
    <w:p w14:paraId="4AD63D4B" w14:textId="57009C9A" w:rsidR="00C4335A" w:rsidRPr="00524557" w:rsidRDefault="00925388" w:rsidP="0063467B">
      <w:r w:rsidRPr="00524557">
        <w:rPr>
          <w:noProof/>
          <w:lang w:eastAsia="en-IE"/>
        </w:rPr>
        <w:drawing>
          <wp:inline distT="0" distB="0" distL="0" distR="0" wp14:anchorId="417FD7D8" wp14:editId="250F9C5E">
            <wp:extent cx="5486400" cy="1823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823720"/>
                    </a:xfrm>
                    <a:prstGeom prst="rect">
                      <a:avLst/>
                    </a:prstGeom>
                  </pic:spPr>
                </pic:pic>
              </a:graphicData>
            </a:graphic>
          </wp:inline>
        </w:drawing>
      </w:r>
    </w:p>
    <w:p w14:paraId="4D84B0F0" w14:textId="7B8E5ACA" w:rsidR="00C4335A" w:rsidRPr="00524557" w:rsidRDefault="00C4335A" w:rsidP="0063467B">
      <w:pPr>
        <w:pStyle w:val="Caption"/>
      </w:pPr>
      <w:r w:rsidRPr="00524557">
        <w:lastRenderedPageBreak/>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3</w:t>
      </w:r>
      <w:r w:rsidR="00D428B8" w:rsidRPr="00524557">
        <w:fldChar w:fldCharType="end"/>
      </w:r>
      <w:r w:rsidRPr="00524557">
        <w:t xml:space="preserve"> Code to create a CSV file the image name and action stored</w:t>
      </w:r>
    </w:p>
    <w:p w14:paraId="007C4C40" w14:textId="3B85D20C" w:rsidR="00454E24" w:rsidRPr="00524557" w:rsidRDefault="00454E24" w:rsidP="0063467B">
      <w:r w:rsidRPr="00524557">
        <w:br w:type="page"/>
      </w:r>
    </w:p>
    <w:p w14:paraId="5B56AC30" w14:textId="458AB300" w:rsidR="008437FE" w:rsidRPr="00524557" w:rsidRDefault="008437FE" w:rsidP="0063467B">
      <w:r w:rsidRPr="00524557">
        <w:lastRenderedPageBreak/>
        <w:t>Task 5:</w:t>
      </w:r>
    </w:p>
    <w:p w14:paraId="7501DD17" w14:textId="03D88E00" w:rsidR="008437FE" w:rsidRPr="00524557" w:rsidRDefault="008437FE" w:rsidP="0063467B">
      <w:r w:rsidRPr="00524557">
        <w:t xml:space="preserve">Cleaning the CSV file data and Image data. </w:t>
      </w:r>
    </w:p>
    <w:p w14:paraId="6CE7FFF8" w14:textId="37BC87CF" w:rsidR="00454E24" w:rsidRPr="00524557" w:rsidRDefault="008437FE" w:rsidP="0063467B">
      <w:r w:rsidRPr="00524557">
        <w:rPr>
          <w:b/>
        </w:rPr>
        <w:t xml:space="preserve">Step 1: </w:t>
      </w:r>
      <w:r w:rsidR="00454E24" w:rsidRPr="00524557">
        <w:t>Remove Images before gameplay has started. All images that are before the player takes control of Mario are not used. This include any image captured before.</w:t>
      </w:r>
    </w:p>
    <w:p w14:paraId="32422B67" w14:textId="37EC534D" w:rsidR="00454E24" w:rsidRPr="00524557" w:rsidRDefault="00454E24" w:rsidP="0063467B">
      <w:r w:rsidRPr="00524557">
        <w:rPr>
          <w:noProof/>
          <w:lang w:eastAsia="en-IE"/>
        </w:rPr>
        <w:drawing>
          <wp:inline distT="0" distB="0" distL="0" distR="0" wp14:anchorId="71B5EC64" wp14:editId="21579498">
            <wp:extent cx="2976282" cy="2139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2552" cy="2165285"/>
                    </a:xfrm>
                    <a:prstGeom prst="rect">
                      <a:avLst/>
                    </a:prstGeom>
                    <a:noFill/>
                    <a:ln>
                      <a:noFill/>
                    </a:ln>
                  </pic:spPr>
                </pic:pic>
              </a:graphicData>
            </a:graphic>
          </wp:inline>
        </w:drawing>
      </w:r>
    </w:p>
    <w:p w14:paraId="004480C7" w14:textId="090C30A4" w:rsidR="00454E24" w:rsidRPr="00524557" w:rsidRDefault="00454E24"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4</w:t>
      </w:r>
      <w:r w:rsidR="00D428B8" w:rsidRPr="00524557">
        <w:fldChar w:fldCharType="end"/>
      </w:r>
      <w:r w:rsidRPr="00524557">
        <w:t xml:space="preserve"> First frame where the player can take control of </w:t>
      </w:r>
      <w:proofErr w:type="spellStart"/>
      <w:r w:rsidRPr="00524557">
        <w:t>mario</w:t>
      </w:r>
      <w:proofErr w:type="spellEnd"/>
    </w:p>
    <w:p w14:paraId="16066180" w14:textId="0DF95DF8" w:rsidR="008437FE" w:rsidRPr="00524557" w:rsidRDefault="00454E24" w:rsidP="0063467B">
      <w:r w:rsidRPr="00524557">
        <w:rPr>
          <w:b/>
        </w:rPr>
        <w:t xml:space="preserve">Step 2: </w:t>
      </w:r>
      <w:r w:rsidRPr="00524557">
        <w:t>Remove any rows for images that are before the image displayed above as they will not contain any actions or data that can be used in training</w:t>
      </w:r>
    </w:p>
    <w:p w14:paraId="325E7628" w14:textId="2AFB84A4" w:rsidR="00454E24" w:rsidRPr="00524557" w:rsidRDefault="00454E24" w:rsidP="0063467B">
      <w:r w:rsidRPr="00524557">
        <w:rPr>
          <w:noProof/>
          <w:lang w:eastAsia="en-IE"/>
        </w:rPr>
        <w:drawing>
          <wp:inline distT="0" distB="0" distL="0" distR="0" wp14:anchorId="3F8456EE" wp14:editId="6626A8BA">
            <wp:extent cx="5486400" cy="1200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00785"/>
                    </a:xfrm>
                    <a:prstGeom prst="rect">
                      <a:avLst/>
                    </a:prstGeom>
                  </pic:spPr>
                </pic:pic>
              </a:graphicData>
            </a:graphic>
          </wp:inline>
        </w:drawing>
      </w:r>
    </w:p>
    <w:p w14:paraId="0E1C4360" w14:textId="3A27F7DF" w:rsidR="00454E24" w:rsidRPr="00524557" w:rsidRDefault="00454E24"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5</w:t>
      </w:r>
      <w:r w:rsidR="00D428B8" w:rsidRPr="00524557">
        <w:fldChar w:fldCharType="end"/>
      </w:r>
      <w:r w:rsidRPr="00524557">
        <w:t xml:space="preserve"> First row is the matching row to the screen grab in fig. 8-3</w:t>
      </w:r>
    </w:p>
    <w:p w14:paraId="5CF5F253" w14:textId="1842FA43" w:rsidR="00454E24" w:rsidRPr="00524557" w:rsidRDefault="00454E24" w:rsidP="0063467B">
      <w:r w:rsidRPr="00524557">
        <w:t>This shows the rows for every after the time the player can take control of Mario.</w:t>
      </w:r>
    </w:p>
    <w:p w14:paraId="5C878F84" w14:textId="43EE89DE" w:rsidR="00454E24" w:rsidRPr="00524557" w:rsidRDefault="00454E24" w:rsidP="0063467B">
      <w:r w:rsidRPr="00524557">
        <w:br w:type="page"/>
      </w:r>
    </w:p>
    <w:p w14:paraId="312BE30A" w14:textId="7BA6B21A" w:rsidR="00454E24" w:rsidRPr="00524557" w:rsidRDefault="00454E24" w:rsidP="0063467B">
      <w:r w:rsidRPr="00524557">
        <w:lastRenderedPageBreak/>
        <w:t xml:space="preserve">Task 6: </w:t>
      </w:r>
    </w:p>
    <w:p w14:paraId="624E1396" w14:textId="11219CA2" w:rsidR="003C061B" w:rsidRPr="00524557" w:rsidRDefault="003C061B" w:rsidP="0063467B">
      <w:r w:rsidRPr="00524557">
        <w:t xml:space="preserve">Loaded </w:t>
      </w:r>
      <w:r w:rsidR="0040184D" w:rsidRPr="00524557">
        <w:t xml:space="preserve">of </w:t>
      </w:r>
      <w:r w:rsidRPr="00524557">
        <w:t xml:space="preserve">the dataset. This involves several libraries such as Pandas for loading the CSV files, CV2 for loading the images and the OS library is used to simplify the file address using </w:t>
      </w:r>
      <w:proofErr w:type="spellStart"/>
      <w:proofErr w:type="gramStart"/>
      <w:r w:rsidRPr="00524557">
        <w:t>os.getcwd</w:t>
      </w:r>
      <w:proofErr w:type="spellEnd"/>
      <w:proofErr w:type="gramEnd"/>
      <w:r w:rsidRPr="00524557">
        <w:t>(). These datasets will be then loaded and used to train a network. Using the CSV file as the y values (expected outputs) and the images as the x values (Inputs)</w:t>
      </w:r>
    </w:p>
    <w:p w14:paraId="7F610DF6" w14:textId="4328ED3F" w:rsidR="001420A5" w:rsidRPr="00524557" w:rsidRDefault="001420A5" w:rsidP="0063467B">
      <w:r w:rsidRPr="00524557">
        <w:t xml:space="preserve">Task </w:t>
      </w:r>
      <w:r w:rsidR="00F34B4F" w:rsidRPr="00524557">
        <w:t>7</w:t>
      </w:r>
      <w:r w:rsidRPr="00524557">
        <w:t>:</w:t>
      </w:r>
    </w:p>
    <w:p w14:paraId="496198E4" w14:textId="165E1C74" w:rsidR="001420A5" w:rsidRPr="00524557" w:rsidRDefault="001420A5" w:rsidP="0063467B">
      <w:proofErr w:type="spellStart"/>
      <w:r w:rsidRPr="00524557">
        <w:t>OpenAI</w:t>
      </w:r>
      <w:proofErr w:type="spellEnd"/>
      <w:r w:rsidRPr="00524557">
        <w:t xml:space="preserve"> gym has several different environments that could potentially be used for the purpose of a </w:t>
      </w:r>
      <w:r w:rsidR="00AD5FD3" w:rsidRPr="00524557">
        <w:t>Super Mario Bros. environment</w:t>
      </w:r>
      <w:r w:rsidRPr="00524557">
        <w:t xml:space="preserve"> such as the </w:t>
      </w:r>
      <w:proofErr w:type="spellStart"/>
      <w:r w:rsidRPr="00524557">
        <w:t>OpenAI</w:t>
      </w:r>
      <w:proofErr w:type="spellEnd"/>
      <w:r w:rsidRPr="00524557">
        <w:t xml:space="preserve"> gym retro. This environment can load retro game </w:t>
      </w:r>
      <w:proofErr w:type="spellStart"/>
      <w:r w:rsidRPr="00524557">
        <w:t>roms</w:t>
      </w:r>
      <w:proofErr w:type="spellEnd"/>
      <w:r w:rsidRPr="00524557">
        <w:t xml:space="preserve"> into its emulation system and display the game using the </w:t>
      </w:r>
      <w:proofErr w:type="spellStart"/>
      <w:r w:rsidRPr="00524557">
        <w:t>OpenAI</w:t>
      </w:r>
      <w:proofErr w:type="spellEnd"/>
      <w:r w:rsidRPr="00524557">
        <w:t xml:space="preserve"> </w:t>
      </w:r>
      <w:r w:rsidR="00FD7B54" w:rsidRPr="00524557">
        <w:t>environment patterns and a retro game emulator</w:t>
      </w:r>
      <w:r w:rsidRPr="00524557">
        <w:t xml:space="preserve">. </w:t>
      </w:r>
    </w:p>
    <w:p w14:paraId="40334CDA" w14:textId="77777777" w:rsidR="001420A5" w:rsidRPr="00524557" w:rsidRDefault="001420A5" w:rsidP="0063467B">
      <w:r w:rsidRPr="00524557">
        <w:t xml:space="preserve">This makes it quite easy to work with as the documentation that applies to vanilla </w:t>
      </w:r>
      <w:proofErr w:type="spellStart"/>
      <w:r w:rsidRPr="00524557">
        <w:t>OpenAI</w:t>
      </w:r>
      <w:proofErr w:type="spellEnd"/>
      <w:r w:rsidRPr="00524557">
        <w:t xml:space="preserve"> gym also applies to </w:t>
      </w:r>
      <w:proofErr w:type="spellStart"/>
      <w:r w:rsidRPr="00524557">
        <w:t>OpenAI</w:t>
      </w:r>
      <w:proofErr w:type="spellEnd"/>
      <w:r w:rsidRPr="00524557">
        <w:t xml:space="preserve"> gym retro. </w:t>
      </w:r>
    </w:p>
    <w:p w14:paraId="0B1821DD" w14:textId="0A3B2856" w:rsidR="001420A5" w:rsidRPr="00524557" w:rsidRDefault="001420A5" w:rsidP="0063467B">
      <w:r w:rsidRPr="00524557">
        <w:t>This was a problematic emulation system as some information could not be gathered in an easy way from the emulator such as the Mario character</w:t>
      </w:r>
      <w:r w:rsidR="00CF50F3" w:rsidRPr="00524557">
        <w:t>’</w:t>
      </w:r>
      <w:r w:rsidRPr="00524557">
        <w:t xml:space="preserve">s position on screen. </w:t>
      </w:r>
    </w:p>
    <w:p w14:paraId="37D7C685" w14:textId="07B198BA" w:rsidR="001420A5" w:rsidRPr="00524557" w:rsidRDefault="001420A5" w:rsidP="0063467B">
      <w:r w:rsidRPr="00524557">
        <w:t xml:space="preserve">Task </w:t>
      </w:r>
      <w:r w:rsidR="00F34B4F" w:rsidRPr="00524557">
        <w:t>8</w:t>
      </w:r>
      <w:r w:rsidRPr="00524557">
        <w:t>:</w:t>
      </w:r>
    </w:p>
    <w:p w14:paraId="6BE7AEBC" w14:textId="77777777" w:rsidR="001420A5" w:rsidRPr="00524557" w:rsidRDefault="001420A5" w:rsidP="0063467B">
      <w:r w:rsidRPr="00524557">
        <w:t xml:space="preserve">As </w:t>
      </w:r>
      <w:proofErr w:type="spellStart"/>
      <w:r w:rsidRPr="00524557">
        <w:t>OpenAI</w:t>
      </w:r>
      <w:proofErr w:type="spellEnd"/>
      <w:r w:rsidRPr="00524557">
        <w:t xml:space="preserve"> gym retro was not suitable </w:t>
      </w:r>
      <w:proofErr w:type="spellStart"/>
      <w:r w:rsidRPr="00524557">
        <w:t>nes-py</w:t>
      </w:r>
      <w:proofErr w:type="spellEnd"/>
      <w:r w:rsidRPr="00524557">
        <w:t xml:space="preserve"> </w:t>
      </w:r>
      <w:proofErr w:type="spellStart"/>
      <w:r w:rsidRPr="00524557">
        <w:t>OpenAI</w:t>
      </w:r>
      <w:proofErr w:type="spellEnd"/>
      <w:r w:rsidRPr="00524557">
        <w:t xml:space="preserve"> gym environment looked promising as it had a version built specifically for Super Mario bros.</w:t>
      </w:r>
    </w:p>
    <w:p w14:paraId="32275B02" w14:textId="6DA379DC" w:rsidR="001420A5" w:rsidRPr="00524557" w:rsidRDefault="001420A5" w:rsidP="0063467B">
      <w:proofErr w:type="spellStart"/>
      <w:r w:rsidRPr="00524557">
        <w:t>Nes-py</w:t>
      </w:r>
      <w:proofErr w:type="spellEnd"/>
      <w:r w:rsidRPr="00524557">
        <w:t xml:space="preserve"> is </w:t>
      </w:r>
      <w:proofErr w:type="gramStart"/>
      <w:r w:rsidRPr="00524557">
        <w:t>a</w:t>
      </w:r>
      <w:proofErr w:type="gramEnd"/>
      <w:r w:rsidRPr="00524557">
        <w:t xml:space="preserve"> </w:t>
      </w:r>
      <w:proofErr w:type="spellStart"/>
      <w:r w:rsidRPr="00524557">
        <w:t>OpenAi</w:t>
      </w:r>
      <w:proofErr w:type="spellEnd"/>
      <w:r w:rsidRPr="00524557">
        <w:t xml:space="preserve"> gym </w:t>
      </w:r>
      <w:r w:rsidR="00BE198E" w:rsidRPr="00524557">
        <w:t>Nintendo Entertainment system (</w:t>
      </w:r>
      <w:proofErr w:type="spellStart"/>
      <w:r w:rsidR="00BE198E" w:rsidRPr="00524557">
        <w:t>nes</w:t>
      </w:r>
      <w:proofErr w:type="spellEnd"/>
      <w:r w:rsidR="00BE198E" w:rsidRPr="00524557">
        <w:t>)</w:t>
      </w:r>
      <w:r w:rsidRPr="00524557">
        <w:t xml:space="preserve"> emulation system that uses </w:t>
      </w:r>
      <w:proofErr w:type="spellStart"/>
      <w:r w:rsidRPr="00524557">
        <w:t>nes</w:t>
      </w:r>
      <w:proofErr w:type="spellEnd"/>
      <w:r w:rsidRPr="00524557">
        <w:t xml:space="preserve"> </w:t>
      </w:r>
      <w:proofErr w:type="spellStart"/>
      <w:r w:rsidRPr="00524557">
        <w:t>roms</w:t>
      </w:r>
      <w:proofErr w:type="spellEnd"/>
      <w:r w:rsidRPr="00524557">
        <w:t xml:space="preserve"> so they can be used to train AI on a specific game. The </w:t>
      </w:r>
      <w:proofErr w:type="spellStart"/>
      <w:r w:rsidRPr="00524557">
        <w:t>nes-py</w:t>
      </w:r>
      <w:proofErr w:type="spellEnd"/>
      <w:r w:rsidRPr="00524557">
        <w:t xml:space="preserve"> environment gives access to memory locations in the rom that are specific to elements such as when Mario dies, his x and y coordinates and </w:t>
      </w:r>
      <w:r w:rsidR="00BE198E" w:rsidRPr="00524557">
        <w:t xml:space="preserve">a flag for </w:t>
      </w:r>
      <w:r w:rsidRPr="00524557">
        <w:t xml:space="preserve">if </w:t>
      </w:r>
      <w:r w:rsidR="00E2149A" w:rsidRPr="00524557">
        <w:t>Mario</w:t>
      </w:r>
      <w:r w:rsidRPr="00524557">
        <w:t xml:space="preserve"> has completed a level. </w:t>
      </w:r>
    </w:p>
    <w:p w14:paraId="2ADB272E" w14:textId="3F29512E" w:rsidR="001420A5" w:rsidRPr="00524557" w:rsidRDefault="001420A5" w:rsidP="0063467B">
      <w:r w:rsidRPr="00524557">
        <w:t xml:space="preserve">These elements are useful for training in that they can be used to define the environment. </w:t>
      </w:r>
      <w:r w:rsidR="00E2149A" w:rsidRPr="00524557">
        <w:t xml:space="preserve">As well as used to define the reward function for training. </w:t>
      </w:r>
    </w:p>
    <w:p w14:paraId="347AE62E" w14:textId="4E3B914E" w:rsidR="001420A5" w:rsidRPr="00524557" w:rsidRDefault="001420A5" w:rsidP="0063467B">
      <w:r w:rsidRPr="00524557">
        <w:lastRenderedPageBreak/>
        <w:t>This meant the information needed to train an AI would be easier to access and use for that purpose. The environment came with predefined configuration. This was</w:t>
      </w:r>
      <w:r w:rsidR="009824AE" w:rsidRPr="00524557">
        <w:t xml:space="preserve"> several </w:t>
      </w:r>
      <w:r w:rsidRPr="00524557">
        <w:t>action lists and set environment variables. Some of this would need to change to fit the training to be done.</w:t>
      </w:r>
    </w:p>
    <w:p w14:paraId="6E3EB4FC" w14:textId="70A62CDF" w:rsidR="00F64FD3" w:rsidRPr="00524557" w:rsidRDefault="00C73270" w:rsidP="0063467B">
      <w:r w:rsidRPr="00524557">
        <w:t>Task 9</w:t>
      </w:r>
      <w:r w:rsidR="00F64FD3" w:rsidRPr="00524557">
        <w:t>:</w:t>
      </w:r>
    </w:p>
    <w:p w14:paraId="32146784" w14:textId="3D49DDCE" w:rsidR="00F64FD3" w:rsidRPr="00524557" w:rsidRDefault="00964C9B" w:rsidP="0063467B">
      <w:r w:rsidRPr="00524557">
        <w:t xml:space="preserve">Creating multiple different action lists for use with the </w:t>
      </w:r>
      <w:proofErr w:type="spellStart"/>
      <w:r w:rsidRPr="00524557">
        <w:t>nes-py</w:t>
      </w:r>
      <w:proofErr w:type="spellEnd"/>
      <w:r w:rsidRPr="00524557">
        <w:t xml:space="preserve"> </w:t>
      </w:r>
      <w:proofErr w:type="spellStart"/>
      <w:r w:rsidRPr="00524557">
        <w:t>OpenAI</w:t>
      </w:r>
      <w:proofErr w:type="spellEnd"/>
      <w:r w:rsidRPr="00524557">
        <w:t xml:space="preserve"> gym environment. This involves creating a file with </w:t>
      </w:r>
      <w:r w:rsidR="00D6537E" w:rsidRPr="00524557">
        <w:t xml:space="preserve">python list of python lists with the action </w:t>
      </w:r>
      <w:r w:rsidR="00D423C6" w:rsidRPr="00524557">
        <w:t>in the inner list</w:t>
      </w:r>
    </w:p>
    <w:p w14:paraId="55CF0472" w14:textId="646D4D40" w:rsidR="00D423C6" w:rsidRPr="00524557" w:rsidRDefault="00D423C6" w:rsidP="0063467B">
      <w:r w:rsidRPr="00524557">
        <w:rPr>
          <w:noProof/>
          <w:lang w:eastAsia="en-IE"/>
        </w:rPr>
        <w:drawing>
          <wp:inline distT="0" distB="0" distL="0" distR="0" wp14:anchorId="0F194708" wp14:editId="4D211660">
            <wp:extent cx="3560562" cy="18980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3857" cy="1915763"/>
                    </a:xfrm>
                    <a:prstGeom prst="rect">
                      <a:avLst/>
                    </a:prstGeom>
                  </pic:spPr>
                </pic:pic>
              </a:graphicData>
            </a:graphic>
          </wp:inline>
        </w:drawing>
      </w:r>
    </w:p>
    <w:p w14:paraId="50397866" w14:textId="117446AD" w:rsidR="00D423C6" w:rsidRPr="00524557" w:rsidRDefault="00225E66"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6</w:t>
      </w:r>
      <w:r w:rsidR="00D428B8" w:rsidRPr="00524557">
        <w:fldChar w:fldCharType="end"/>
      </w:r>
      <w:r w:rsidRPr="00524557">
        <w:t xml:space="preserve"> Example of an Action list</w:t>
      </w:r>
    </w:p>
    <w:p w14:paraId="2DB7E6C1" w14:textId="3BE51F5F" w:rsidR="00225E66" w:rsidRPr="00524557" w:rsidRDefault="00225E66" w:rsidP="0063467B">
      <w:r w:rsidRPr="00524557">
        <w:t xml:space="preserve">In all </w:t>
      </w:r>
      <w:r w:rsidR="00B95AAE" w:rsidRPr="00524557">
        <w:t>four</w:t>
      </w:r>
      <w:r w:rsidRPr="00524557">
        <w:t xml:space="preserve"> action lists were create</w:t>
      </w:r>
      <w:r w:rsidR="00EC7E03" w:rsidRPr="00524557">
        <w:t>d.</w:t>
      </w:r>
      <w:r w:rsidR="00B12492" w:rsidRPr="00524557">
        <w:t xml:space="preserve"> Figure </w:t>
      </w:r>
      <w:r w:rsidR="00822BE5" w:rsidRPr="00524557">
        <w:t xml:space="preserve">9-5 is the simplest action list and each one added in more complex actions finishing with. </w:t>
      </w:r>
      <w:r w:rsidR="004865A4" w:rsidRPr="00524557">
        <w:t xml:space="preserve">The most complex action list with </w:t>
      </w:r>
      <w:r w:rsidR="00B95AAE" w:rsidRPr="00524557">
        <w:t>14</w:t>
      </w:r>
      <w:r w:rsidR="004865A4" w:rsidRPr="00524557">
        <w:t xml:space="preserve"> actions</w:t>
      </w:r>
      <w:r w:rsidR="00B95AAE" w:rsidRPr="00524557">
        <w:t xml:space="preserve"> in it</w:t>
      </w:r>
    </w:p>
    <w:p w14:paraId="5FF1590D" w14:textId="3EA36A3B" w:rsidR="00B97D67" w:rsidRPr="00524557" w:rsidRDefault="00132676" w:rsidP="0063467B">
      <w:r w:rsidRPr="00524557">
        <w:rPr>
          <w:noProof/>
          <w:lang w:eastAsia="en-IE"/>
        </w:rPr>
        <w:lastRenderedPageBreak/>
        <w:drawing>
          <wp:inline distT="0" distB="0" distL="0" distR="0" wp14:anchorId="520C2A8B" wp14:editId="76583556">
            <wp:extent cx="3366895" cy="4132098"/>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3508" cy="4226123"/>
                    </a:xfrm>
                    <a:prstGeom prst="rect">
                      <a:avLst/>
                    </a:prstGeom>
                  </pic:spPr>
                </pic:pic>
              </a:graphicData>
            </a:graphic>
          </wp:inline>
        </w:drawing>
      </w:r>
    </w:p>
    <w:p w14:paraId="1E2F3D64" w14:textId="7A703A15" w:rsidR="00132676" w:rsidRPr="00524557" w:rsidRDefault="00132676"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7</w:t>
      </w:r>
      <w:r w:rsidR="00D428B8" w:rsidRPr="00524557">
        <w:fldChar w:fldCharType="end"/>
      </w:r>
      <w:r w:rsidRPr="00524557">
        <w:t xml:space="preserve"> Complex action list containing 14 actions</w:t>
      </w:r>
    </w:p>
    <w:p w14:paraId="61ADFA48" w14:textId="380C2862" w:rsidR="00132676" w:rsidRPr="00524557" w:rsidRDefault="00132676" w:rsidP="0063467B">
      <w:r w:rsidRPr="00524557">
        <w:t xml:space="preserve">This a larger list giving much more options for </w:t>
      </w:r>
      <w:r w:rsidR="00691500" w:rsidRPr="00524557">
        <w:t>exploration and the ability to learn</w:t>
      </w:r>
      <w:r w:rsidR="0026469F" w:rsidRPr="00524557">
        <w:t xml:space="preserve"> the environments.</w:t>
      </w:r>
    </w:p>
    <w:p w14:paraId="04757766" w14:textId="1AA622BC" w:rsidR="00461C23" w:rsidRPr="00524557" w:rsidRDefault="00461C23" w:rsidP="0063467B">
      <w:r w:rsidRPr="00524557">
        <w:t xml:space="preserve">Task 10: </w:t>
      </w:r>
    </w:p>
    <w:p w14:paraId="728F338D" w14:textId="7395A866" w:rsidR="00461C23" w:rsidRPr="00524557" w:rsidRDefault="00F11C91" w:rsidP="0063467B">
      <w:r w:rsidRPr="00524557">
        <w:t xml:space="preserve"> The random action function needs to take in the number of actions being used by the </w:t>
      </w:r>
      <w:r w:rsidR="00EC3F25" w:rsidRPr="00524557">
        <w:t xml:space="preserve">environment for instance the RIGHT_ONLY action list will </w:t>
      </w:r>
      <w:r w:rsidR="008C102E" w:rsidRPr="00524557">
        <w:t xml:space="preserve">need an option for 0-4. The function </w:t>
      </w:r>
      <w:r w:rsidR="00FA7B6F" w:rsidRPr="00524557">
        <w:t>will return a random integer number from 0-4</w:t>
      </w:r>
    </w:p>
    <w:p w14:paraId="13F80AC2" w14:textId="6E107B01" w:rsidR="00477D23" w:rsidRPr="00524557" w:rsidRDefault="00FA7B6F" w:rsidP="0063467B">
      <w:r w:rsidRPr="00524557">
        <w:t xml:space="preserve">This will work since the environment is </w:t>
      </w:r>
      <w:r w:rsidR="00BA1FD0" w:rsidRPr="00524557">
        <w:t xml:space="preserve">created using the action list as a parameter in its constructor. </w:t>
      </w:r>
      <w:r w:rsidR="00E27072" w:rsidRPr="00524557">
        <w:t xml:space="preserve"> Meaning to apply the specified actions it </w:t>
      </w:r>
      <w:r w:rsidR="00477D23" w:rsidRPr="00524557">
        <w:t xml:space="preserve">needs to only receive </w:t>
      </w:r>
      <w:proofErr w:type="gramStart"/>
      <w:r w:rsidR="00477D23" w:rsidRPr="00524557">
        <w:t>a</w:t>
      </w:r>
      <w:proofErr w:type="gramEnd"/>
      <w:r w:rsidR="00477D23" w:rsidRPr="00524557">
        <w:t xml:space="preserve"> integer to perform the action</w:t>
      </w:r>
    </w:p>
    <w:p w14:paraId="3C8F35F5" w14:textId="77777777" w:rsidR="004F59D0" w:rsidRPr="00524557" w:rsidRDefault="004F59D0" w:rsidP="0063467B">
      <w:r w:rsidRPr="00524557">
        <w:lastRenderedPageBreak/>
        <w:t xml:space="preserve">action = </w:t>
      </w:r>
      <w:proofErr w:type="spellStart"/>
      <w:proofErr w:type="gramStart"/>
      <w:r w:rsidRPr="00524557">
        <w:t>random.randint</w:t>
      </w:r>
      <w:proofErr w:type="spellEnd"/>
      <w:proofErr w:type="gramEnd"/>
      <w:r w:rsidRPr="00524557">
        <w:t xml:space="preserve">(1, </w:t>
      </w:r>
      <w:proofErr w:type="spellStart"/>
      <w:r w:rsidRPr="00524557">
        <w:t>len</w:t>
      </w:r>
      <w:proofErr w:type="spellEnd"/>
      <w:r w:rsidRPr="00524557">
        <w:t>(</w:t>
      </w:r>
      <w:proofErr w:type="spellStart"/>
      <w:r w:rsidRPr="00524557">
        <w:t>possible_actions</w:t>
      </w:r>
      <w:proofErr w:type="spellEnd"/>
      <w:r w:rsidRPr="00524557">
        <w:t>)) – 1</w:t>
      </w:r>
    </w:p>
    <w:p w14:paraId="5D15DBCF" w14:textId="06D5401D" w:rsidR="004F59D0" w:rsidRPr="00524557" w:rsidRDefault="004F59D0"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8</w:t>
      </w:r>
      <w:r w:rsidR="00D428B8" w:rsidRPr="00524557">
        <w:fldChar w:fldCharType="end"/>
      </w:r>
      <w:r w:rsidRPr="00524557">
        <w:t xml:space="preserve"> Code to randomly select an action</w:t>
      </w:r>
    </w:p>
    <w:p w14:paraId="2A9E6BF1" w14:textId="77777777" w:rsidR="004F59D0" w:rsidRPr="00524557" w:rsidRDefault="004F59D0" w:rsidP="0063467B">
      <w:r w:rsidRPr="00524557">
        <w:t xml:space="preserve">Possible actions </w:t>
      </w:r>
      <w:proofErr w:type="gramStart"/>
      <w:r w:rsidRPr="00524557">
        <w:t>is</w:t>
      </w:r>
      <w:proofErr w:type="gramEnd"/>
      <w:r w:rsidRPr="00524557">
        <w:t xml:space="preserve"> a list of actions that the agent could perform. The action returned is then given to the “</w:t>
      </w:r>
      <w:proofErr w:type="spellStart"/>
      <w:proofErr w:type="gramStart"/>
      <w:r w:rsidRPr="00524557">
        <w:t>env.step</w:t>
      </w:r>
      <w:proofErr w:type="spellEnd"/>
      <w:proofErr w:type="gramEnd"/>
      <w:r w:rsidRPr="00524557">
        <w:t xml:space="preserve">(action)” and the environment will then perform that action. </w:t>
      </w:r>
    </w:p>
    <w:p w14:paraId="6051D292" w14:textId="708364F3" w:rsidR="00BA1FD0" w:rsidRPr="00524557" w:rsidRDefault="00FB0459" w:rsidP="0063467B">
      <w:r w:rsidRPr="00524557">
        <w:t xml:space="preserve">Task 11: </w:t>
      </w:r>
    </w:p>
    <w:p w14:paraId="7BC4AC1E" w14:textId="51E3CCC9" w:rsidR="00FB0459" w:rsidRPr="00524557" w:rsidRDefault="00FB0459" w:rsidP="0063467B">
      <w:r w:rsidRPr="00524557">
        <w:t xml:space="preserve">Capturing the meta data from the environment can be gathered at each step. A step is when an action is performed. </w:t>
      </w:r>
      <w:r w:rsidR="009C6E63" w:rsidRPr="00524557">
        <w:t xml:space="preserve">The step returns a tuple of </w:t>
      </w:r>
      <w:r w:rsidR="009D5AA6" w:rsidRPr="00524557">
        <w:t xml:space="preserve">variables </w:t>
      </w:r>
      <w:r w:rsidR="00303CD6" w:rsidRPr="00524557">
        <w:t xml:space="preserve">the current </w:t>
      </w:r>
      <w:r w:rsidR="00137476" w:rsidRPr="00524557">
        <w:t>state, reward, done, info</w:t>
      </w:r>
      <w:r w:rsidR="00CA4C24" w:rsidRPr="00524557">
        <w:t>. Info</w:t>
      </w:r>
      <w:r w:rsidR="00A94A3A" w:rsidRPr="00524557">
        <w:t xml:space="preserve"> is a dictionary with </w:t>
      </w:r>
      <w:proofErr w:type="gramStart"/>
      <w:r w:rsidR="00A94A3A" w:rsidRPr="00524557">
        <w:t>a number of</w:t>
      </w:r>
      <w:proofErr w:type="gramEnd"/>
      <w:r w:rsidR="00A94A3A" w:rsidRPr="00524557">
        <w:t xml:space="preserve"> datapoints stored within it. As shown in Figure </w:t>
      </w:r>
      <w:r w:rsidR="00645994" w:rsidRPr="00524557">
        <w:t>9-7.</w:t>
      </w:r>
    </w:p>
    <w:p w14:paraId="651220BD" w14:textId="51108696" w:rsidR="0074324C" w:rsidRPr="00524557" w:rsidRDefault="00CA4C24" w:rsidP="0063467B">
      <w:r w:rsidRPr="00524557">
        <w:rPr>
          <w:noProof/>
          <w:lang w:eastAsia="en-IE"/>
        </w:rPr>
        <w:drawing>
          <wp:inline distT="0" distB="0" distL="0" distR="0" wp14:anchorId="6082B5D6" wp14:editId="79D08F25">
            <wp:extent cx="3721026" cy="321498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4320" cy="3226470"/>
                    </a:xfrm>
                    <a:prstGeom prst="rect">
                      <a:avLst/>
                    </a:prstGeom>
                  </pic:spPr>
                </pic:pic>
              </a:graphicData>
            </a:graphic>
          </wp:inline>
        </w:drawing>
      </w:r>
    </w:p>
    <w:p w14:paraId="020803FC" w14:textId="3084D6C8" w:rsidR="00CA4C24" w:rsidRPr="00524557" w:rsidRDefault="00CA4C24"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9</w:t>
      </w:r>
      <w:r w:rsidR="00D428B8" w:rsidRPr="00524557">
        <w:fldChar w:fldCharType="end"/>
      </w:r>
      <w:r w:rsidRPr="00524557">
        <w:t xml:space="preserve"> List of information returned in the Info dictionary</w:t>
      </w:r>
    </w:p>
    <w:p w14:paraId="50A0A098" w14:textId="77777777" w:rsidR="00B47F79" w:rsidRPr="00524557" w:rsidRDefault="00B47F79" w:rsidP="0063467B">
      <w:r w:rsidRPr="00524557">
        <w:br w:type="page"/>
      </w:r>
    </w:p>
    <w:p w14:paraId="1E393A00" w14:textId="3BD0B445" w:rsidR="00B11494" w:rsidRPr="00524557" w:rsidRDefault="005D7FD1" w:rsidP="0063467B">
      <w:r w:rsidRPr="00524557">
        <w:lastRenderedPageBreak/>
        <w:t>Task 12:</w:t>
      </w:r>
    </w:p>
    <w:p w14:paraId="4506377F" w14:textId="1C269895" w:rsidR="005D7FD1" w:rsidRPr="00524557" w:rsidRDefault="005D7FD1" w:rsidP="0063467B">
      <w:r w:rsidRPr="00524557">
        <w:t xml:space="preserve">A function is needed to convert the current </w:t>
      </w:r>
      <w:r w:rsidR="0097027E" w:rsidRPr="00524557">
        <w:t>state of the environment which is the image being displayed</w:t>
      </w:r>
      <w:r w:rsidR="00026096" w:rsidRPr="00524557">
        <w:t xml:space="preserve"> in Figure 9-8. </w:t>
      </w:r>
    </w:p>
    <w:p w14:paraId="1764229F" w14:textId="145AF402" w:rsidR="0097027E" w:rsidRPr="00524557" w:rsidRDefault="0097027E" w:rsidP="0063467B">
      <w:r w:rsidRPr="00524557">
        <w:rPr>
          <w:noProof/>
          <w:lang w:eastAsia="en-IE"/>
        </w:rPr>
        <w:drawing>
          <wp:inline distT="0" distB="0" distL="0" distR="0" wp14:anchorId="1039C381" wp14:editId="130DD2C1">
            <wp:extent cx="2976282" cy="2139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2552" cy="2165285"/>
                    </a:xfrm>
                    <a:prstGeom prst="rect">
                      <a:avLst/>
                    </a:prstGeom>
                    <a:noFill/>
                    <a:ln>
                      <a:noFill/>
                    </a:ln>
                  </pic:spPr>
                </pic:pic>
              </a:graphicData>
            </a:graphic>
          </wp:inline>
        </w:drawing>
      </w:r>
    </w:p>
    <w:p w14:paraId="004FA58E" w14:textId="1A1917D0" w:rsidR="0097027E" w:rsidRPr="00524557" w:rsidRDefault="0039712E"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10</w:t>
      </w:r>
      <w:r w:rsidR="00D428B8" w:rsidRPr="00524557">
        <w:fldChar w:fldCharType="end"/>
      </w:r>
      <w:r w:rsidRPr="00524557">
        <w:t xml:space="preserve"> Image that represents the state of the environment</w:t>
      </w:r>
    </w:p>
    <w:p w14:paraId="2A2C8C37" w14:textId="2888E980" w:rsidR="0039712E" w:rsidRPr="00524557" w:rsidRDefault="00026096" w:rsidP="0063467B">
      <w:r w:rsidRPr="00524557">
        <w:t xml:space="preserve">This needs to be converted to greyscale as colour does not add </w:t>
      </w:r>
      <w:r w:rsidR="00E82734" w:rsidRPr="00524557">
        <w:t xml:space="preserve">extra information but will add the need for more power needed to process it. </w:t>
      </w:r>
      <w:r w:rsidR="00360CAC" w:rsidRPr="00524557">
        <w:t xml:space="preserve">The function needs to take in the image and return an image that is greyscale. </w:t>
      </w:r>
      <w:r w:rsidR="00975E44" w:rsidRPr="00524557">
        <w:t>The same as in Figure 9-9</w:t>
      </w:r>
    </w:p>
    <w:p w14:paraId="27729D02" w14:textId="04D3110A" w:rsidR="00975E44" w:rsidRPr="00524557" w:rsidRDefault="00E9785C" w:rsidP="0063467B">
      <w:r w:rsidRPr="00524557">
        <w:rPr>
          <w:noProof/>
          <w:lang w:eastAsia="en-IE"/>
        </w:rPr>
        <w:drawing>
          <wp:inline distT="0" distB="0" distL="0" distR="0" wp14:anchorId="5CD6F9C2" wp14:editId="7AC8CFA6">
            <wp:extent cx="3007478" cy="2168853"/>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2293" cy="2186749"/>
                    </a:xfrm>
                    <a:prstGeom prst="rect">
                      <a:avLst/>
                    </a:prstGeom>
                  </pic:spPr>
                </pic:pic>
              </a:graphicData>
            </a:graphic>
          </wp:inline>
        </w:drawing>
      </w:r>
    </w:p>
    <w:p w14:paraId="30415851" w14:textId="12DE7F5F" w:rsidR="00E9785C" w:rsidRPr="00524557" w:rsidRDefault="005237F1"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11</w:t>
      </w:r>
      <w:r w:rsidR="00D428B8" w:rsidRPr="00524557">
        <w:fldChar w:fldCharType="end"/>
      </w:r>
      <w:r w:rsidRPr="00524557">
        <w:t xml:space="preserve"> Image converted to gr</w:t>
      </w:r>
      <w:r w:rsidR="00E317B0" w:rsidRPr="00524557">
        <w:t>a</w:t>
      </w:r>
      <w:r w:rsidRPr="00524557">
        <w:t>yscale</w:t>
      </w:r>
    </w:p>
    <w:p w14:paraId="758E57E6" w14:textId="77777777" w:rsidR="004E12A9" w:rsidRPr="00524557" w:rsidRDefault="0052518E" w:rsidP="0063467B">
      <w:r w:rsidRPr="00524557">
        <w:t>The function used to convert the image to grey is</w:t>
      </w:r>
      <w:r w:rsidR="004E12A9" w:rsidRPr="00524557">
        <w:t xml:space="preserve"> </w:t>
      </w:r>
    </w:p>
    <w:p w14:paraId="09125537" w14:textId="231847FC" w:rsidR="004E12A9" w:rsidRPr="00524557" w:rsidRDefault="004E12A9" w:rsidP="0063467B">
      <w:r w:rsidRPr="00524557">
        <w:lastRenderedPageBreak/>
        <w:t xml:space="preserve">def </w:t>
      </w:r>
      <w:proofErr w:type="spellStart"/>
      <w:r w:rsidRPr="00524557">
        <w:t>convert_to_gray_scale</w:t>
      </w:r>
      <w:proofErr w:type="spellEnd"/>
      <w:r w:rsidRPr="00524557">
        <w:t>(</w:t>
      </w:r>
      <w:proofErr w:type="spellStart"/>
      <w:r w:rsidRPr="00524557">
        <w:t>img</w:t>
      </w:r>
      <w:proofErr w:type="spellEnd"/>
      <w:r w:rsidRPr="00524557">
        <w:t>):</w:t>
      </w:r>
    </w:p>
    <w:p w14:paraId="2AB1105E" w14:textId="01D53CBC" w:rsidR="00CD1B59" w:rsidRPr="00524557" w:rsidRDefault="004E12A9" w:rsidP="0063467B">
      <w:r w:rsidRPr="00524557">
        <w:t xml:space="preserve">    </w:t>
      </w:r>
      <w:r w:rsidR="00E317B0" w:rsidRPr="00524557">
        <w:tab/>
      </w:r>
      <w:r w:rsidR="00E317B0" w:rsidRPr="00524557">
        <w:tab/>
      </w:r>
      <w:r w:rsidR="00E317B0" w:rsidRPr="00524557">
        <w:tab/>
      </w:r>
      <w:r w:rsidR="00E317B0" w:rsidRPr="00524557">
        <w:tab/>
      </w:r>
      <w:r w:rsidRPr="00524557">
        <w:t xml:space="preserve">return </w:t>
      </w:r>
      <w:proofErr w:type="gramStart"/>
      <w:r w:rsidRPr="00524557">
        <w:t>np.dot(</w:t>
      </w:r>
      <w:proofErr w:type="spellStart"/>
      <w:proofErr w:type="gramEnd"/>
      <w:r w:rsidRPr="00524557">
        <w:t>img</w:t>
      </w:r>
      <w:proofErr w:type="spellEnd"/>
      <w:r w:rsidRPr="00524557">
        <w:t>, [0.299, 0.587, 0.114])</w:t>
      </w:r>
    </w:p>
    <w:p w14:paraId="6C87AD0C" w14:textId="52D767FC" w:rsidR="00E317B0" w:rsidRPr="00524557" w:rsidRDefault="00E317B0"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12</w:t>
      </w:r>
      <w:r w:rsidR="00D428B8" w:rsidRPr="00524557">
        <w:fldChar w:fldCharType="end"/>
      </w:r>
      <w:r w:rsidRPr="00524557">
        <w:t xml:space="preserve"> Code to convert to Grayscale</w:t>
      </w:r>
    </w:p>
    <w:p w14:paraId="5AAB618A" w14:textId="2668B4CF" w:rsidR="004E6FCB" w:rsidRPr="00524557" w:rsidRDefault="004E12A9" w:rsidP="0063467B">
      <w:r w:rsidRPr="00524557">
        <w:t>This takes in the image and converts it directly to a gr</w:t>
      </w:r>
      <w:r w:rsidR="00E317B0" w:rsidRPr="00524557">
        <w:t>a</w:t>
      </w:r>
      <w:r w:rsidRPr="00524557">
        <w:t>yscale image.</w:t>
      </w:r>
      <w:r w:rsidR="0091363B" w:rsidRPr="00524557">
        <w:t xml:space="preserve"> Like </w:t>
      </w:r>
      <w:r w:rsidR="00B47F79" w:rsidRPr="00524557">
        <w:t>the image</w:t>
      </w:r>
      <w:r w:rsidR="0091363B" w:rsidRPr="00524557">
        <w:t xml:space="preserve"> shown in </w:t>
      </w:r>
      <w:r w:rsidR="00404185" w:rsidRPr="00524557">
        <w:t>F</w:t>
      </w:r>
      <w:r w:rsidR="0091363B" w:rsidRPr="00524557">
        <w:t>igure 9-</w:t>
      </w:r>
      <w:r w:rsidR="004E6FCB" w:rsidRPr="00524557">
        <w:t>1</w:t>
      </w:r>
      <w:r w:rsidR="00132A2F" w:rsidRPr="00524557">
        <w:t>0</w:t>
      </w:r>
      <w:r w:rsidR="00404185" w:rsidRPr="00524557">
        <w:t xml:space="preserve">. </w:t>
      </w:r>
    </w:p>
    <w:p w14:paraId="77B42E60" w14:textId="04513E64" w:rsidR="0091363B" w:rsidRPr="00524557" w:rsidRDefault="00404185" w:rsidP="0063467B">
      <w:r w:rsidRPr="00524557">
        <w:t>Task 13:</w:t>
      </w:r>
    </w:p>
    <w:p w14:paraId="3BD32DF0" w14:textId="5DE1161C" w:rsidR="00404185" w:rsidRPr="00524557" w:rsidRDefault="000B3E9F" w:rsidP="0063467B">
      <w:r w:rsidRPr="00524557">
        <w:t xml:space="preserve">Cropping the image around Mario needed to take in the </w:t>
      </w:r>
      <w:r w:rsidR="00F405BC" w:rsidRPr="00524557">
        <w:t>Mario’s</w:t>
      </w:r>
      <w:r w:rsidRPr="00524557">
        <w:t xml:space="preserve"> x and y coordinates on the screen</w:t>
      </w:r>
      <w:r w:rsidR="00160EDF" w:rsidRPr="00524557">
        <w:t>. W</w:t>
      </w:r>
      <w:r w:rsidRPr="00524557">
        <w:t xml:space="preserve">hile the Info dictionary variable returns </w:t>
      </w:r>
      <w:r w:rsidR="00160EDF" w:rsidRPr="00524557">
        <w:t xml:space="preserve">a x and y value the x value </w:t>
      </w:r>
      <w:r w:rsidR="00E317B0" w:rsidRPr="00524557">
        <w:t>cannot</w:t>
      </w:r>
      <w:r w:rsidR="00160EDF" w:rsidRPr="00524557">
        <w:t xml:space="preserve"> be used for this purpose </w:t>
      </w:r>
      <w:r w:rsidR="00F405BC" w:rsidRPr="00524557">
        <w:t xml:space="preserve">the y value can the reason this x value </w:t>
      </w:r>
      <w:r w:rsidR="00E317B0" w:rsidRPr="00524557">
        <w:t>cannot</w:t>
      </w:r>
      <w:r w:rsidR="00F405BC" w:rsidRPr="00524557">
        <w:t xml:space="preserve"> be used is because it is the </w:t>
      </w:r>
      <w:r w:rsidR="00D272E9" w:rsidRPr="00524557">
        <w:t>x position in the level as in the distance travelled in the level not the x value on the screen</w:t>
      </w:r>
      <w:r w:rsidR="00936978" w:rsidRPr="00524557">
        <w:t xml:space="preserve">. </w:t>
      </w:r>
    </w:p>
    <w:p w14:paraId="2EB7F971" w14:textId="2A837BCC" w:rsidR="00936978" w:rsidRPr="00524557" w:rsidRDefault="00936978" w:rsidP="0063467B">
      <w:r w:rsidRPr="00524557">
        <w:t xml:space="preserve">To get this value the environment needed to </w:t>
      </w:r>
      <w:r w:rsidR="00E317B0" w:rsidRPr="00524557">
        <w:t xml:space="preserve">be </w:t>
      </w:r>
      <w:r w:rsidRPr="00524557">
        <w:t xml:space="preserve">unwrapped and the variable needs to be </w:t>
      </w:r>
      <w:r w:rsidR="00923FD4" w:rsidRPr="00524557">
        <w:t xml:space="preserve">pulled from within the private class. </w:t>
      </w:r>
    </w:p>
    <w:p w14:paraId="7E96C474" w14:textId="6B3DC5C4" w:rsidR="00923FD4" w:rsidRPr="00524557" w:rsidRDefault="00923FD4" w:rsidP="0063467B">
      <w:r w:rsidRPr="00524557">
        <w:t xml:space="preserve">x = </w:t>
      </w:r>
      <w:proofErr w:type="gramStart"/>
      <w:r w:rsidRPr="00524557">
        <w:t>env.unwrapped</w:t>
      </w:r>
      <w:proofErr w:type="gramEnd"/>
      <w:r w:rsidRPr="00524557">
        <w:t>._</w:t>
      </w:r>
      <w:proofErr w:type="spellStart"/>
      <w:r w:rsidRPr="00524557">
        <w:t>left_x_position</w:t>
      </w:r>
      <w:proofErr w:type="spellEnd"/>
    </w:p>
    <w:p w14:paraId="3BD8F38E" w14:textId="36EF1E5A" w:rsidR="00D937AC" w:rsidRPr="00524557" w:rsidRDefault="00D937AC"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13</w:t>
      </w:r>
      <w:r w:rsidR="00D428B8" w:rsidRPr="00524557">
        <w:fldChar w:fldCharType="end"/>
      </w:r>
      <w:r w:rsidRPr="00524557">
        <w:t xml:space="preserve"> Code for retrieving the x value</w:t>
      </w:r>
    </w:p>
    <w:p w14:paraId="0588E8F3" w14:textId="69EDB925" w:rsidR="00F0509C" w:rsidRPr="00524557" w:rsidRDefault="00F0509C" w:rsidP="0063467B">
      <w:r w:rsidRPr="00524557">
        <w:t xml:space="preserve">This is the code used to obtain the correct value this represents the x value from the left of the screen. This is exactly what is needed to know exactly where Mario is on the screen. </w:t>
      </w:r>
      <w:r w:rsidR="00A113E6" w:rsidRPr="00524557">
        <w:t xml:space="preserve">The code needs to also know the size </w:t>
      </w:r>
      <w:r w:rsidR="0039686B" w:rsidRPr="00524557">
        <w:t>the image will be and the offset that needs to be used. An offset is used to decrease the amount of the floor in the image and the</w:t>
      </w:r>
      <w:r w:rsidR="00577555" w:rsidRPr="00524557">
        <w:t xml:space="preserve"> amount Mario can see in front of him. </w:t>
      </w:r>
    </w:p>
    <w:p w14:paraId="6D008C6D" w14:textId="1BAA773D" w:rsidR="00923FD4" w:rsidRPr="00524557" w:rsidRDefault="00923FD4" w:rsidP="0063467B"/>
    <w:p w14:paraId="31BE5A05" w14:textId="77777777" w:rsidR="00D937AC" w:rsidRPr="00524557" w:rsidRDefault="00D937AC" w:rsidP="0063467B">
      <w:r w:rsidRPr="00524557">
        <w:t xml:space="preserve">def </w:t>
      </w:r>
      <w:proofErr w:type="spellStart"/>
      <w:r w:rsidRPr="00524557">
        <w:t>process_</w:t>
      </w:r>
      <w:proofErr w:type="gramStart"/>
      <w:r w:rsidRPr="00524557">
        <w:t>image</w:t>
      </w:r>
      <w:proofErr w:type="spellEnd"/>
      <w:r w:rsidRPr="00524557">
        <w:t>(</w:t>
      </w:r>
      <w:proofErr w:type="gramEnd"/>
      <w:r w:rsidRPr="00524557">
        <w:t>image, x, y, h, w):</w:t>
      </w:r>
    </w:p>
    <w:p w14:paraId="6E9039F8" w14:textId="37518287" w:rsidR="00D937AC" w:rsidRPr="00524557" w:rsidRDefault="00D937AC" w:rsidP="0063467B">
      <w:r w:rsidRPr="00524557">
        <w:t xml:space="preserve">          </w:t>
      </w:r>
      <w:r w:rsidR="00B43B94" w:rsidRPr="00524557">
        <w:tab/>
      </w:r>
      <w:r w:rsidR="00B43B94" w:rsidRPr="00524557">
        <w:tab/>
      </w:r>
      <w:r w:rsidR="00B43B94" w:rsidRPr="00524557">
        <w:tab/>
      </w:r>
      <w:r w:rsidR="00B43B94" w:rsidRPr="00524557">
        <w:tab/>
      </w:r>
      <w:r w:rsidRPr="00524557">
        <w:t xml:space="preserve">image = </w:t>
      </w:r>
      <w:proofErr w:type="gramStart"/>
      <w:r w:rsidRPr="00524557">
        <w:t>image[</w:t>
      </w:r>
      <w:proofErr w:type="spellStart"/>
      <w:proofErr w:type="gramEnd"/>
      <w:r w:rsidRPr="00524557">
        <w:t>y:y</w:t>
      </w:r>
      <w:proofErr w:type="spellEnd"/>
      <w:r w:rsidRPr="00524557">
        <w:t xml:space="preserve"> + h, x:x + w]</w:t>
      </w:r>
    </w:p>
    <w:p w14:paraId="2E0CDC3A" w14:textId="1DF9F94F" w:rsidR="00D937AC" w:rsidRPr="00524557" w:rsidRDefault="00D937AC" w:rsidP="0063467B">
      <w:r w:rsidRPr="00524557">
        <w:lastRenderedPageBreak/>
        <w:t xml:space="preserve">                        </w:t>
      </w:r>
      <w:r w:rsidR="00B43B94" w:rsidRPr="00524557">
        <w:tab/>
      </w:r>
      <w:r w:rsidR="00B43B94" w:rsidRPr="00524557">
        <w:tab/>
      </w:r>
      <w:r w:rsidR="00B43B94" w:rsidRPr="00524557">
        <w:tab/>
      </w:r>
      <w:r w:rsidRPr="00524557">
        <w:t xml:space="preserve">image = </w:t>
      </w:r>
      <w:proofErr w:type="spellStart"/>
      <w:r w:rsidRPr="00524557">
        <w:t>convert_to_gray_scale</w:t>
      </w:r>
      <w:proofErr w:type="spellEnd"/>
      <w:r w:rsidRPr="00524557">
        <w:t>(image)</w:t>
      </w:r>
    </w:p>
    <w:p w14:paraId="75AD1C86" w14:textId="4BA0CB04" w:rsidR="000C4CBB" w:rsidRPr="00524557" w:rsidRDefault="00D937AC" w:rsidP="0063467B">
      <w:r w:rsidRPr="00524557">
        <w:t>return image</w:t>
      </w:r>
    </w:p>
    <w:p w14:paraId="729927F3" w14:textId="2BCF1090" w:rsidR="00B43B94" w:rsidRPr="00524557" w:rsidRDefault="00B43B94"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14</w:t>
      </w:r>
      <w:r w:rsidR="00D428B8" w:rsidRPr="00524557">
        <w:fldChar w:fldCharType="end"/>
      </w:r>
      <w:r w:rsidRPr="00524557">
        <w:t xml:space="preserve"> Code to Crop image around Mario</w:t>
      </w:r>
    </w:p>
    <w:p w14:paraId="0F79F453" w14:textId="664658B2" w:rsidR="00B43B94" w:rsidRPr="00524557" w:rsidRDefault="00B43B94" w:rsidP="0063467B">
      <w:r w:rsidRPr="00524557">
        <w:t xml:space="preserve">The above </w:t>
      </w:r>
      <w:r w:rsidR="00561259" w:rsidRPr="00524557">
        <w:t>function</w:t>
      </w:r>
      <w:r w:rsidRPr="00524557">
        <w:t xml:space="preserve"> in Figure 9-1</w:t>
      </w:r>
      <w:r w:rsidR="00132A2F" w:rsidRPr="00524557">
        <w:t>3</w:t>
      </w:r>
      <w:r w:rsidRPr="00524557">
        <w:t xml:space="preserve"> is used to </w:t>
      </w:r>
      <w:r w:rsidR="00561259" w:rsidRPr="00524557">
        <w:t xml:space="preserve">crop the image around Mario it also includes the function to convert the image to greyscale. </w:t>
      </w:r>
      <w:r w:rsidR="000E6541" w:rsidRPr="00524557">
        <w:t xml:space="preserve">At each step the x and y values along with the height and width </w:t>
      </w:r>
      <w:r w:rsidR="001A31D6" w:rsidRPr="00524557">
        <w:t xml:space="preserve">the image will be are passed into the function to create the below image. </w:t>
      </w:r>
    </w:p>
    <w:p w14:paraId="244374D7" w14:textId="5CF6A12B" w:rsidR="004E12A9" w:rsidRPr="00524557" w:rsidRDefault="0091363B" w:rsidP="0063467B">
      <w:r w:rsidRPr="00524557">
        <w:rPr>
          <w:noProof/>
          <w:lang w:eastAsia="en-IE"/>
        </w:rPr>
        <w:drawing>
          <wp:inline distT="0" distB="0" distL="0" distR="0" wp14:anchorId="14F2896A" wp14:editId="6940401E">
            <wp:extent cx="3070904" cy="184254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1764" cy="1855058"/>
                    </a:xfrm>
                    <a:prstGeom prst="rect">
                      <a:avLst/>
                    </a:prstGeom>
                  </pic:spPr>
                </pic:pic>
              </a:graphicData>
            </a:graphic>
          </wp:inline>
        </w:drawing>
      </w:r>
    </w:p>
    <w:p w14:paraId="7C91D33F" w14:textId="3161FB14" w:rsidR="001A31D6" w:rsidRPr="00524557" w:rsidRDefault="001A31D6"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15</w:t>
      </w:r>
      <w:r w:rsidR="00D428B8" w:rsidRPr="00524557">
        <w:fldChar w:fldCharType="end"/>
      </w:r>
      <w:r w:rsidRPr="00524557">
        <w:t xml:space="preserve"> Mario Cropped image</w:t>
      </w:r>
    </w:p>
    <w:p w14:paraId="0961F77F" w14:textId="23308726" w:rsidR="001A31D6" w:rsidRPr="00524557" w:rsidRDefault="001A31D6" w:rsidP="0063467B">
      <w:r w:rsidRPr="00524557">
        <w:t xml:space="preserve">The image is skewed towards the front as in the game Super Mario Bros. </w:t>
      </w:r>
      <w:r w:rsidR="003B3660" w:rsidRPr="00524557">
        <w:t xml:space="preserve">game </w:t>
      </w:r>
      <w:r w:rsidRPr="00524557">
        <w:t xml:space="preserve">Mario </w:t>
      </w:r>
      <w:r w:rsidR="00C40A8F" w:rsidRPr="00524557">
        <w:t xml:space="preserve">rarely needs to go back or see what is behind him. </w:t>
      </w:r>
    </w:p>
    <w:p w14:paraId="15109699" w14:textId="386E2D38" w:rsidR="00C40A8F" w:rsidRPr="00524557" w:rsidRDefault="00C40A8F" w:rsidP="0063467B">
      <w:r w:rsidRPr="00524557">
        <w:br w:type="page"/>
      </w:r>
    </w:p>
    <w:p w14:paraId="378E2427" w14:textId="04EE06AE" w:rsidR="00F203FD" w:rsidRPr="00524557" w:rsidRDefault="00F203FD" w:rsidP="0063467B">
      <w:pPr>
        <w:pStyle w:val="Heading3"/>
      </w:pPr>
      <w:bookmarkStart w:id="43" w:name="_Toc9850586"/>
      <w:r w:rsidRPr="00524557">
        <w:lastRenderedPageBreak/>
        <w:t>Sprint 2</w:t>
      </w:r>
      <w:r w:rsidR="001420A5" w:rsidRPr="00524557">
        <w:t xml:space="preserve"> - NEAT</w:t>
      </w:r>
      <w:bookmarkEnd w:id="43"/>
    </w:p>
    <w:tbl>
      <w:tblPr>
        <w:tblStyle w:val="TableGrid"/>
        <w:tblW w:w="0" w:type="auto"/>
        <w:tblInd w:w="175" w:type="dxa"/>
        <w:tblLook w:val="04A0" w:firstRow="1" w:lastRow="0" w:firstColumn="1" w:lastColumn="0" w:noHBand="0" w:noVBand="1"/>
      </w:tblPr>
      <w:tblGrid>
        <w:gridCol w:w="1256"/>
        <w:gridCol w:w="3825"/>
        <w:gridCol w:w="1825"/>
        <w:gridCol w:w="1549"/>
      </w:tblGrid>
      <w:tr w:rsidR="00524557" w:rsidRPr="00524557" w14:paraId="2639C790" w14:textId="77777777" w:rsidTr="00F203FD">
        <w:trPr>
          <w:trHeight w:val="850"/>
        </w:trPr>
        <w:tc>
          <w:tcPr>
            <w:tcW w:w="1256" w:type="dxa"/>
            <w:shd w:val="clear" w:color="auto" w:fill="9CC2E5" w:themeFill="accent1" w:themeFillTint="99"/>
          </w:tcPr>
          <w:p w14:paraId="71900725" w14:textId="77777777" w:rsidR="00F203FD" w:rsidRPr="00524557" w:rsidRDefault="00F203FD" w:rsidP="0063467B">
            <w:r w:rsidRPr="00524557">
              <w:t>Sprint Number</w:t>
            </w:r>
          </w:p>
        </w:tc>
        <w:tc>
          <w:tcPr>
            <w:tcW w:w="3825" w:type="dxa"/>
            <w:shd w:val="clear" w:color="auto" w:fill="9CC2E5" w:themeFill="accent1" w:themeFillTint="99"/>
          </w:tcPr>
          <w:p w14:paraId="3D6F0244" w14:textId="77777777" w:rsidR="00F203FD" w:rsidRPr="00524557" w:rsidRDefault="00F203FD" w:rsidP="0063467B">
            <w:r w:rsidRPr="00524557">
              <w:t>Sprint Name</w:t>
            </w:r>
          </w:p>
        </w:tc>
        <w:tc>
          <w:tcPr>
            <w:tcW w:w="1825" w:type="dxa"/>
            <w:shd w:val="clear" w:color="auto" w:fill="9CC2E5" w:themeFill="accent1" w:themeFillTint="99"/>
          </w:tcPr>
          <w:p w14:paraId="66B6ACDD" w14:textId="77777777" w:rsidR="00F203FD" w:rsidRPr="00524557" w:rsidRDefault="00F203FD" w:rsidP="0063467B">
            <w:r w:rsidRPr="00524557">
              <w:t>Start Date</w:t>
            </w:r>
          </w:p>
        </w:tc>
        <w:tc>
          <w:tcPr>
            <w:tcW w:w="1549" w:type="dxa"/>
            <w:shd w:val="clear" w:color="auto" w:fill="9CC2E5" w:themeFill="accent1" w:themeFillTint="99"/>
          </w:tcPr>
          <w:p w14:paraId="0912830A" w14:textId="77777777" w:rsidR="00F203FD" w:rsidRPr="00524557" w:rsidRDefault="00F203FD" w:rsidP="0063467B">
            <w:r w:rsidRPr="00524557">
              <w:t>Finish Date</w:t>
            </w:r>
          </w:p>
        </w:tc>
      </w:tr>
      <w:tr w:rsidR="00F203FD" w:rsidRPr="00524557" w14:paraId="0EBBBE1C" w14:textId="77777777" w:rsidTr="00F203FD">
        <w:trPr>
          <w:trHeight w:val="471"/>
        </w:trPr>
        <w:tc>
          <w:tcPr>
            <w:tcW w:w="1256" w:type="dxa"/>
          </w:tcPr>
          <w:p w14:paraId="11A9AA3E" w14:textId="77777777" w:rsidR="00F203FD" w:rsidRPr="00524557" w:rsidRDefault="00F203FD" w:rsidP="0063467B">
            <w:r w:rsidRPr="00524557">
              <w:t>1</w:t>
            </w:r>
          </w:p>
        </w:tc>
        <w:tc>
          <w:tcPr>
            <w:tcW w:w="3825" w:type="dxa"/>
          </w:tcPr>
          <w:p w14:paraId="34F4D894" w14:textId="7DD6BB53" w:rsidR="00F203FD" w:rsidRPr="00524557" w:rsidRDefault="001420A5" w:rsidP="0063467B">
            <w:r w:rsidRPr="00524557">
              <w:t xml:space="preserve">Create a </w:t>
            </w:r>
            <w:proofErr w:type="gramStart"/>
            <w:r w:rsidRPr="00524557">
              <w:t>Frame work</w:t>
            </w:r>
            <w:proofErr w:type="gramEnd"/>
            <w:r w:rsidRPr="00524557">
              <w:t xml:space="preserve"> for NEAT</w:t>
            </w:r>
          </w:p>
        </w:tc>
        <w:tc>
          <w:tcPr>
            <w:tcW w:w="1825" w:type="dxa"/>
          </w:tcPr>
          <w:p w14:paraId="30256741" w14:textId="05FB0E93" w:rsidR="00F203FD" w:rsidRPr="00524557" w:rsidRDefault="00F203FD" w:rsidP="0063467B">
            <w:r w:rsidRPr="00524557">
              <w:t>04/02/2019</w:t>
            </w:r>
          </w:p>
        </w:tc>
        <w:tc>
          <w:tcPr>
            <w:tcW w:w="1549" w:type="dxa"/>
          </w:tcPr>
          <w:p w14:paraId="25F6F903" w14:textId="1D96C57F" w:rsidR="00F203FD" w:rsidRPr="00524557" w:rsidRDefault="00F203FD" w:rsidP="0063467B">
            <w:r w:rsidRPr="00524557">
              <w:t>15/02/2019</w:t>
            </w:r>
          </w:p>
        </w:tc>
      </w:tr>
    </w:tbl>
    <w:p w14:paraId="72383682" w14:textId="3A66BCBE" w:rsidR="00F203FD" w:rsidRPr="00524557" w:rsidRDefault="00F203FD" w:rsidP="0063467B"/>
    <w:tbl>
      <w:tblPr>
        <w:tblStyle w:val="TableGrid"/>
        <w:tblW w:w="0" w:type="auto"/>
        <w:tblInd w:w="175" w:type="dxa"/>
        <w:tblLook w:val="04A0" w:firstRow="1" w:lastRow="0" w:firstColumn="1" w:lastColumn="0" w:noHBand="0" w:noVBand="1"/>
      </w:tblPr>
      <w:tblGrid>
        <w:gridCol w:w="1355"/>
        <w:gridCol w:w="5000"/>
        <w:gridCol w:w="2100"/>
      </w:tblGrid>
      <w:tr w:rsidR="00524557" w:rsidRPr="00524557" w14:paraId="67DBBC67" w14:textId="77777777" w:rsidTr="00F203FD">
        <w:trPr>
          <w:trHeight w:val="850"/>
        </w:trPr>
        <w:tc>
          <w:tcPr>
            <w:tcW w:w="1355" w:type="dxa"/>
            <w:shd w:val="clear" w:color="auto" w:fill="9CC2E5" w:themeFill="accent1" w:themeFillTint="99"/>
          </w:tcPr>
          <w:p w14:paraId="6E7D91C2" w14:textId="77777777" w:rsidR="00F203FD" w:rsidRPr="00524557" w:rsidRDefault="00F203FD" w:rsidP="0063467B">
            <w:r w:rsidRPr="00524557">
              <w:t>Task Number</w:t>
            </w:r>
          </w:p>
        </w:tc>
        <w:tc>
          <w:tcPr>
            <w:tcW w:w="5000" w:type="dxa"/>
            <w:shd w:val="clear" w:color="auto" w:fill="9CC2E5" w:themeFill="accent1" w:themeFillTint="99"/>
          </w:tcPr>
          <w:p w14:paraId="624DC24D" w14:textId="77777777" w:rsidR="00F203FD" w:rsidRPr="00524557" w:rsidRDefault="00F203FD" w:rsidP="0063467B">
            <w:r w:rsidRPr="00524557">
              <w:t>Details</w:t>
            </w:r>
          </w:p>
        </w:tc>
        <w:tc>
          <w:tcPr>
            <w:tcW w:w="2100" w:type="dxa"/>
            <w:shd w:val="clear" w:color="auto" w:fill="9CC2E5" w:themeFill="accent1" w:themeFillTint="99"/>
          </w:tcPr>
          <w:p w14:paraId="5C23E381" w14:textId="77777777" w:rsidR="00F203FD" w:rsidRPr="00524557" w:rsidRDefault="00F203FD" w:rsidP="0063467B">
            <w:r w:rsidRPr="00524557">
              <w:t>Status</w:t>
            </w:r>
          </w:p>
        </w:tc>
      </w:tr>
      <w:tr w:rsidR="00524557" w:rsidRPr="00524557" w14:paraId="1330EB76" w14:textId="77777777" w:rsidTr="004D63DE">
        <w:trPr>
          <w:trHeight w:val="480"/>
        </w:trPr>
        <w:tc>
          <w:tcPr>
            <w:tcW w:w="1355" w:type="dxa"/>
            <w:shd w:val="clear" w:color="auto" w:fill="auto"/>
          </w:tcPr>
          <w:p w14:paraId="73D7B4E0" w14:textId="77777777" w:rsidR="00F203FD" w:rsidRPr="00524557" w:rsidRDefault="00F203FD" w:rsidP="0063467B">
            <w:r w:rsidRPr="00524557">
              <w:t>1</w:t>
            </w:r>
          </w:p>
        </w:tc>
        <w:tc>
          <w:tcPr>
            <w:tcW w:w="5000" w:type="dxa"/>
            <w:shd w:val="clear" w:color="auto" w:fill="auto"/>
          </w:tcPr>
          <w:p w14:paraId="3542E013" w14:textId="5CC16B06" w:rsidR="00F203FD" w:rsidRPr="00524557" w:rsidRDefault="001420A5" w:rsidP="0063467B">
            <w:r w:rsidRPr="00524557">
              <w:t>Design a basic neural network</w:t>
            </w:r>
          </w:p>
        </w:tc>
        <w:tc>
          <w:tcPr>
            <w:tcW w:w="2100" w:type="dxa"/>
            <w:shd w:val="clear" w:color="auto" w:fill="auto"/>
          </w:tcPr>
          <w:p w14:paraId="619B058D" w14:textId="77777777" w:rsidR="00F203FD" w:rsidRPr="00524557" w:rsidRDefault="00F203FD" w:rsidP="0063467B">
            <w:r w:rsidRPr="00524557">
              <w:t>Complete</w:t>
            </w:r>
          </w:p>
        </w:tc>
      </w:tr>
      <w:tr w:rsidR="00524557" w:rsidRPr="00524557" w14:paraId="5085D772" w14:textId="77777777" w:rsidTr="00F203FD">
        <w:trPr>
          <w:trHeight w:val="471"/>
        </w:trPr>
        <w:tc>
          <w:tcPr>
            <w:tcW w:w="1355" w:type="dxa"/>
          </w:tcPr>
          <w:p w14:paraId="56C5BD4C" w14:textId="77777777" w:rsidR="00F203FD" w:rsidRPr="00524557" w:rsidRDefault="00F203FD" w:rsidP="0063467B">
            <w:r w:rsidRPr="00524557">
              <w:t>2</w:t>
            </w:r>
          </w:p>
        </w:tc>
        <w:tc>
          <w:tcPr>
            <w:tcW w:w="5000" w:type="dxa"/>
          </w:tcPr>
          <w:p w14:paraId="7AFBE59F" w14:textId="4554DA18" w:rsidR="00F203FD" w:rsidRPr="00524557" w:rsidRDefault="001420A5" w:rsidP="0063467B">
            <w:r w:rsidRPr="00524557">
              <w:t xml:space="preserve">Create a </w:t>
            </w:r>
            <w:r w:rsidR="00EF41DC" w:rsidRPr="00524557">
              <w:t>fu</w:t>
            </w:r>
            <w:r w:rsidR="00506D5F" w:rsidRPr="00524557">
              <w:t>nction that can</w:t>
            </w:r>
            <w:r w:rsidRPr="00524557">
              <w:t xml:space="preserve"> run multiple environmen</w:t>
            </w:r>
            <w:r w:rsidR="00194FB3" w:rsidRPr="00524557">
              <w:t>t</w:t>
            </w:r>
            <w:r w:rsidRPr="00524557">
              <w:t>s in parallel</w:t>
            </w:r>
          </w:p>
        </w:tc>
        <w:tc>
          <w:tcPr>
            <w:tcW w:w="2100" w:type="dxa"/>
          </w:tcPr>
          <w:p w14:paraId="2CA4FCE0" w14:textId="77777777" w:rsidR="00F203FD" w:rsidRPr="00524557" w:rsidRDefault="00F203FD" w:rsidP="0063467B">
            <w:r w:rsidRPr="00524557">
              <w:t>Complete</w:t>
            </w:r>
          </w:p>
        </w:tc>
      </w:tr>
      <w:tr w:rsidR="00524557" w:rsidRPr="00524557" w14:paraId="74258F25" w14:textId="77777777" w:rsidTr="00F203FD">
        <w:trPr>
          <w:trHeight w:val="471"/>
        </w:trPr>
        <w:tc>
          <w:tcPr>
            <w:tcW w:w="1355" w:type="dxa"/>
          </w:tcPr>
          <w:p w14:paraId="39A7017D" w14:textId="77777777" w:rsidR="00F203FD" w:rsidRPr="00524557" w:rsidRDefault="00F203FD" w:rsidP="0063467B">
            <w:r w:rsidRPr="00524557">
              <w:t>3</w:t>
            </w:r>
          </w:p>
        </w:tc>
        <w:tc>
          <w:tcPr>
            <w:tcW w:w="5000" w:type="dxa"/>
          </w:tcPr>
          <w:p w14:paraId="56F0E06A" w14:textId="30A9C39B" w:rsidR="00F203FD" w:rsidRPr="00524557" w:rsidRDefault="00194FB3" w:rsidP="0063467B">
            <w:r w:rsidRPr="00524557">
              <w:t xml:space="preserve">Create </w:t>
            </w:r>
            <w:r w:rsidR="00EF41DC" w:rsidRPr="00524557">
              <w:t>a function that randomizes neural networks based on a seed</w:t>
            </w:r>
          </w:p>
        </w:tc>
        <w:tc>
          <w:tcPr>
            <w:tcW w:w="2100" w:type="dxa"/>
          </w:tcPr>
          <w:p w14:paraId="71DE31B3" w14:textId="77777777" w:rsidR="00F203FD" w:rsidRPr="00524557" w:rsidRDefault="00F203FD" w:rsidP="0063467B">
            <w:r w:rsidRPr="00524557">
              <w:t>Complete</w:t>
            </w:r>
          </w:p>
        </w:tc>
      </w:tr>
      <w:tr w:rsidR="00524557" w:rsidRPr="00524557" w14:paraId="4DB6C5D4" w14:textId="77777777" w:rsidTr="00F203FD">
        <w:trPr>
          <w:trHeight w:val="471"/>
        </w:trPr>
        <w:tc>
          <w:tcPr>
            <w:tcW w:w="1355" w:type="dxa"/>
          </w:tcPr>
          <w:p w14:paraId="5FF166AA" w14:textId="77777777" w:rsidR="00F203FD" w:rsidRPr="00524557" w:rsidRDefault="00F203FD" w:rsidP="0063467B">
            <w:r w:rsidRPr="00524557">
              <w:t>4</w:t>
            </w:r>
          </w:p>
        </w:tc>
        <w:tc>
          <w:tcPr>
            <w:tcW w:w="5000" w:type="dxa"/>
          </w:tcPr>
          <w:p w14:paraId="4AFC7B12" w14:textId="1BDC4DD2" w:rsidR="00F203FD" w:rsidRPr="00524557" w:rsidRDefault="00EF41DC" w:rsidP="0063467B">
            <w:r w:rsidRPr="00524557">
              <w:t xml:space="preserve">Create a </w:t>
            </w:r>
            <w:r w:rsidR="00506D5F" w:rsidRPr="00524557">
              <w:t xml:space="preserve">function that can run multiple neural networks </w:t>
            </w:r>
            <w:r w:rsidR="00ED445D" w:rsidRPr="00524557">
              <w:t>in parallel</w:t>
            </w:r>
          </w:p>
        </w:tc>
        <w:tc>
          <w:tcPr>
            <w:tcW w:w="2100" w:type="dxa"/>
          </w:tcPr>
          <w:p w14:paraId="530A5048" w14:textId="2003F3B4" w:rsidR="00F203FD" w:rsidRPr="00524557" w:rsidRDefault="001B5846" w:rsidP="0063467B">
            <w:r w:rsidRPr="00524557">
              <w:t>Incomplete</w:t>
            </w:r>
          </w:p>
        </w:tc>
      </w:tr>
      <w:tr w:rsidR="00524557" w:rsidRPr="00524557" w14:paraId="25D3F493" w14:textId="77777777" w:rsidTr="00F203FD">
        <w:trPr>
          <w:trHeight w:val="471"/>
        </w:trPr>
        <w:tc>
          <w:tcPr>
            <w:tcW w:w="1355" w:type="dxa"/>
          </w:tcPr>
          <w:p w14:paraId="77D03087" w14:textId="77777777" w:rsidR="00F203FD" w:rsidRPr="00524557" w:rsidRDefault="00F203FD" w:rsidP="0063467B">
            <w:r w:rsidRPr="00524557">
              <w:t>5</w:t>
            </w:r>
          </w:p>
        </w:tc>
        <w:tc>
          <w:tcPr>
            <w:tcW w:w="5000" w:type="dxa"/>
          </w:tcPr>
          <w:p w14:paraId="08E29512" w14:textId="0B082C0D" w:rsidR="00F203FD" w:rsidRPr="00524557" w:rsidRDefault="00ED445D" w:rsidP="0063467B">
            <w:r w:rsidRPr="00524557">
              <w:t>Transfer fitness statistics and topologies from the main thread to each other thread</w:t>
            </w:r>
          </w:p>
        </w:tc>
        <w:tc>
          <w:tcPr>
            <w:tcW w:w="2100" w:type="dxa"/>
          </w:tcPr>
          <w:p w14:paraId="777D87E9" w14:textId="42B94977" w:rsidR="00F203FD" w:rsidRPr="00524557" w:rsidRDefault="00D83022" w:rsidP="0063467B">
            <w:r w:rsidRPr="00524557">
              <w:t>Incomplete</w:t>
            </w:r>
          </w:p>
        </w:tc>
      </w:tr>
      <w:tr w:rsidR="00524557" w:rsidRPr="00524557" w14:paraId="5FD4A6FD" w14:textId="77777777" w:rsidTr="00F203FD">
        <w:trPr>
          <w:trHeight w:val="471"/>
        </w:trPr>
        <w:tc>
          <w:tcPr>
            <w:tcW w:w="1355" w:type="dxa"/>
          </w:tcPr>
          <w:p w14:paraId="4F5A79DA" w14:textId="77777777" w:rsidR="00F203FD" w:rsidRPr="00524557" w:rsidRDefault="00F203FD" w:rsidP="0063467B">
            <w:r w:rsidRPr="00524557">
              <w:t>6</w:t>
            </w:r>
          </w:p>
        </w:tc>
        <w:tc>
          <w:tcPr>
            <w:tcW w:w="5000" w:type="dxa"/>
          </w:tcPr>
          <w:p w14:paraId="5D0180DA" w14:textId="0DDD8B04" w:rsidR="00F203FD" w:rsidRPr="00524557" w:rsidRDefault="00D83022" w:rsidP="0063467B">
            <w:r w:rsidRPr="00524557">
              <w:t>Create function</w:t>
            </w:r>
            <w:r w:rsidR="00A924CB" w:rsidRPr="00524557">
              <w:t>s</w:t>
            </w:r>
            <w:r w:rsidRPr="00524557">
              <w:t xml:space="preserve"> for mutation and crossover</w:t>
            </w:r>
          </w:p>
        </w:tc>
        <w:tc>
          <w:tcPr>
            <w:tcW w:w="2100" w:type="dxa"/>
          </w:tcPr>
          <w:p w14:paraId="1DB9112D" w14:textId="26A0B6C7" w:rsidR="00F203FD" w:rsidRPr="00524557" w:rsidRDefault="00D83022" w:rsidP="0063467B">
            <w:r w:rsidRPr="00524557">
              <w:t>Incomplete</w:t>
            </w:r>
            <w:r w:rsidR="00F203FD" w:rsidRPr="00524557">
              <w:t xml:space="preserve"> </w:t>
            </w:r>
          </w:p>
        </w:tc>
      </w:tr>
    </w:tbl>
    <w:p w14:paraId="126394E6" w14:textId="0AFC75AC" w:rsidR="00F203FD" w:rsidRPr="00524557" w:rsidRDefault="003523C7" w:rsidP="0063467B">
      <w:r w:rsidRPr="00524557">
        <w:t>Task 1:</w:t>
      </w:r>
    </w:p>
    <w:p w14:paraId="123B07ED" w14:textId="4ADE14A6" w:rsidR="00A3675C" w:rsidRPr="00524557" w:rsidRDefault="00A3675C" w:rsidP="0063467B">
      <w:r w:rsidRPr="00524557">
        <w:t>Designing a basic neural network with one convolutional layer</w:t>
      </w:r>
      <w:r w:rsidR="00574F84" w:rsidRPr="00524557">
        <w:t>, a flatten layer and</w:t>
      </w:r>
      <w:r w:rsidRPr="00524557">
        <w:t xml:space="preserve"> Dense layer</w:t>
      </w:r>
      <w:r w:rsidR="00574F84" w:rsidRPr="00524557">
        <w:t xml:space="preserve"> for output</w:t>
      </w:r>
      <w:r w:rsidRPr="00524557">
        <w:t xml:space="preserve">. </w:t>
      </w:r>
      <w:r w:rsidR="00FA2CA6" w:rsidRPr="00524557">
        <w:t xml:space="preserve">This was the basis for the first generation of agents in the NEAT algorithm. </w:t>
      </w:r>
    </w:p>
    <w:p w14:paraId="490764E1" w14:textId="16606150" w:rsidR="00574F84" w:rsidRPr="00524557" w:rsidRDefault="00396C52" w:rsidP="0063467B">
      <w:r w:rsidRPr="00524557">
        <w:t xml:space="preserve">All the layers that would be added through mutation would be added in between the flatten layer and the output dense layer. As such the convolutional layer and output would remain the same throughout. </w:t>
      </w:r>
    </w:p>
    <w:p w14:paraId="0A81F689" w14:textId="539DCB79" w:rsidR="00C06CB4" w:rsidRPr="00524557" w:rsidRDefault="00934E9C" w:rsidP="0063467B">
      <w:r w:rsidRPr="00524557">
        <w:rPr>
          <w:noProof/>
          <w:lang w:eastAsia="en-IE"/>
        </w:rPr>
        <w:lastRenderedPageBreak/>
        <w:drawing>
          <wp:inline distT="0" distB="0" distL="0" distR="0" wp14:anchorId="172046AB" wp14:editId="33A171F6">
            <wp:extent cx="1723390" cy="4582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3390" cy="4582795"/>
                    </a:xfrm>
                    <a:prstGeom prst="rect">
                      <a:avLst/>
                    </a:prstGeom>
                    <a:noFill/>
                    <a:ln>
                      <a:noFill/>
                    </a:ln>
                  </pic:spPr>
                </pic:pic>
              </a:graphicData>
            </a:graphic>
          </wp:inline>
        </w:drawing>
      </w:r>
    </w:p>
    <w:p w14:paraId="4BC9C3BF" w14:textId="0AF12FE8" w:rsidR="003A311B" w:rsidRPr="00524557" w:rsidRDefault="003A311B"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16</w:t>
      </w:r>
      <w:r w:rsidR="00D428B8" w:rsidRPr="00524557">
        <w:fldChar w:fldCharType="end"/>
      </w:r>
      <w:r w:rsidRPr="00524557">
        <w:t xml:space="preserve"> Visualisation of the simple neural network</w:t>
      </w:r>
    </w:p>
    <w:p w14:paraId="6AFAB802" w14:textId="6B9FE356" w:rsidR="003A311B" w:rsidRPr="00524557" w:rsidRDefault="005D4020" w:rsidP="0063467B">
      <w:r w:rsidRPr="00524557">
        <w:t>Figure 9-16</w:t>
      </w:r>
      <w:r w:rsidR="003A311B" w:rsidRPr="00524557">
        <w:t xml:space="preserve"> shows a neural n</w:t>
      </w:r>
      <w:r w:rsidR="00493D1B" w:rsidRPr="00524557">
        <w:t xml:space="preserve">etwork starting point for the NEAT algorithm to work with. The network contains </w:t>
      </w:r>
      <w:r w:rsidR="00042264" w:rsidRPr="00524557">
        <w:t xml:space="preserve">four layers an input, output and two hidden layers. </w:t>
      </w:r>
    </w:p>
    <w:p w14:paraId="678A0E90" w14:textId="344EC7B3" w:rsidR="005176C3" w:rsidRPr="00524557" w:rsidRDefault="005176C3" w:rsidP="0063467B">
      <w:r w:rsidRPr="00524557">
        <w:t>Task 2:</w:t>
      </w:r>
    </w:p>
    <w:p w14:paraId="4D4FF89D" w14:textId="52A8F118" w:rsidR="00FD0588" w:rsidRPr="00524557" w:rsidRDefault="00BB0FDF" w:rsidP="0063467B">
      <w:r w:rsidRPr="00524557">
        <w:t>Running multiple threads in python need the use of a pool which can be used to run multiple processes simultaneously. This was used to create a way to run multiple environments at the same time. Up to 8 was feasible with my current computer hardware.</w:t>
      </w:r>
    </w:p>
    <w:p w14:paraId="5FF1D76F" w14:textId="77777777" w:rsidR="001B5846" w:rsidRPr="00524557" w:rsidRDefault="001B5846" w:rsidP="0063467B"/>
    <w:p w14:paraId="63D07829" w14:textId="1161CA99" w:rsidR="00C73270" w:rsidRPr="00524557" w:rsidRDefault="00C73270" w:rsidP="0063467B">
      <w:r w:rsidRPr="00524557">
        <w:lastRenderedPageBreak/>
        <w:t>Task 3:</w:t>
      </w:r>
    </w:p>
    <w:p w14:paraId="6FA61CC1" w14:textId="41E08E2C" w:rsidR="00C73270" w:rsidRPr="00524557" w:rsidRDefault="00F6381D" w:rsidP="0063467B">
      <w:r w:rsidRPr="00524557">
        <w:t xml:space="preserve">Creating a random neural network involves deciding on where the random layers should be placed. The </w:t>
      </w:r>
      <w:r w:rsidR="00CD6786" w:rsidRPr="00524557">
        <w:t xml:space="preserve">place decided was just before the output layer leaving the other layers where they are. </w:t>
      </w:r>
    </w:p>
    <w:p w14:paraId="4DBC70F0" w14:textId="77777777" w:rsidR="00880194" w:rsidRPr="00524557" w:rsidRDefault="00880194" w:rsidP="0063467B">
      <w:r w:rsidRPr="00524557">
        <w:rPr>
          <w:noProof/>
          <w:lang w:eastAsia="en-IE"/>
        </w:rPr>
        <w:drawing>
          <wp:inline distT="0" distB="0" distL="0" distR="0" wp14:anchorId="74CC802F" wp14:editId="645E7984">
            <wp:extent cx="3070904" cy="279473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0014" cy="2803026"/>
                    </a:xfrm>
                    <a:prstGeom prst="rect">
                      <a:avLst/>
                    </a:prstGeom>
                  </pic:spPr>
                </pic:pic>
              </a:graphicData>
            </a:graphic>
          </wp:inline>
        </w:drawing>
      </w:r>
    </w:p>
    <w:p w14:paraId="514590B0" w14:textId="335A975D" w:rsidR="00880194" w:rsidRPr="00524557" w:rsidRDefault="00880194"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17</w:t>
      </w:r>
      <w:r w:rsidR="00D428B8" w:rsidRPr="00524557">
        <w:fldChar w:fldCharType="end"/>
      </w:r>
      <w:r w:rsidRPr="00524557">
        <w:t xml:space="preserve"> Code for creating a random neural network</w:t>
      </w:r>
    </w:p>
    <w:p w14:paraId="5EBAF47E" w14:textId="0234C4BA" w:rsidR="00880194" w:rsidRPr="00524557" w:rsidRDefault="00880194" w:rsidP="0063467B">
      <w:r w:rsidRPr="00524557">
        <w:t xml:space="preserve">The code shows how a loop around </w:t>
      </w:r>
      <w:proofErr w:type="gramStart"/>
      <w:r w:rsidRPr="00524557">
        <w:t>the a</w:t>
      </w:r>
      <w:proofErr w:type="gramEnd"/>
      <w:r w:rsidRPr="00524557">
        <w:t xml:space="preserve"> function that adds dense layers to the model </w:t>
      </w:r>
      <w:proofErr w:type="spellStart"/>
      <w:r w:rsidR="00967E29" w:rsidRPr="00524557">
        <w:t>si</w:t>
      </w:r>
      <w:proofErr w:type="spellEnd"/>
      <w:r w:rsidR="00967E29" w:rsidRPr="00524557">
        <w:t xml:space="preserve"> then looped through however many items are in the </w:t>
      </w:r>
      <w:proofErr w:type="spellStart"/>
      <w:r w:rsidR="00967E29" w:rsidRPr="00524557">
        <w:t>layers_nodes</w:t>
      </w:r>
      <w:proofErr w:type="spellEnd"/>
      <w:r w:rsidR="00967E29" w:rsidRPr="00524557">
        <w:t xml:space="preserve"> list this then adds the number of nodes that is contained in it</w:t>
      </w:r>
      <w:r w:rsidR="00657429" w:rsidRPr="00524557">
        <w:t xml:space="preserve"> to the layer. </w:t>
      </w:r>
    </w:p>
    <w:p w14:paraId="286EAF2F" w14:textId="7582840D" w:rsidR="00657429" w:rsidRPr="00524557" w:rsidRDefault="00657429" w:rsidP="0063467B">
      <w:r w:rsidRPr="00524557">
        <w:t>Task 4:</w:t>
      </w:r>
    </w:p>
    <w:p w14:paraId="2B10DFE2" w14:textId="07F89778" w:rsidR="00657429" w:rsidRPr="00524557" w:rsidRDefault="001B5846" w:rsidP="0063467B">
      <w:r w:rsidRPr="00524557">
        <w:t xml:space="preserve">It was found through the </w:t>
      </w:r>
      <w:r w:rsidR="00B50874" w:rsidRPr="00524557">
        <w:t xml:space="preserve">development process that running multiple parallel processes using python and having each one sending information back to the main process is not feasible with the current python language libraries. For this reason and the feasibility struggles with creating a </w:t>
      </w:r>
      <w:r w:rsidR="00FC01E1" w:rsidRPr="00524557">
        <w:t xml:space="preserve">NEAT algorithm using </w:t>
      </w:r>
      <w:proofErr w:type="spellStart"/>
      <w:r w:rsidR="00FC01E1" w:rsidRPr="00524557">
        <w:t>Keras</w:t>
      </w:r>
      <w:proofErr w:type="spellEnd"/>
      <w:r w:rsidR="00FC01E1" w:rsidRPr="00524557">
        <w:t xml:space="preserve"> and </w:t>
      </w:r>
      <w:proofErr w:type="spellStart"/>
      <w:r w:rsidR="00FC01E1" w:rsidRPr="00524557">
        <w:t>OpenAI</w:t>
      </w:r>
      <w:proofErr w:type="spellEnd"/>
      <w:r w:rsidR="00FC01E1" w:rsidRPr="00524557">
        <w:t xml:space="preserve"> gym was not going to work. NEAT was abandoned as a </w:t>
      </w:r>
      <w:r w:rsidR="00B51B19" w:rsidRPr="00524557">
        <w:t xml:space="preserve">way of training an agent for using reinforcement learning. </w:t>
      </w:r>
    </w:p>
    <w:p w14:paraId="5D563CDE" w14:textId="75CAD233" w:rsidR="00B51B19" w:rsidRPr="00524557" w:rsidRDefault="00B51B19" w:rsidP="0063467B">
      <w:pPr>
        <w:pStyle w:val="Heading3"/>
      </w:pPr>
      <w:bookmarkStart w:id="44" w:name="_Toc9850587"/>
      <w:r w:rsidRPr="00524557">
        <w:lastRenderedPageBreak/>
        <w:t xml:space="preserve">Sprint 3 </w:t>
      </w:r>
      <w:r w:rsidR="001F6919" w:rsidRPr="00524557">
        <w:t>–</w:t>
      </w:r>
      <w:r w:rsidRPr="00524557">
        <w:t xml:space="preserve"> </w:t>
      </w:r>
      <w:r w:rsidR="001F6919" w:rsidRPr="00524557">
        <w:t>Q-Learning</w:t>
      </w:r>
      <w:bookmarkEnd w:id="44"/>
    </w:p>
    <w:tbl>
      <w:tblPr>
        <w:tblStyle w:val="TableGrid"/>
        <w:tblW w:w="0" w:type="auto"/>
        <w:tblInd w:w="175" w:type="dxa"/>
        <w:tblLook w:val="04A0" w:firstRow="1" w:lastRow="0" w:firstColumn="1" w:lastColumn="0" w:noHBand="0" w:noVBand="1"/>
      </w:tblPr>
      <w:tblGrid>
        <w:gridCol w:w="1256"/>
        <w:gridCol w:w="3825"/>
        <w:gridCol w:w="1825"/>
        <w:gridCol w:w="1549"/>
      </w:tblGrid>
      <w:tr w:rsidR="00524557" w:rsidRPr="00524557" w14:paraId="3A118E28" w14:textId="77777777" w:rsidTr="002A4C5B">
        <w:trPr>
          <w:trHeight w:val="850"/>
        </w:trPr>
        <w:tc>
          <w:tcPr>
            <w:tcW w:w="1256" w:type="dxa"/>
            <w:shd w:val="clear" w:color="auto" w:fill="9CC2E5" w:themeFill="accent1" w:themeFillTint="99"/>
          </w:tcPr>
          <w:p w14:paraId="0618D7E1" w14:textId="77777777" w:rsidR="001F6919" w:rsidRPr="00524557" w:rsidRDefault="001F6919" w:rsidP="0063467B">
            <w:r w:rsidRPr="00524557">
              <w:t>Sprint Number</w:t>
            </w:r>
          </w:p>
        </w:tc>
        <w:tc>
          <w:tcPr>
            <w:tcW w:w="3825" w:type="dxa"/>
            <w:shd w:val="clear" w:color="auto" w:fill="9CC2E5" w:themeFill="accent1" w:themeFillTint="99"/>
          </w:tcPr>
          <w:p w14:paraId="021E8DC9" w14:textId="77777777" w:rsidR="001F6919" w:rsidRPr="00524557" w:rsidRDefault="001F6919" w:rsidP="0063467B">
            <w:r w:rsidRPr="00524557">
              <w:t>Sprint Name</w:t>
            </w:r>
          </w:p>
        </w:tc>
        <w:tc>
          <w:tcPr>
            <w:tcW w:w="1825" w:type="dxa"/>
            <w:shd w:val="clear" w:color="auto" w:fill="9CC2E5" w:themeFill="accent1" w:themeFillTint="99"/>
          </w:tcPr>
          <w:p w14:paraId="69321097" w14:textId="77777777" w:rsidR="001F6919" w:rsidRPr="00524557" w:rsidRDefault="001F6919" w:rsidP="0063467B">
            <w:r w:rsidRPr="00524557">
              <w:t>Start Date</w:t>
            </w:r>
          </w:p>
        </w:tc>
        <w:tc>
          <w:tcPr>
            <w:tcW w:w="1549" w:type="dxa"/>
            <w:shd w:val="clear" w:color="auto" w:fill="9CC2E5" w:themeFill="accent1" w:themeFillTint="99"/>
          </w:tcPr>
          <w:p w14:paraId="40B35004" w14:textId="77777777" w:rsidR="001F6919" w:rsidRPr="00524557" w:rsidRDefault="001F6919" w:rsidP="0063467B">
            <w:r w:rsidRPr="00524557">
              <w:t>Finish Date</w:t>
            </w:r>
          </w:p>
        </w:tc>
      </w:tr>
      <w:tr w:rsidR="001F6919" w:rsidRPr="00524557" w14:paraId="45E37ADF" w14:textId="77777777" w:rsidTr="002A4C5B">
        <w:trPr>
          <w:trHeight w:val="471"/>
        </w:trPr>
        <w:tc>
          <w:tcPr>
            <w:tcW w:w="1256" w:type="dxa"/>
          </w:tcPr>
          <w:p w14:paraId="4E87732A" w14:textId="77777777" w:rsidR="001F6919" w:rsidRPr="00524557" w:rsidRDefault="001F6919" w:rsidP="0063467B">
            <w:r w:rsidRPr="00524557">
              <w:t>1</w:t>
            </w:r>
          </w:p>
        </w:tc>
        <w:tc>
          <w:tcPr>
            <w:tcW w:w="3825" w:type="dxa"/>
          </w:tcPr>
          <w:p w14:paraId="3D59FBE8" w14:textId="7D818EC6" w:rsidR="001F6919" w:rsidRPr="00524557" w:rsidRDefault="001F6919" w:rsidP="0063467B">
            <w:r w:rsidRPr="00524557">
              <w:t>Q-Learning Environment</w:t>
            </w:r>
          </w:p>
        </w:tc>
        <w:tc>
          <w:tcPr>
            <w:tcW w:w="1825" w:type="dxa"/>
          </w:tcPr>
          <w:p w14:paraId="4021D177" w14:textId="538C75A2" w:rsidR="001F6919" w:rsidRPr="00524557" w:rsidRDefault="00D24C24" w:rsidP="0063467B">
            <w:r w:rsidRPr="00524557">
              <w:t>18</w:t>
            </w:r>
            <w:r w:rsidR="001F6919" w:rsidRPr="00524557">
              <w:t>/02/2019</w:t>
            </w:r>
          </w:p>
        </w:tc>
        <w:tc>
          <w:tcPr>
            <w:tcW w:w="1549" w:type="dxa"/>
          </w:tcPr>
          <w:p w14:paraId="6C6DA86E" w14:textId="5A500B6B" w:rsidR="001F6919" w:rsidRPr="00524557" w:rsidRDefault="00AB596A" w:rsidP="0063467B">
            <w:r w:rsidRPr="00524557">
              <w:t>0</w:t>
            </w:r>
            <w:r w:rsidR="001F6919" w:rsidRPr="00524557">
              <w:t>1/0</w:t>
            </w:r>
            <w:r w:rsidRPr="00524557">
              <w:t>3</w:t>
            </w:r>
            <w:r w:rsidR="001F6919" w:rsidRPr="00524557">
              <w:t>/2019</w:t>
            </w:r>
          </w:p>
        </w:tc>
      </w:tr>
    </w:tbl>
    <w:p w14:paraId="42EDA10B" w14:textId="77777777" w:rsidR="001F6919" w:rsidRPr="00524557" w:rsidRDefault="001F6919" w:rsidP="0063467B"/>
    <w:tbl>
      <w:tblPr>
        <w:tblStyle w:val="TableGrid"/>
        <w:tblW w:w="0" w:type="auto"/>
        <w:tblInd w:w="175" w:type="dxa"/>
        <w:tblLook w:val="04A0" w:firstRow="1" w:lastRow="0" w:firstColumn="1" w:lastColumn="0" w:noHBand="0" w:noVBand="1"/>
      </w:tblPr>
      <w:tblGrid>
        <w:gridCol w:w="1355"/>
        <w:gridCol w:w="5000"/>
        <w:gridCol w:w="2100"/>
      </w:tblGrid>
      <w:tr w:rsidR="00524557" w:rsidRPr="00524557" w14:paraId="19B096DC" w14:textId="77777777" w:rsidTr="002A4C5B">
        <w:trPr>
          <w:trHeight w:val="850"/>
        </w:trPr>
        <w:tc>
          <w:tcPr>
            <w:tcW w:w="1355" w:type="dxa"/>
            <w:shd w:val="clear" w:color="auto" w:fill="9CC2E5" w:themeFill="accent1" w:themeFillTint="99"/>
          </w:tcPr>
          <w:p w14:paraId="3147E948" w14:textId="77777777" w:rsidR="001F6919" w:rsidRPr="00524557" w:rsidRDefault="001F6919" w:rsidP="0063467B">
            <w:r w:rsidRPr="00524557">
              <w:t>Task Number</w:t>
            </w:r>
          </w:p>
        </w:tc>
        <w:tc>
          <w:tcPr>
            <w:tcW w:w="5000" w:type="dxa"/>
            <w:shd w:val="clear" w:color="auto" w:fill="9CC2E5" w:themeFill="accent1" w:themeFillTint="99"/>
          </w:tcPr>
          <w:p w14:paraId="2ECD312B" w14:textId="77777777" w:rsidR="001F6919" w:rsidRPr="00524557" w:rsidRDefault="001F6919" w:rsidP="0063467B">
            <w:r w:rsidRPr="00524557">
              <w:t>Details</w:t>
            </w:r>
          </w:p>
        </w:tc>
        <w:tc>
          <w:tcPr>
            <w:tcW w:w="2100" w:type="dxa"/>
            <w:shd w:val="clear" w:color="auto" w:fill="9CC2E5" w:themeFill="accent1" w:themeFillTint="99"/>
          </w:tcPr>
          <w:p w14:paraId="10E41970" w14:textId="77777777" w:rsidR="001F6919" w:rsidRPr="00524557" w:rsidRDefault="001F6919" w:rsidP="0063467B">
            <w:r w:rsidRPr="00524557">
              <w:t>Status</w:t>
            </w:r>
          </w:p>
        </w:tc>
      </w:tr>
      <w:tr w:rsidR="00524557" w:rsidRPr="00524557" w14:paraId="45E2A808" w14:textId="77777777" w:rsidTr="002A4C5B">
        <w:trPr>
          <w:trHeight w:val="480"/>
        </w:trPr>
        <w:tc>
          <w:tcPr>
            <w:tcW w:w="1355" w:type="dxa"/>
            <w:shd w:val="clear" w:color="auto" w:fill="auto"/>
          </w:tcPr>
          <w:p w14:paraId="2698401A" w14:textId="77777777" w:rsidR="001F6919" w:rsidRPr="00524557" w:rsidRDefault="001F6919" w:rsidP="0063467B">
            <w:r w:rsidRPr="00524557">
              <w:t>1</w:t>
            </w:r>
          </w:p>
        </w:tc>
        <w:tc>
          <w:tcPr>
            <w:tcW w:w="5000" w:type="dxa"/>
            <w:shd w:val="clear" w:color="auto" w:fill="auto"/>
          </w:tcPr>
          <w:p w14:paraId="39DFF88B" w14:textId="588C6BB4" w:rsidR="001F6919" w:rsidRPr="00524557" w:rsidRDefault="00752710" w:rsidP="0063467B">
            <w:r w:rsidRPr="00524557">
              <w:t xml:space="preserve">Create a basic Q-Learning algorithm using epsilon greedy. </w:t>
            </w:r>
          </w:p>
        </w:tc>
        <w:tc>
          <w:tcPr>
            <w:tcW w:w="2100" w:type="dxa"/>
            <w:shd w:val="clear" w:color="auto" w:fill="auto"/>
          </w:tcPr>
          <w:p w14:paraId="604EB0D4" w14:textId="77777777" w:rsidR="001F6919" w:rsidRPr="00524557" w:rsidRDefault="001F6919" w:rsidP="0063467B">
            <w:r w:rsidRPr="00524557">
              <w:t>Complete</w:t>
            </w:r>
          </w:p>
        </w:tc>
      </w:tr>
      <w:tr w:rsidR="00524557" w:rsidRPr="00524557" w14:paraId="59BFB879" w14:textId="77777777" w:rsidTr="002A4C5B">
        <w:trPr>
          <w:trHeight w:val="471"/>
        </w:trPr>
        <w:tc>
          <w:tcPr>
            <w:tcW w:w="1355" w:type="dxa"/>
          </w:tcPr>
          <w:p w14:paraId="23550DC7" w14:textId="77777777" w:rsidR="001F6919" w:rsidRPr="00524557" w:rsidRDefault="001F6919" w:rsidP="0063467B">
            <w:r w:rsidRPr="00524557">
              <w:t>2</w:t>
            </w:r>
          </w:p>
        </w:tc>
        <w:tc>
          <w:tcPr>
            <w:tcW w:w="5000" w:type="dxa"/>
          </w:tcPr>
          <w:p w14:paraId="10FE6117" w14:textId="1F838571" w:rsidR="001F6919" w:rsidRPr="00524557" w:rsidRDefault="00762FBB" w:rsidP="0063467B">
            <w:r w:rsidRPr="00524557">
              <w:t xml:space="preserve">Find and convert Deep Q-Learning code to work with </w:t>
            </w:r>
            <w:r w:rsidR="00DE2777" w:rsidRPr="00524557">
              <w:t xml:space="preserve">the Super Mario Bros.  </w:t>
            </w:r>
            <w:proofErr w:type="spellStart"/>
            <w:r w:rsidR="00174750" w:rsidRPr="00524557">
              <w:t>OpenAI</w:t>
            </w:r>
            <w:proofErr w:type="spellEnd"/>
            <w:r w:rsidR="00174750" w:rsidRPr="00524557">
              <w:t xml:space="preserve"> </w:t>
            </w:r>
            <w:r w:rsidR="00DE2777" w:rsidRPr="00524557">
              <w:t>environment.</w:t>
            </w:r>
          </w:p>
        </w:tc>
        <w:tc>
          <w:tcPr>
            <w:tcW w:w="2100" w:type="dxa"/>
          </w:tcPr>
          <w:p w14:paraId="09DF6203" w14:textId="77777777" w:rsidR="001F6919" w:rsidRPr="00524557" w:rsidRDefault="001F6919" w:rsidP="0063467B">
            <w:r w:rsidRPr="00524557">
              <w:t>Complete</w:t>
            </w:r>
          </w:p>
        </w:tc>
      </w:tr>
      <w:tr w:rsidR="00524557" w:rsidRPr="00524557" w14:paraId="3320003A" w14:textId="77777777" w:rsidTr="002A4C5B">
        <w:trPr>
          <w:trHeight w:val="471"/>
        </w:trPr>
        <w:tc>
          <w:tcPr>
            <w:tcW w:w="1355" w:type="dxa"/>
          </w:tcPr>
          <w:p w14:paraId="2B14DA51" w14:textId="77777777" w:rsidR="001F6919" w:rsidRPr="00524557" w:rsidRDefault="001F6919" w:rsidP="0063467B">
            <w:r w:rsidRPr="00524557">
              <w:t>3</w:t>
            </w:r>
          </w:p>
        </w:tc>
        <w:tc>
          <w:tcPr>
            <w:tcW w:w="5000" w:type="dxa"/>
          </w:tcPr>
          <w:p w14:paraId="5A081F87" w14:textId="34077FDB" w:rsidR="001F6919" w:rsidRPr="00524557" w:rsidRDefault="006E785D" w:rsidP="0063467B">
            <w:r w:rsidRPr="00524557">
              <w:t xml:space="preserve">Use </w:t>
            </w:r>
            <w:r w:rsidR="00F66975" w:rsidRPr="00524557">
              <w:t>the Deep Q-Learning</w:t>
            </w:r>
            <w:r w:rsidRPr="00524557">
              <w:t xml:space="preserve"> with Super Mario Bros. </w:t>
            </w:r>
            <w:r w:rsidR="00174750" w:rsidRPr="00524557">
              <w:t>t</w:t>
            </w:r>
            <w:r w:rsidRPr="00524557">
              <w:t xml:space="preserve">o train an agent. </w:t>
            </w:r>
          </w:p>
        </w:tc>
        <w:tc>
          <w:tcPr>
            <w:tcW w:w="2100" w:type="dxa"/>
          </w:tcPr>
          <w:p w14:paraId="04AE708A" w14:textId="77777777" w:rsidR="001F6919" w:rsidRPr="00524557" w:rsidRDefault="001F6919" w:rsidP="0063467B">
            <w:r w:rsidRPr="00524557">
              <w:t>Complete</w:t>
            </w:r>
          </w:p>
        </w:tc>
      </w:tr>
      <w:tr w:rsidR="00524557" w:rsidRPr="00524557" w14:paraId="64582552" w14:textId="77777777" w:rsidTr="002A4C5B">
        <w:trPr>
          <w:trHeight w:val="471"/>
        </w:trPr>
        <w:tc>
          <w:tcPr>
            <w:tcW w:w="1355" w:type="dxa"/>
          </w:tcPr>
          <w:p w14:paraId="6DB57D58" w14:textId="77777777" w:rsidR="001F6919" w:rsidRPr="00524557" w:rsidRDefault="001F6919" w:rsidP="0063467B">
            <w:r w:rsidRPr="00524557">
              <w:t>4</w:t>
            </w:r>
          </w:p>
        </w:tc>
        <w:tc>
          <w:tcPr>
            <w:tcW w:w="5000" w:type="dxa"/>
          </w:tcPr>
          <w:p w14:paraId="669695B9" w14:textId="772C8F7E" w:rsidR="001F6919" w:rsidRPr="00524557" w:rsidRDefault="006E785D" w:rsidP="0063467B">
            <w:r w:rsidRPr="00524557">
              <w:t xml:space="preserve">Use the </w:t>
            </w:r>
            <w:r w:rsidR="00C84F4A" w:rsidRPr="00524557">
              <w:t>Deep Q-Learning model</w:t>
            </w:r>
            <w:r w:rsidRPr="00524557">
              <w:t xml:space="preserve"> to train on a simpler game e.g. Flappy Bird</w:t>
            </w:r>
          </w:p>
        </w:tc>
        <w:tc>
          <w:tcPr>
            <w:tcW w:w="2100" w:type="dxa"/>
          </w:tcPr>
          <w:p w14:paraId="39FAC4AE" w14:textId="4A311124" w:rsidR="001F6919" w:rsidRPr="00524557" w:rsidRDefault="00C84F4A" w:rsidP="0063467B">
            <w:r w:rsidRPr="00524557">
              <w:t>Complete</w:t>
            </w:r>
          </w:p>
        </w:tc>
      </w:tr>
      <w:tr w:rsidR="00524557" w:rsidRPr="00524557" w14:paraId="5B837958" w14:textId="77777777" w:rsidTr="002A4C5B">
        <w:trPr>
          <w:trHeight w:val="471"/>
        </w:trPr>
        <w:tc>
          <w:tcPr>
            <w:tcW w:w="1355" w:type="dxa"/>
          </w:tcPr>
          <w:p w14:paraId="249C9A06" w14:textId="77777777" w:rsidR="001F6919" w:rsidRPr="00524557" w:rsidRDefault="001F6919" w:rsidP="0063467B">
            <w:r w:rsidRPr="00524557">
              <w:t>5</w:t>
            </w:r>
          </w:p>
        </w:tc>
        <w:tc>
          <w:tcPr>
            <w:tcW w:w="5000" w:type="dxa"/>
          </w:tcPr>
          <w:p w14:paraId="26CDACDA" w14:textId="5D387884" w:rsidR="001F6919" w:rsidRPr="00524557" w:rsidRDefault="004D430B" w:rsidP="0063467B">
            <w:r w:rsidRPr="00524557">
              <w:t>Change</w:t>
            </w:r>
            <w:r w:rsidR="00AB596A" w:rsidRPr="00524557">
              <w:t xml:space="preserve"> algorithm</w:t>
            </w:r>
            <w:r w:rsidRPr="00524557">
              <w:t xml:space="preserve"> to </w:t>
            </w:r>
            <w:r w:rsidR="008B11EA" w:rsidRPr="00524557">
              <w:t>Duelling</w:t>
            </w:r>
            <w:r w:rsidRPr="00524557">
              <w:t xml:space="preserve"> Double Deep Q-Lea</w:t>
            </w:r>
            <w:r w:rsidR="00BF6917" w:rsidRPr="00524557">
              <w:t>rning</w:t>
            </w:r>
          </w:p>
        </w:tc>
        <w:tc>
          <w:tcPr>
            <w:tcW w:w="2100" w:type="dxa"/>
          </w:tcPr>
          <w:p w14:paraId="3B6CE46A" w14:textId="7B971D0A" w:rsidR="001F6919" w:rsidRPr="00524557" w:rsidRDefault="00AB596A" w:rsidP="0063467B">
            <w:r w:rsidRPr="00524557">
              <w:t>Complete</w:t>
            </w:r>
          </w:p>
        </w:tc>
      </w:tr>
      <w:tr w:rsidR="00524557" w:rsidRPr="00524557" w14:paraId="6EFBDF18" w14:textId="77777777" w:rsidTr="002A4C5B">
        <w:trPr>
          <w:trHeight w:val="471"/>
        </w:trPr>
        <w:tc>
          <w:tcPr>
            <w:tcW w:w="1355" w:type="dxa"/>
          </w:tcPr>
          <w:p w14:paraId="640C5173" w14:textId="230A43B5" w:rsidR="00E70DA6" w:rsidRPr="00524557" w:rsidRDefault="007253A4" w:rsidP="0063467B">
            <w:r w:rsidRPr="00524557">
              <w:t>5</w:t>
            </w:r>
          </w:p>
        </w:tc>
        <w:tc>
          <w:tcPr>
            <w:tcW w:w="5000" w:type="dxa"/>
          </w:tcPr>
          <w:p w14:paraId="479D9C8B" w14:textId="71671612" w:rsidR="00E70DA6" w:rsidRPr="00524557" w:rsidRDefault="00E70DA6" w:rsidP="0063467B">
            <w:r w:rsidRPr="00524557">
              <w:t>Train model using the new Algorithm</w:t>
            </w:r>
          </w:p>
        </w:tc>
        <w:tc>
          <w:tcPr>
            <w:tcW w:w="2100" w:type="dxa"/>
          </w:tcPr>
          <w:p w14:paraId="048B4C54" w14:textId="5E5C4A36" w:rsidR="00E70DA6" w:rsidRPr="00524557" w:rsidRDefault="00E70DA6" w:rsidP="0063467B">
            <w:r w:rsidRPr="00524557">
              <w:t>Complete</w:t>
            </w:r>
          </w:p>
        </w:tc>
      </w:tr>
      <w:tr w:rsidR="007253A4" w:rsidRPr="00524557" w14:paraId="68AEF1FB" w14:textId="77777777" w:rsidTr="002A4C5B">
        <w:trPr>
          <w:trHeight w:val="471"/>
        </w:trPr>
        <w:tc>
          <w:tcPr>
            <w:tcW w:w="1355" w:type="dxa"/>
          </w:tcPr>
          <w:p w14:paraId="13D572BC" w14:textId="336938BA" w:rsidR="007253A4" w:rsidRPr="00524557" w:rsidRDefault="00587CAB" w:rsidP="0063467B">
            <w:r w:rsidRPr="00524557">
              <w:t xml:space="preserve">6 </w:t>
            </w:r>
          </w:p>
        </w:tc>
        <w:tc>
          <w:tcPr>
            <w:tcW w:w="5000" w:type="dxa"/>
          </w:tcPr>
          <w:p w14:paraId="7E9F4293" w14:textId="7283B282" w:rsidR="007253A4" w:rsidRPr="00524557" w:rsidRDefault="00587CAB" w:rsidP="0063467B">
            <w:r w:rsidRPr="00524557">
              <w:t>Save and Load the model for use after training</w:t>
            </w:r>
          </w:p>
        </w:tc>
        <w:tc>
          <w:tcPr>
            <w:tcW w:w="2100" w:type="dxa"/>
          </w:tcPr>
          <w:p w14:paraId="3ECA0F04" w14:textId="067578F9" w:rsidR="007253A4" w:rsidRPr="00524557" w:rsidRDefault="00587CAB" w:rsidP="0063467B">
            <w:r w:rsidRPr="00524557">
              <w:t>Complete</w:t>
            </w:r>
          </w:p>
        </w:tc>
      </w:tr>
    </w:tbl>
    <w:p w14:paraId="5FB0A949" w14:textId="77777777" w:rsidR="00EE5CC7" w:rsidRPr="00524557" w:rsidRDefault="00EE5CC7" w:rsidP="0063467B"/>
    <w:p w14:paraId="20122FA6" w14:textId="77777777" w:rsidR="00EE5CC7" w:rsidRPr="00524557" w:rsidRDefault="00EE5CC7" w:rsidP="0063467B">
      <w:r w:rsidRPr="00524557">
        <w:br w:type="page"/>
      </w:r>
    </w:p>
    <w:p w14:paraId="732C29DC" w14:textId="175B2E76" w:rsidR="002A4C5B" w:rsidRPr="00524557" w:rsidRDefault="002A4C5B" w:rsidP="0063467B">
      <w:r w:rsidRPr="00524557">
        <w:lastRenderedPageBreak/>
        <w:t xml:space="preserve">Task 1: </w:t>
      </w:r>
    </w:p>
    <w:p w14:paraId="4DCFA023" w14:textId="34803EAD" w:rsidR="00174750" w:rsidRPr="00524557" w:rsidRDefault="00E70DA6" w:rsidP="0063467B">
      <w:r w:rsidRPr="00524557">
        <w:t xml:space="preserve">Creating a Q-Learning algorithm started with looking for tutorials and articles with either pseudo code or an example of working code. </w:t>
      </w:r>
      <w:r w:rsidR="00195AB5" w:rsidRPr="00524557">
        <w:t xml:space="preserve">The code and some examples were found. It was a blog post containing multiple pieces of information on how reinforcement </w:t>
      </w:r>
      <w:r w:rsidR="004A58FD" w:rsidRPr="00524557">
        <w:t>learning,</w:t>
      </w:r>
      <w:r w:rsidR="00195AB5" w:rsidRPr="00524557">
        <w:t xml:space="preserve"> and Q-Learning works.</w:t>
      </w:r>
    </w:p>
    <w:p w14:paraId="62659F8B" w14:textId="77777777" w:rsidR="00195AB5" w:rsidRPr="00524557" w:rsidRDefault="00195AB5" w:rsidP="0063467B">
      <w:r w:rsidRPr="00524557">
        <w:t>y = 0.95</w:t>
      </w:r>
    </w:p>
    <w:p w14:paraId="6FA67C46" w14:textId="77777777" w:rsidR="00195AB5" w:rsidRPr="00524557" w:rsidRDefault="00195AB5" w:rsidP="0063467B">
      <w:r w:rsidRPr="00524557">
        <w:t>eps = 0.5</w:t>
      </w:r>
    </w:p>
    <w:p w14:paraId="60FA6F08" w14:textId="77777777" w:rsidR="00195AB5" w:rsidRPr="00524557" w:rsidRDefault="00195AB5" w:rsidP="0063467B">
      <w:proofErr w:type="spellStart"/>
      <w:r w:rsidRPr="00524557">
        <w:t>decay_factor</w:t>
      </w:r>
      <w:proofErr w:type="spellEnd"/>
      <w:r w:rsidRPr="00524557">
        <w:t xml:space="preserve"> = 0.999</w:t>
      </w:r>
    </w:p>
    <w:p w14:paraId="02826B70" w14:textId="77777777" w:rsidR="00195AB5" w:rsidRPr="00524557" w:rsidRDefault="00195AB5" w:rsidP="0063467B">
      <w:proofErr w:type="spellStart"/>
      <w:r w:rsidRPr="00524557">
        <w:t>r_avg_list</w:t>
      </w:r>
      <w:proofErr w:type="spellEnd"/>
      <w:r w:rsidRPr="00524557">
        <w:t xml:space="preserve"> = []</w:t>
      </w:r>
    </w:p>
    <w:p w14:paraId="60605FE2" w14:textId="77777777" w:rsidR="00195AB5" w:rsidRPr="00524557" w:rsidRDefault="00195AB5" w:rsidP="0063467B">
      <w:r w:rsidRPr="00524557">
        <w:t xml:space="preserve">for </w:t>
      </w:r>
      <w:proofErr w:type="spellStart"/>
      <w:r w:rsidRPr="00524557">
        <w:t>i</w:t>
      </w:r>
      <w:proofErr w:type="spellEnd"/>
      <w:r w:rsidRPr="00524557">
        <w:t xml:space="preserve"> in range(</w:t>
      </w:r>
      <w:proofErr w:type="spellStart"/>
      <w:r w:rsidRPr="00524557">
        <w:t>num_episodes</w:t>
      </w:r>
      <w:proofErr w:type="spellEnd"/>
      <w:r w:rsidRPr="00524557">
        <w:t>):</w:t>
      </w:r>
    </w:p>
    <w:p w14:paraId="6C4B43C8" w14:textId="77777777" w:rsidR="00195AB5" w:rsidRPr="00524557" w:rsidRDefault="00195AB5" w:rsidP="0063467B">
      <w:r w:rsidRPr="00524557">
        <w:t xml:space="preserve">    s = </w:t>
      </w:r>
      <w:proofErr w:type="spellStart"/>
      <w:proofErr w:type="gramStart"/>
      <w:r w:rsidRPr="00524557">
        <w:t>env.reset</w:t>
      </w:r>
      <w:proofErr w:type="spellEnd"/>
      <w:proofErr w:type="gramEnd"/>
      <w:r w:rsidRPr="00524557">
        <w:t>()</w:t>
      </w:r>
    </w:p>
    <w:p w14:paraId="1E7448F8" w14:textId="77777777" w:rsidR="00195AB5" w:rsidRPr="00524557" w:rsidRDefault="00195AB5" w:rsidP="0063467B">
      <w:r w:rsidRPr="00524557">
        <w:t xml:space="preserve">    eps *= </w:t>
      </w:r>
      <w:proofErr w:type="spellStart"/>
      <w:r w:rsidRPr="00524557">
        <w:t>decay_factor</w:t>
      </w:r>
      <w:proofErr w:type="spellEnd"/>
    </w:p>
    <w:p w14:paraId="6E200890" w14:textId="77777777" w:rsidR="00195AB5" w:rsidRPr="00524557" w:rsidRDefault="00195AB5" w:rsidP="0063467B">
      <w:r w:rsidRPr="00524557">
        <w:t xml:space="preserve">    if </w:t>
      </w:r>
      <w:proofErr w:type="spellStart"/>
      <w:r w:rsidRPr="00524557">
        <w:t>i</w:t>
      </w:r>
      <w:proofErr w:type="spellEnd"/>
      <w:r w:rsidRPr="00524557">
        <w:t xml:space="preserve"> % 100 == 0:</w:t>
      </w:r>
    </w:p>
    <w:p w14:paraId="5DF57E89" w14:textId="77777777" w:rsidR="00195AB5" w:rsidRPr="00524557" w:rsidRDefault="00195AB5" w:rsidP="0063467B">
      <w:r w:rsidRPr="00524557">
        <w:t xml:space="preserve">        </w:t>
      </w:r>
      <w:proofErr w:type="gramStart"/>
      <w:r w:rsidRPr="00524557">
        <w:t>print(</w:t>
      </w:r>
      <w:proofErr w:type="gramEnd"/>
      <w:r w:rsidRPr="00524557">
        <w:t>"Episode {} of {}".format(</w:t>
      </w:r>
      <w:proofErr w:type="spellStart"/>
      <w:r w:rsidRPr="00524557">
        <w:t>i</w:t>
      </w:r>
      <w:proofErr w:type="spellEnd"/>
      <w:r w:rsidRPr="00524557">
        <w:t xml:space="preserve"> + 1, </w:t>
      </w:r>
      <w:proofErr w:type="spellStart"/>
      <w:r w:rsidRPr="00524557">
        <w:t>num_episodes</w:t>
      </w:r>
      <w:proofErr w:type="spellEnd"/>
      <w:r w:rsidRPr="00524557">
        <w:t>))</w:t>
      </w:r>
    </w:p>
    <w:p w14:paraId="2E044249" w14:textId="77777777" w:rsidR="00195AB5" w:rsidRPr="00524557" w:rsidRDefault="00195AB5" w:rsidP="0063467B">
      <w:r w:rsidRPr="00524557">
        <w:t xml:space="preserve">    done = False</w:t>
      </w:r>
    </w:p>
    <w:p w14:paraId="746FAF4D" w14:textId="77777777" w:rsidR="00195AB5" w:rsidRPr="00524557" w:rsidRDefault="00195AB5" w:rsidP="0063467B">
      <w:r w:rsidRPr="00524557">
        <w:t xml:space="preserve">    </w:t>
      </w:r>
      <w:proofErr w:type="spellStart"/>
      <w:r w:rsidRPr="00524557">
        <w:t>r_sum</w:t>
      </w:r>
      <w:proofErr w:type="spellEnd"/>
      <w:r w:rsidRPr="00524557">
        <w:t xml:space="preserve"> = 0</w:t>
      </w:r>
    </w:p>
    <w:p w14:paraId="7BA5136E" w14:textId="77777777" w:rsidR="00195AB5" w:rsidRPr="00524557" w:rsidRDefault="00195AB5" w:rsidP="0063467B">
      <w:r w:rsidRPr="00524557">
        <w:t xml:space="preserve">    while not done:</w:t>
      </w:r>
    </w:p>
    <w:p w14:paraId="06E769E9" w14:textId="77777777" w:rsidR="00195AB5" w:rsidRPr="00524557" w:rsidRDefault="00195AB5" w:rsidP="0063467B">
      <w:r w:rsidRPr="00524557">
        <w:t xml:space="preserve">        if </w:t>
      </w:r>
      <w:proofErr w:type="spellStart"/>
      <w:proofErr w:type="gramStart"/>
      <w:r w:rsidRPr="00524557">
        <w:t>np.random</w:t>
      </w:r>
      <w:proofErr w:type="gramEnd"/>
      <w:r w:rsidRPr="00524557">
        <w:t>.random</w:t>
      </w:r>
      <w:proofErr w:type="spellEnd"/>
      <w:r w:rsidRPr="00524557">
        <w:t>() &lt; eps:</w:t>
      </w:r>
    </w:p>
    <w:p w14:paraId="76D6C85D" w14:textId="77777777" w:rsidR="00195AB5" w:rsidRPr="00524557" w:rsidRDefault="00195AB5" w:rsidP="0063467B">
      <w:r w:rsidRPr="00524557">
        <w:t xml:space="preserve">            a = </w:t>
      </w:r>
      <w:proofErr w:type="spellStart"/>
      <w:proofErr w:type="gramStart"/>
      <w:r w:rsidRPr="00524557">
        <w:t>np.random</w:t>
      </w:r>
      <w:proofErr w:type="gramEnd"/>
      <w:r w:rsidRPr="00524557">
        <w:t>.randint</w:t>
      </w:r>
      <w:proofErr w:type="spellEnd"/>
      <w:r w:rsidRPr="00524557">
        <w:t>(0, 2)</w:t>
      </w:r>
    </w:p>
    <w:p w14:paraId="28D184E2" w14:textId="77777777" w:rsidR="00195AB5" w:rsidRPr="00524557" w:rsidRDefault="00195AB5" w:rsidP="0063467B">
      <w:r w:rsidRPr="00524557">
        <w:t xml:space="preserve">        else:</w:t>
      </w:r>
    </w:p>
    <w:p w14:paraId="08E39790" w14:textId="77777777" w:rsidR="00195AB5" w:rsidRPr="00524557" w:rsidRDefault="00195AB5" w:rsidP="0063467B">
      <w:r w:rsidRPr="00524557">
        <w:lastRenderedPageBreak/>
        <w:t xml:space="preserve">            a = </w:t>
      </w:r>
      <w:proofErr w:type="spellStart"/>
      <w:proofErr w:type="gramStart"/>
      <w:r w:rsidRPr="00524557">
        <w:t>np.argmax</w:t>
      </w:r>
      <w:proofErr w:type="spellEnd"/>
      <w:proofErr w:type="gramEnd"/>
      <w:r w:rsidRPr="00524557">
        <w:t>(</w:t>
      </w:r>
      <w:proofErr w:type="spellStart"/>
      <w:r w:rsidRPr="00524557">
        <w:t>model.predict</w:t>
      </w:r>
      <w:proofErr w:type="spellEnd"/>
      <w:r w:rsidRPr="00524557">
        <w:t>(</w:t>
      </w:r>
      <w:proofErr w:type="spellStart"/>
      <w:r w:rsidRPr="00524557">
        <w:t>np.identity</w:t>
      </w:r>
      <w:proofErr w:type="spellEnd"/>
      <w:r w:rsidRPr="00524557">
        <w:t>(5)[</w:t>
      </w:r>
      <w:proofErr w:type="spellStart"/>
      <w:r w:rsidRPr="00524557">
        <w:t>s:s</w:t>
      </w:r>
      <w:proofErr w:type="spellEnd"/>
      <w:r w:rsidRPr="00524557">
        <w:t xml:space="preserve"> + 1]))</w:t>
      </w:r>
    </w:p>
    <w:p w14:paraId="1E3A3167" w14:textId="77777777" w:rsidR="00195AB5" w:rsidRPr="00524557" w:rsidRDefault="00195AB5" w:rsidP="0063467B">
      <w:r w:rsidRPr="00524557">
        <w:t xml:space="preserve">        </w:t>
      </w:r>
      <w:proofErr w:type="spellStart"/>
      <w:r w:rsidRPr="00524557">
        <w:t>new_s</w:t>
      </w:r>
      <w:proofErr w:type="spellEnd"/>
      <w:r w:rsidRPr="00524557">
        <w:t xml:space="preserve">, r, done, _ = </w:t>
      </w:r>
      <w:proofErr w:type="spellStart"/>
      <w:proofErr w:type="gramStart"/>
      <w:r w:rsidRPr="00524557">
        <w:t>env.step</w:t>
      </w:r>
      <w:proofErr w:type="spellEnd"/>
      <w:proofErr w:type="gramEnd"/>
      <w:r w:rsidRPr="00524557">
        <w:t>(a)</w:t>
      </w:r>
    </w:p>
    <w:p w14:paraId="3985F7D6" w14:textId="77777777" w:rsidR="00195AB5" w:rsidRPr="00524557" w:rsidRDefault="00195AB5" w:rsidP="0063467B">
      <w:r w:rsidRPr="00524557">
        <w:t xml:space="preserve">        target = r + y * </w:t>
      </w:r>
      <w:proofErr w:type="spellStart"/>
      <w:r w:rsidRPr="00524557">
        <w:t>np.max</w:t>
      </w:r>
      <w:proofErr w:type="spellEnd"/>
      <w:r w:rsidRPr="00524557">
        <w:t>(</w:t>
      </w:r>
      <w:proofErr w:type="spellStart"/>
      <w:proofErr w:type="gramStart"/>
      <w:r w:rsidRPr="00524557">
        <w:t>model.predict</w:t>
      </w:r>
      <w:proofErr w:type="spellEnd"/>
      <w:proofErr w:type="gramEnd"/>
      <w:r w:rsidRPr="00524557">
        <w:t>(</w:t>
      </w:r>
      <w:proofErr w:type="spellStart"/>
      <w:r w:rsidRPr="00524557">
        <w:t>np.identity</w:t>
      </w:r>
      <w:proofErr w:type="spellEnd"/>
      <w:r w:rsidRPr="00524557">
        <w:t>(5)[</w:t>
      </w:r>
      <w:proofErr w:type="spellStart"/>
      <w:r w:rsidRPr="00524557">
        <w:t>new_s:new_s</w:t>
      </w:r>
      <w:proofErr w:type="spellEnd"/>
      <w:r w:rsidRPr="00524557">
        <w:t xml:space="preserve"> + 1]))</w:t>
      </w:r>
    </w:p>
    <w:p w14:paraId="6381A827" w14:textId="77777777" w:rsidR="00195AB5" w:rsidRPr="00524557" w:rsidRDefault="00195AB5" w:rsidP="0063467B">
      <w:r w:rsidRPr="00524557">
        <w:t xml:space="preserve">        </w:t>
      </w:r>
      <w:proofErr w:type="spellStart"/>
      <w:r w:rsidRPr="00524557">
        <w:t>target_vec</w:t>
      </w:r>
      <w:proofErr w:type="spellEnd"/>
      <w:r w:rsidRPr="00524557">
        <w:t xml:space="preserve"> = </w:t>
      </w:r>
      <w:proofErr w:type="spellStart"/>
      <w:proofErr w:type="gramStart"/>
      <w:r w:rsidRPr="00524557">
        <w:t>model.predict</w:t>
      </w:r>
      <w:proofErr w:type="spellEnd"/>
      <w:proofErr w:type="gramEnd"/>
      <w:r w:rsidRPr="00524557">
        <w:t>(</w:t>
      </w:r>
      <w:proofErr w:type="spellStart"/>
      <w:r w:rsidRPr="00524557">
        <w:t>np.identity</w:t>
      </w:r>
      <w:proofErr w:type="spellEnd"/>
      <w:r w:rsidRPr="00524557">
        <w:t>(5)[</w:t>
      </w:r>
      <w:proofErr w:type="spellStart"/>
      <w:r w:rsidRPr="00524557">
        <w:t>s:s</w:t>
      </w:r>
      <w:proofErr w:type="spellEnd"/>
      <w:r w:rsidRPr="00524557">
        <w:t xml:space="preserve"> + 1])[0]</w:t>
      </w:r>
    </w:p>
    <w:p w14:paraId="001CD117" w14:textId="77777777" w:rsidR="00195AB5" w:rsidRPr="00524557" w:rsidRDefault="00195AB5" w:rsidP="0063467B">
      <w:r w:rsidRPr="00524557">
        <w:t xml:space="preserve">        </w:t>
      </w:r>
      <w:proofErr w:type="spellStart"/>
      <w:r w:rsidRPr="00524557">
        <w:t>target_vec</w:t>
      </w:r>
      <w:proofErr w:type="spellEnd"/>
      <w:r w:rsidRPr="00524557">
        <w:t>[a] = target</w:t>
      </w:r>
    </w:p>
    <w:p w14:paraId="6C8E0890" w14:textId="77777777" w:rsidR="00195AB5" w:rsidRPr="00524557" w:rsidRDefault="00195AB5" w:rsidP="0063467B">
      <w:r w:rsidRPr="00524557">
        <w:t xml:space="preserve">        </w:t>
      </w:r>
      <w:proofErr w:type="spellStart"/>
      <w:r w:rsidRPr="00524557">
        <w:t>model.fit</w:t>
      </w:r>
      <w:proofErr w:type="spellEnd"/>
      <w:r w:rsidRPr="00524557">
        <w:t>(</w:t>
      </w:r>
      <w:proofErr w:type="spellStart"/>
      <w:proofErr w:type="gramStart"/>
      <w:r w:rsidRPr="00524557">
        <w:t>np.identity</w:t>
      </w:r>
      <w:proofErr w:type="spellEnd"/>
      <w:proofErr w:type="gramEnd"/>
      <w:r w:rsidRPr="00524557">
        <w:t>(5)[</w:t>
      </w:r>
      <w:proofErr w:type="spellStart"/>
      <w:r w:rsidRPr="00524557">
        <w:t>s:s</w:t>
      </w:r>
      <w:proofErr w:type="spellEnd"/>
      <w:r w:rsidRPr="00524557">
        <w:t xml:space="preserve"> + 1], </w:t>
      </w:r>
      <w:proofErr w:type="spellStart"/>
      <w:r w:rsidRPr="00524557">
        <w:t>target_vec.reshape</w:t>
      </w:r>
      <w:proofErr w:type="spellEnd"/>
      <w:r w:rsidRPr="00524557">
        <w:t>(-1, 2), epochs=1, verbose=0)</w:t>
      </w:r>
    </w:p>
    <w:p w14:paraId="1FEB78C6" w14:textId="77777777" w:rsidR="00195AB5" w:rsidRPr="00524557" w:rsidRDefault="00195AB5" w:rsidP="0063467B">
      <w:r w:rsidRPr="00524557">
        <w:t xml:space="preserve">        s = </w:t>
      </w:r>
      <w:proofErr w:type="spellStart"/>
      <w:r w:rsidRPr="00524557">
        <w:t>new_s</w:t>
      </w:r>
      <w:proofErr w:type="spellEnd"/>
    </w:p>
    <w:p w14:paraId="2784FA8E" w14:textId="77777777" w:rsidR="00195AB5" w:rsidRPr="00524557" w:rsidRDefault="00195AB5" w:rsidP="0063467B">
      <w:r w:rsidRPr="00524557">
        <w:t xml:space="preserve">        </w:t>
      </w:r>
      <w:proofErr w:type="spellStart"/>
      <w:r w:rsidRPr="00524557">
        <w:t>r_sum</w:t>
      </w:r>
      <w:proofErr w:type="spellEnd"/>
      <w:r w:rsidRPr="00524557">
        <w:t xml:space="preserve"> += r</w:t>
      </w:r>
    </w:p>
    <w:p w14:paraId="6A4A1318" w14:textId="5C0DAE53" w:rsidR="00195AB5" w:rsidRPr="00524557" w:rsidRDefault="00195AB5" w:rsidP="0063467B">
      <w:r w:rsidRPr="00524557">
        <w:t xml:space="preserve">    </w:t>
      </w:r>
      <w:proofErr w:type="spellStart"/>
      <w:r w:rsidRPr="00524557">
        <w:t>r_avg_</w:t>
      </w:r>
      <w:proofErr w:type="gramStart"/>
      <w:r w:rsidRPr="00524557">
        <w:t>list.append</w:t>
      </w:r>
      <w:proofErr w:type="spellEnd"/>
      <w:proofErr w:type="gramEnd"/>
      <w:r w:rsidRPr="00524557">
        <w:t>(</w:t>
      </w:r>
      <w:proofErr w:type="spellStart"/>
      <w:r w:rsidRPr="00524557">
        <w:t>r_sum</w:t>
      </w:r>
      <w:proofErr w:type="spellEnd"/>
      <w:r w:rsidRPr="00524557">
        <w:t xml:space="preserve"> / 1000)</w:t>
      </w:r>
    </w:p>
    <w:p w14:paraId="13E590DA" w14:textId="36B885B8" w:rsidR="00195AB5" w:rsidRPr="00524557" w:rsidRDefault="00195AB5"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18</w:t>
      </w:r>
      <w:r w:rsidR="00D428B8" w:rsidRPr="00524557">
        <w:fldChar w:fldCharType="end"/>
      </w:r>
      <w:r w:rsidRPr="00524557">
        <w:t xml:space="preserve"> Basic Q-Learning code for </w:t>
      </w:r>
      <w:proofErr w:type="spellStart"/>
      <w:r w:rsidRPr="00524557">
        <w:t>OpenAI</w:t>
      </w:r>
      <w:proofErr w:type="spellEnd"/>
      <w:r w:rsidRPr="00524557">
        <w:t xml:space="preserve"> gym environments</w:t>
      </w:r>
    </w:p>
    <w:p w14:paraId="319BECC4" w14:textId="696D9BE3" w:rsidR="00195AB5" w:rsidRPr="00524557" w:rsidRDefault="00195AB5" w:rsidP="0063467B">
      <w:r w:rsidRPr="00524557">
        <w:t>The code in Figure 9-18 is only useful</w:t>
      </w:r>
      <w:r w:rsidR="00174750" w:rsidRPr="00524557">
        <w:t xml:space="preserve"> for very simple environments such as Cartpole. This as such would not work with Super Mario Bros. This was shown by running the algorithm for several hours and the result being </w:t>
      </w:r>
      <w:r w:rsidR="00D25985" w:rsidRPr="00524557">
        <w:t>worse than running random actions</w:t>
      </w:r>
      <w:r w:rsidR="00174750" w:rsidRPr="00524557">
        <w:t xml:space="preserve">. </w:t>
      </w:r>
    </w:p>
    <w:p w14:paraId="1BBD7CE7" w14:textId="255FA98A" w:rsidR="00174750" w:rsidRPr="00524557" w:rsidRDefault="00174750" w:rsidP="0063467B">
      <w:r w:rsidRPr="00524557">
        <w:t xml:space="preserve">Task 2: </w:t>
      </w:r>
    </w:p>
    <w:p w14:paraId="61F7D405" w14:textId="055D7E9F" w:rsidR="00174750" w:rsidRPr="00524557" w:rsidRDefault="00717C30" w:rsidP="0063467B">
      <w:r w:rsidRPr="00524557">
        <w:t>A tutorial on Towards Science</w:t>
      </w:r>
      <w:r w:rsidR="00F31FF7" w:rsidRPr="00524557">
        <w:t xml:space="preserve"> was used as the basis for creating a </w:t>
      </w:r>
      <w:r w:rsidR="00290513" w:rsidRPr="00524557">
        <w:t>Deep Q-learning (</w:t>
      </w:r>
      <w:r w:rsidR="00F31FF7" w:rsidRPr="00524557">
        <w:t>DQ</w:t>
      </w:r>
      <w:r w:rsidR="00290513" w:rsidRPr="00524557">
        <w:t>)</w:t>
      </w:r>
      <w:r w:rsidR="00F31FF7" w:rsidRPr="00524557">
        <w:t xml:space="preserve"> training environment. </w:t>
      </w:r>
      <w:r w:rsidR="00290513" w:rsidRPr="00524557">
        <w:t xml:space="preserve">This was originally built </w:t>
      </w:r>
      <w:r w:rsidR="00350041" w:rsidRPr="00524557">
        <w:t>for</w:t>
      </w:r>
      <w:r w:rsidR="00290513" w:rsidRPr="00524557">
        <w:t xml:space="preserve"> </w:t>
      </w:r>
      <w:proofErr w:type="spellStart"/>
      <w:r w:rsidR="00350041" w:rsidRPr="00524557">
        <w:t>viz</w:t>
      </w:r>
      <w:r w:rsidR="00290513" w:rsidRPr="00524557">
        <w:t>Doom</w:t>
      </w:r>
      <w:proofErr w:type="spellEnd"/>
      <w:r w:rsidR="00350041" w:rsidRPr="00524557">
        <w:t xml:space="preserve"> so most of the functionality surrounding</w:t>
      </w:r>
      <w:r w:rsidR="00A44199" w:rsidRPr="00524557">
        <w:t xml:space="preserve"> how the Algorithm interacts with the learning process needed to be change. Like how the environment made steps, returned the state, how actions were set up and </w:t>
      </w:r>
      <w:r w:rsidR="00776FFB" w:rsidRPr="00524557">
        <w:t xml:space="preserve">the image processing with regards to cropping. Most of the rest of the code could stay the same. </w:t>
      </w:r>
    </w:p>
    <w:p w14:paraId="29D387EA" w14:textId="107A45B9" w:rsidR="009519CB" w:rsidRPr="00524557" w:rsidRDefault="00776FFB" w:rsidP="0063467B">
      <w:r w:rsidRPr="00524557">
        <w:t xml:space="preserve">The main issues came when trying to keep </w:t>
      </w:r>
      <w:r w:rsidR="006F6909" w:rsidRPr="00524557">
        <w:t xml:space="preserve">the cropping around the Mario character working correctly. As it happened when Mario fell in a hole the crop would break since </w:t>
      </w:r>
      <w:r w:rsidR="006F6909" w:rsidRPr="00524557">
        <w:lastRenderedPageBreak/>
        <w:t xml:space="preserve">Mario’s Y value would become </w:t>
      </w:r>
      <w:r w:rsidR="00D574F5" w:rsidRPr="00524557">
        <w:t xml:space="preserve">unusable. To prevent code was added to constrain the </w:t>
      </w:r>
      <w:r w:rsidR="00DB04E5" w:rsidRPr="00524557">
        <w:t xml:space="preserve">crop from going outside of the image. This meant the image size would always stay at what it was supposed to. </w:t>
      </w:r>
    </w:p>
    <w:p w14:paraId="3DD171D8" w14:textId="01164198" w:rsidR="00806092" w:rsidRPr="00524557" w:rsidRDefault="00CF17F3" w:rsidP="0063467B">
      <w:r w:rsidRPr="00524557">
        <w:rPr>
          <w:noProof/>
          <w:lang w:eastAsia="en-IE"/>
        </w:rPr>
        <w:drawing>
          <wp:inline distT="0" distB="0" distL="0" distR="0" wp14:anchorId="065189E0" wp14:editId="71E1DE33">
            <wp:extent cx="5486400" cy="2907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07665"/>
                    </a:xfrm>
                    <a:prstGeom prst="rect">
                      <a:avLst/>
                    </a:prstGeom>
                  </pic:spPr>
                </pic:pic>
              </a:graphicData>
            </a:graphic>
          </wp:inline>
        </w:drawing>
      </w:r>
    </w:p>
    <w:p w14:paraId="4DDF0975" w14:textId="1A2F9F18" w:rsidR="00CF17F3" w:rsidRPr="00524557" w:rsidRDefault="00CF17F3"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19</w:t>
      </w:r>
      <w:r w:rsidR="00D428B8" w:rsidRPr="00524557">
        <w:fldChar w:fldCharType="end"/>
      </w:r>
      <w:r w:rsidRPr="00524557">
        <w:t xml:space="preserve"> Image Processing and Crop Constraining</w:t>
      </w:r>
    </w:p>
    <w:p w14:paraId="5E8379C7" w14:textId="4A77F6CA" w:rsidR="00B11E08" w:rsidRPr="00524557" w:rsidRDefault="00CF17F3" w:rsidP="0063467B">
      <w:r w:rsidRPr="00524557">
        <w:t xml:space="preserve">In the above code the image is converted to grayscale and </w:t>
      </w:r>
      <w:r w:rsidR="00381CF0" w:rsidRPr="00524557">
        <w:t xml:space="preserve">it is also cropped to around the x and y values it receives. The h and w parameters are the height and width of the image. </w:t>
      </w:r>
      <w:r w:rsidR="00460FAF" w:rsidRPr="00524557">
        <w:t xml:space="preserve">The two if statements are where the constraining happens this </w:t>
      </w:r>
      <w:r w:rsidR="000834A9" w:rsidRPr="00524557">
        <w:t xml:space="preserve">prevents the x value from going off the sides if Mario moves backwards on the screen and the y prevents the cropped image going off the screen </w:t>
      </w:r>
      <w:r w:rsidR="00B11E08" w:rsidRPr="00524557">
        <w:t xml:space="preserve">when Mario drops down a hole. </w:t>
      </w:r>
    </w:p>
    <w:p w14:paraId="774389F5" w14:textId="3468D5B5" w:rsidR="000666C8" w:rsidRPr="00524557" w:rsidRDefault="000E51AC" w:rsidP="0063467B">
      <w:r w:rsidRPr="00524557">
        <w:t xml:space="preserve">The next addition was to add code that would kill Mario off if he were to get stuck. This code kills Mario and gives a reward of -15 the lowest reward in the environment. </w:t>
      </w:r>
      <w:r w:rsidR="000A38A9" w:rsidRPr="00524557">
        <w:t xml:space="preserve">This is to keep training going and to prevent </w:t>
      </w:r>
      <w:r w:rsidR="00F6116F" w:rsidRPr="00524557">
        <w:t>episodes going on for longer than is needed. The code checks every 480 steps if he is in the same spot</w:t>
      </w:r>
      <w:r w:rsidR="00202745" w:rsidRPr="00524557">
        <w:t xml:space="preserve">. </w:t>
      </w:r>
    </w:p>
    <w:p w14:paraId="34DB5B0B" w14:textId="110892A6" w:rsidR="00202745" w:rsidRPr="00524557" w:rsidRDefault="00202745" w:rsidP="0063467B">
      <w:r w:rsidRPr="00524557">
        <w:rPr>
          <w:noProof/>
          <w:lang w:eastAsia="en-IE"/>
        </w:rPr>
        <w:lastRenderedPageBreak/>
        <w:drawing>
          <wp:inline distT="0" distB="0" distL="0" distR="0" wp14:anchorId="492AA604" wp14:editId="51A992C3">
            <wp:extent cx="4556143" cy="193636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9715" cy="1937879"/>
                    </a:xfrm>
                    <a:prstGeom prst="rect">
                      <a:avLst/>
                    </a:prstGeom>
                  </pic:spPr>
                </pic:pic>
              </a:graphicData>
            </a:graphic>
          </wp:inline>
        </w:drawing>
      </w:r>
    </w:p>
    <w:p w14:paraId="10EEA294" w14:textId="37AD5AA9" w:rsidR="00202745" w:rsidRPr="00524557" w:rsidRDefault="00202745"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20</w:t>
      </w:r>
      <w:r w:rsidR="00D428B8" w:rsidRPr="00524557">
        <w:fldChar w:fldCharType="end"/>
      </w:r>
      <w:r w:rsidRPr="00524557">
        <w:t xml:space="preserve"> Code to prevent the agent getting stuck</w:t>
      </w:r>
    </w:p>
    <w:p w14:paraId="41B837D2" w14:textId="5D3561A5" w:rsidR="00202745" w:rsidRPr="00524557" w:rsidRDefault="004E7559" w:rsidP="0063467B">
      <w:r w:rsidRPr="00524557">
        <w:t xml:space="preserve">The above code checks Mario’s x </w:t>
      </w:r>
      <w:r w:rsidR="007946F6" w:rsidRPr="00524557">
        <w:t>positions</w:t>
      </w:r>
      <w:r w:rsidRPr="00524557">
        <w:t xml:space="preserve"> every </w:t>
      </w:r>
      <w:r w:rsidR="001C2B24" w:rsidRPr="00524557">
        <w:t xml:space="preserve">480 steps and if it has not changed in that time the environment will be reset and </w:t>
      </w:r>
      <w:r w:rsidR="007F2977" w:rsidRPr="00524557">
        <w:t xml:space="preserve">the Mario will get a reward of -15. </w:t>
      </w:r>
      <w:r w:rsidR="007946F6" w:rsidRPr="00524557">
        <w:t xml:space="preserve">The </w:t>
      </w:r>
      <w:proofErr w:type="spellStart"/>
      <w:r w:rsidR="007946F6" w:rsidRPr="00524557">
        <w:t>old_x_pos</w:t>
      </w:r>
      <w:proofErr w:type="spellEnd"/>
      <w:r w:rsidR="007946F6" w:rsidRPr="00524557">
        <w:t xml:space="preserve"> is then reset to a large integer number that it would not be feasible for x to reach</w:t>
      </w:r>
    </w:p>
    <w:p w14:paraId="0EE076A1" w14:textId="38CF9160" w:rsidR="007F2977" w:rsidRPr="00524557" w:rsidRDefault="008B6949" w:rsidP="0063467B">
      <w:r w:rsidRPr="00524557">
        <w:rPr>
          <w:noProof/>
          <w:lang w:eastAsia="en-IE"/>
        </w:rPr>
        <w:drawing>
          <wp:inline distT="0" distB="0" distL="0" distR="0" wp14:anchorId="1E156E44" wp14:editId="49C58015">
            <wp:extent cx="5486400" cy="5708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70865"/>
                    </a:xfrm>
                    <a:prstGeom prst="rect">
                      <a:avLst/>
                    </a:prstGeom>
                  </pic:spPr>
                </pic:pic>
              </a:graphicData>
            </a:graphic>
          </wp:inline>
        </w:drawing>
      </w:r>
    </w:p>
    <w:p w14:paraId="0E08F15C" w14:textId="23906E46" w:rsidR="008B6949" w:rsidRPr="00524557" w:rsidRDefault="008B6949"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21</w:t>
      </w:r>
      <w:r w:rsidR="00D428B8" w:rsidRPr="00524557">
        <w:fldChar w:fldCharType="end"/>
      </w:r>
      <w:r w:rsidRPr="00524557">
        <w:t xml:space="preserve"> code to </w:t>
      </w:r>
      <w:r w:rsidR="007C6D46" w:rsidRPr="00524557">
        <w:t>receive</w:t>
      </w:r>
      <w:r w:rsidRPr="00524557">
        <w:t xml:space="preserve"> the x and y coordinates from the environment</w:t>
      </w:r>
    </w:p>
    <w:p w14:paraId="3388B9ED" w14:textId="41522FCB" w:rsidR="008B6949" w:rsidRPr="00524557" w:rsidRDefault="008B6949" w:rsidP="0063467B">
      <w:r w:rsidRPr="00524557">
        <w:t xml:space="preserve">This code is used with the </w:t>
      </w:r>
      <w:r w:rsidR="007C6D46" w:rsidRPr="00524557">
        <w:t xml:space="preserve">cropping of the image to give the specific x and y at every step in the progression of training. It is needed after every </w:t>
      </w:r>
      <w:proofErr w:type="spellStart"/>
      <w:proofErr w:type="gramStart"/>
      <w:r w:rsidR="007C6D46" w:rsidRPr="00524557">
        <w:t>env.reset</w:t>
      </w:r>
      <w:proofErr w:type="spellEnd"/>
      <w:proofErr w:type="gramEnd"/>
      <w:r w:rsidR="007C6D46" w:rsidRPr="00524557">
        <w:t xml:space="preserve">() and </w:t>
      </w:r>
      <w:proofErr w:type="spellStart"/>
      <w:r w:rsidR="007C6D46" w:rsidRPr="00524557">
        <w:t>env.step</w:t>
      </w:r>
      <w:proofErr w:type="spellEnd"/>
      <w:r w:rsidR="007C6D46" w:rsidRPr="00524557">
        <w:t xml:space="preserve">(action). This is when those values are changed and need to be updated to allow for the cropping to function correctly. </w:t>
      </w:r>
    </w:p>
    <w:p w14:paraId="617C2F18" w14:textId="5B788E14" w:rsidR="00AD4E78" w:rsidRPr="00524557" w:rsidRDefault="00AD4E78" w:rsidP="0063467B">
      <w:r w:rsidRPr="00524557">
        <w:t>Task 3:</w:t>
      </w:r>
    </w:p>
    <w:p w14:paraId="3AEF8F53" w14:textId="38D2C3C0" w:rsidR="00106BF7" w:rsidRPr="00524557" w:rsidRDefault="00106BF7" w:rsidP="0063467B">
      <w:r w:rsidRPr="00524557">
        <w:t xml:space="preserve">Now to start training an agent using DQ </w:t>
      </w:r>
      <w:r w:rsidR="00011E92" w:rsidRPr="00524557">
        <w:t xml:space="preserve">to navigate a Super Mario Bros. Level. This is a long process will take several hours if not days to complete. The main part is that the data gathered will help with further research and the effectiveness of this a </w:t>
      </w:r>
      <w:r w:rsidR="00645A24" w:rsidRPr="00524557">
        <w:t>way of training an agent for this purpose.</w:t>
      </w:r>
    </w:p>
    <w:p w14:paraId="1E188F01" w14:textId="2D60A566" w:rsidR="003C3049" w:rsidRPr="00524557" w:rsidRDefault="006C546A" w:rsidP="0063467B">
      <w:r w:rsidRPr="00524557">
        <w:lastRenderedPageBreak/>
        <w:t xml:space="preserve">While the algorithm has been shown to work mixed results were found when using it with Super Mario Bros. </w:t>
      </w:r>
      <w:r w:rsidR="00A254B8" w:rsidRPr="00524557">
        <w:t xml:space="preserve">It seemed to be going well while training then once training was done the trained model would get stuck at the same point each </w:t>
      </w:r>
      <w:r w:rsidR="00D55EE3" w:rsidRPr="00524557">
        <w:t xml:space="preserve">time. As it was learning it was left to train for 4 days and the results were not great it got </w:t>
      </w:r>
      <w:r w:rsidR="00596D8A" w:rsidRPr="00524557">
        <w:t>further but then consistently jumped down the same hole.</w:t>
      </w:r>
      <w:r w:rsidR="003C3049" w:rsidRPr="00524557">
        <w:t xml:space="preserve"> The model had shown signs of training but seemed to lack </w:t>
      </w:r>
      <w:r w:rsidR="00531C08" w:rsidRPr="00524557">
        <w:t xml:space="preserve">enough of a memory of the level to be able to keep going. </w:t>
      </w:r>
    </w:p>
    <w:p w14:paraId="703D7314" w14:textId="6C337A35" w:rsidR="003E2667" w:rsidRPr="00524557" w:rsidRDefault="00031C6E" w:rsidP="0063467B">
      <w:r w:rsidRPr="00524557">
        <w:rPr>
          <w:noProof/>
          <w:lang w:eastAsia="en-IE"/>
        </w:rPr>
        <w:drawing>
          <wp:inline distT="0" distB="0" distL="0" distR="0" wp14:anchorId="0DE440B0" wp14:editId="1C1B23A6">
            <wp:extent cx="5566833" cy="2594610"/>
            <wp:effectExtent l="0" t="0" r="15240" b="15240"/>
            <wp:docPr id="26" name="Chart 26">
              <a:extLst xmlns:a="http://schemas.openxmlformats.org/drawingml/2006/main">
                <a:ext uri="{FF2B5EF4-FFF2-40B4-BE49-F238E27FC236}">
                  <a16:creationId xmlns:a16="http://schemas.microsoft.com/office/drawing/2014/main" id="{B9404E89-2929-4493-84B0-0B86CE09BF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3E2667" w:rsidRPr="00524557">
        <w:t>The chart above shows the training and the consistency that was shown towards the end of the training but as can also be seen the fitness never reached a level of completion</w:t>
      </w:r>
      <w:r w:rsidR="00306212" w:rsidRPr="00524557">
        <w:t>.</w:t>
      </w:r>
    </w:p>
    <w:p w14:paraId="06597D16" w14:textId="281CE0D5" w:rsidR="003C3049" w:rsidRPr="00524557" w:rsidRDefault="00596D8A" w:rsidP="0063467B">
      <w:r w:rsidRPr="00524557">
        <w:t xml:space="preserve"> A suggestion was made to take a step back to a simpler game and see if </w:t>
      </w:r>
      <w:r w:rsidR="003C3049" w:rsidRPr="00524557">
        <w:t>that could shed some light on the issue.</w:t>
      </w:r>
      <w:r w:rsidR="00306212" w:rsidRPr="00524557">
        <w:t xml:space="preserve"> The game chosen was Flappy bird as it is a simpler game with only one action that can be on or off. </w:t>
      </w:r>
    </w:p>
    <w:p w14:paraId="75864D5D" w14:textId="59D76908" w:rsidR="00F66975" w:rsidRPr="00524557" w:rsidRDefault="00F66975" w:rsidP="0063467B">
      <w:r w:rsidRPr="00524557">
        <w:t xml:space="preserve">Task 4: </w:t>
      </w:r>
    </w:p>
    <w:p w14:paraId="37E53B0A" w14:textId="08AC5C98" w:rsidR="00F66975" w:rsidRPr="00524557" w:rsidRDefault="004F44E6" w:rsidP="0063467B">
      <w:r w:rsidRPr="00524557">
        <w:t>Use the DQ with Flappy Bird</w:t>
      </w:r>
      <w:r w:rsidR="00D44A1B" w:rsidRPr="00524557">
        <w:t xml:space="preserve"> as it is a simpler game</w:t>
      </w:r>
    </w:p>
    <w:p w14:paraId="5768DD67" w14:textId="538651F7" w:rsidR="00645A24" w:rsidRPr="00524557" w:rsidRDefault="00645A24" w:rsidP="0063467B">
      <w:r w:rsidRPr="00524557">
        <w:lastRenderedPageBreak/>
        <w:t xml:space="preserve">Using the DQ with Flappy bird </w:t>
      </w:r>
      <w:r w:rsidR="0076331C" w:rsidRPr="00524557">
        <w:t xml:space="preserve">should have been an easy task but it turned out the best way to do it was to use a user created </w:t>
      </w:r>
      <w:proofErr w:type="spellStart"/>
      <w:r w:rsidR="0076331C" w:rsidRPr="00524557">
        <w:t>OpenA</w:t>
      </w:r>
      <w:r w:rsidR="00266B8B" w:rsidRPr="00524557">
        <w:t>I</w:t>
      </w:r>
      <w:proofErr w:type="spellEnd"/>
      <w:r w:rsidR="0076331C" w:rsidRPr="00524557">
        <w:t xml:space="preserve"> gym </w:t>
      </w:r>
      <w:r w:rsidR="00732B13" w:rsidRPr="00524557">
        <w:t xml:space="preserve">Flappy Bird </w:t>
      </w:r>
      <w:r w:rsidR="0076331C" w:rsidRPr="00524557">
        <w:t xml:space="preserve">game built using </w:t>
      </w:r>
      <w:proofErr w:type="spellStart"/>
      <w:r w:rsidR="003743D6" w:rsidRPr="00524557">
        <w:t>P</w:t>
      </w:r>
      <w:r w:rsidR="0076331C" w:rsidRPr="00524557">
        <w:t>yg</w:t>
      </w:r>
      <w:r w:rsidR="00732B13" w:rsidRPr="00524557">
        <w:t>ame</w:t>
      </w:r>
      <w:proofErr w:type="spellEnd"/>
      <w:r w:rsidR="0076331C" w:rsidRPr="00524557">
        <w:t xml:space="preserve">. </w:t>
      </w:r>
      <w:proofErr w:type="spellStart"/>
      <w:r w:rsidR="0076331C" w:rsidRPr="00524557">
        <w:t>Pyg</w:t>
      </w:r>
      <w:r w:rsidR="00732B13" w:rsidRPr="00524557">
        <w:t>ame</w:t>
      </w:r>
      <w:proofErr w:type="spellEnd"/>
      <w:r w:rsidR="0076331C" w:rsidRPr="00524557">
        <w:t xml:space="preserve"> is a game engine library for python.</w:t>
      </w:r>
    </w:p>
    <w:p w14:paraId="04EF2A33" w14:textId="47E2BE4F" w:rsidR="00964CD9" w:rsidRPr="00524557" w:rsidRDefault="00964CD9" w:rsidP="0063467B">
      <w:r w:rsidRPr="00524557">
        <w:t xml:space="preserve">The first thing to do is to clone </w:t>
      </w:r>
      <w:proofErr w:type="spellStart"/>
      <w:r w:rsidR="003167F6" w:rsidRPr="00524557">
        <w:t>Pygame</w:t>
      </w:r>
      <w:proofErr w:type="spellEnd"/>
      <w:r w:rsidR="003167F6" w:rsidRPr="00524557">
        <w:t xml:space="preserve"> Learning Environment (</w:t>
      </w:r>
      <w:r w:rsidR="00732B13" w:rsidRPr="00524557">
        <w:t>P</w:t>
      </w:r>
      <w:r w:rsidR="003167F6" w:rsidRPr="00524557">
        <w:t>L</w:t>
      </w:r>
      <w:r w:rsidR="00732B13" w:rsidRPr="00524557">
        <w:t>E</w:t>
      </w:r>
      <w:r w:rsidR="003167F6" w:rsidRPr="00524557">
        <w:t>)</w:t>
      </w:r>
      <w:r w:rsidR="00AF023F" w:rsidRPr="00524557">
        <w:t>. The cd into the cloned folder and install PLE</w:t>
      </w:r>
    </w:p>
    <w:p w14:paraId="61D9D22B" w14:textId="2323E5F9" w:rsidR="003F40D0" w:rsidRPr="00524557" w:rsidRDefault="00680F81" w:rsidP="0063467B">
      <w:r w:rsidRPr="00524557">
        <w:rPr>
          <w:noProof/>
          <w:lang w:eastAsia="en-IE"/>
        </w:rPr>
        <w:drawing>
          <wp:inline distT="0" distB="0" distL="0" distR="0" wp14:anchorId="362FD141" wp14:editId="7EB3909A">
            <wp:extent cx="5353944" cy="142709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7658" cy="1441416"/>
                    </a:xfrm>
                    <a:prstGeom prst="rect">
                      <a:avLst/>
                    </a:prstGeom>
                  </pic:spPr>
                </pic:pic>
              </a:graphicData>
            </a:graphic>
          </wp:inline>
        </w:drawing>
      </w:r>
    </w:p>
    <w:p w14:paraId="333A4112" w14:textId="1CDDD715" w:rsidR="003F40D0" w:rsidRPr="00524557" w:rsidRDefault="003F40D0"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22</w:t>
      </w:r>
      <w:r w:rsidR="00D428B8" w:rsidRPr="00524557">
        <w:fldChar w:fldCharType="end"/>
      </w:r>
      <w:r w:rsidRPr="00524557">
        <w:t xml:space="preserve"> PLE Installation Instructions</w:t>
      </w:r>
    </w:p>
    <w:p w14:paraId="4BC807C9" w14:textId="4B9D0E50" w:rsidR="003F40D0" w:rsidRPr="00524557" w:rsidRDefault="003E3A40" w:rsidP="0063467B">
      <w:r w:rsidRPr="00524557">
        <w:t xml:space="preserve">Once that is installed it needs to have </w:t>
      </w:r>
      <w:r w:rsidR="0034481A" w:rsidRPr="00524557">
        <w:t>gym-</w:t>
      </w:r>
      <w:proofErr w:type="spellStart"/>
      <w:r w:rsidR="0034481A" w:rsidRPr="00524557">
        <w:t>ple</w:t>
      </w:r>
      <w:proofErr w:type="spellEnd"/>
      <w:r w:rsidR="0034481A" w:rsidRPr="00524557">
        <w:t xml:space="preserve"> installed this can be got from pip using the pip install command. </w:t>
      </w:r>
    </w:p>
    <w:p w14:paraId="633AE867" w14:textId="49BF6F3D" w:rsidR="0034481A" w:rsidRPr="00524557" w:rsidRDefault="00D71248" w:rsidP="0063467B">
      <w:r w:rsidRPr="00524557">
        <w:rPr>
          <w:noProof/>
          <w:lang w:eastAsia="en-IE"/>
        </w:rPr>
        <w:drawing>
          <wp:inline distT="0" distB="0" distL="0" distR="0" wp14:anchorId="19A5EC15" wp14:editId="498F5704">
            <wp:extent cx="2734457" cy="103068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8117" cy="1081062"/>
                    </a:xfrm>
                    <a:prstGeom prst="rect">
                      <a:avLst/>
                    </a:prstGeom>
                  </pic:spPr>
                </pic:pic>
              </a:graphicData>
            </a:graphic>
          </wp:inline>
        </w:drawing>
      </w:r>
    </w:p>
    <w:p w14:paraId="501B4469" w14:textId="2E92E7F2" w:rsidR="00D71248" w:rsidRPr="00524557" w:rsidRDefault="00D71248"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23</w:t>
      </w:r>
      <w:r w:rsidR="00D428B8" w:rsidRPr="00524557">
        <w:fldChar w:fldCharType="end"/>
      </w:r>
      <w:r w:rsidRPr="00524557">
        <w:t xml:space="preserve"> Command to install gym-</w:t>
      </w:r>
      <w:proofErr w:type="spellStart"/>
      <w:r w:rsidRPr="00524557">
        <w:t>ple</w:t>
      </w:r>
      <w:proofErr w:type="spellEnd"/>
    </w:p>
    <w:p w14:paraId="40BA54A4" w14:textId="3EFE1B23" w:rsidR="00D71248" w:rsidRPr="00524557" w:rsidRDefault="00D71248" w:rsidP="0063467B">
      <w:r w:rsidRPr="00524557">
        <w:t xml:space="preserve">This will allow the use of the </w:t>
      </w:r>
      <w:proofErr w:type="spellStart"/>
      <w:r w:rsidRPr="00524557">
        <w:t>OpenA</w:t>
      </w:r>
      <w:r w:rsidR="00266B8B" w:rsidRPr="00524557">
        <w:t>I</w:t>
      </w:r>
      <w:proofErr w:type="spellEnd"/>
      <w:r w:rsidRPr="00524557">
        <w:t xml:space="preserve"> gym commands such as </w:t>
      </w:r>
      <w:proofErr w:type="spellStart"/>
      <w:proofErr w:type="gramStart"/>
      <w:r w:rsidRPr="00524557">
        <w:t>env.reset</w:t>
      </w:r>
      <w:proofErr w:type="spellEnd"/>
      <w:proofErr w:type="gramEnd"/>
      <w:r w:rsidRPr="00524557">
        <w:t xml:space="preserve"> and </w:t>
      </w:r>
      <w:proofErr w:type="spellStart"/>
      <w:r w:rsidRPr="00524557">
        <w:t>env.step</w:t>
      </w:r>
      <w:proofErr w:type="spellEnd"/>
    </w:p>
    <w:p w14:paraId="1CF05116" w14:textId="675784DB" w:rsidR="00D71248" w:rsidRPr="00524557" w:rsidRDefault="00266B8B" w:rsidP="0063467B">
      <w:r w:rsidRPr="00524557">
        <w:t xml:space="preserve">Once installed the DQ needs to be edited to work with this specific </w:t>
      </w:r>
      <w:proofErr w:type="spellStart"/>
      <w:r w:rsidRPr="00524557">
        <w:t>OpenAI</w:t>
      </w:r>
      <w:proofErr w:type="spellEnd"/>
      <w:r w:rsidRPr="00524557">
        <w:t xml:space="preserve"> gym environment</w:t>
      </w:r>
      <w:r w:rsidR="002637BC" w:rsidRPr="00524557">
        <w:t xml:space="preserve">. This involves changing the image size for </w:t>
      </w:r>
      <w:r w:rsidR="000F25C5" w:rsidRPr="00524557">
        <w:t xml:space="preserve">resize to go into the Neural Network and the way the image is cropped. </w:t>
      </w:r>
    </w:p>
    <w:p w14:paraId="4BE35FD3" w14:textId="7402E283" w:rsidR="008A43C3" w:rsidRPr="00524557" w:rsidRDefault="004A6C86" w:rsidP="0063467B">
      <w:r w:rsidRPr="00524557">
        <w:t xml:space="preserve">As the flappy bird character does not move right or left on the screen the cropping was basic and did not need what was done for Super Mario Bros. </w:t>
      </w:r>
      <w:r w:rsidR="008A43C3" w:rsidRPr="00524557">
        <w:t xml:space="preserve">Instead the image was </w:t>
      </w:r>
      <w:r w:rsidR="008A43C3" w:rsidRPr="00524557">
        <w:lastRenderedPageBreak/>
        <w:t xml:space="preserve">cropped into the centre of the image </w:t>
      </w:r>
      <w:r w:rsidR="003631DE" w:rsidRPr="00524557">
        <w:t>right up to the back of the character and then out in front till only one pipe could be seen on the screen</w:t>
      </w:r>
    </w:p>
    <w:p w14:paraId="2DB8AB89" w14:textId="73B8C053" w:rsidR="003631DE" w:rsidRPr="00524557" w:rsidRDefault="00225572" w:rsidP="0063467B">
      <w:r w:rsidRPr="00524557">
        <w:rPr>
          <w:noProof/>
          <w:lang w:eastAsia="en-IE"/>
        </w:rPr>
        <w:drawing>
          <wp:inline distT="0" distB="0" distL="0" distR="0" wp14:anchorId="2B60ED45" wp14:editId="73F406E0">
            <wp:extent cx="1589851" cy="348317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34015" t="10154" r="36988" b="5124"/>
                    <a:stretch/>
                  </pic:blipFill>
                  <pic:spPr bwMode="auto">
                    <a:xfrm>
                      <a:off x="0" y="0"/>
                      <a:ext cx="1590857" cy="3485382"/>
                    </a:xfrm>
                    <a:prstGeom prst="rect">
                      <a:avLst/>
                    </a:prstGeom>
                    <a:noFill/>
                    <a:ln>
                      <a:noFill/>
                    </a:ln>
                    <a:extLst>
                      <a:ext uri="{53640926-AAD7-44D8-BBD7-CCE9431645EC}">
                        <a14:shadowObscured xmlns:a14="http://schemas.microsoft.com/office/drawing/2010/main"/>
                      </a:ext>
                    </a:extLst>
                  </pic:spPr>
                </pic:pic>
              </a:graphicData>
            </a:graphic>
          </wp:inline>
        </w:drawing>
      </w:r>
    </w:p>
    <w:p w14:paraId="11B72139" w14:textId="081B22BC" w:rsidR="00225572" w:rsidRPr="00524557" w:rsidRDefault="00225572"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24</w:t>
      </w:r>
      <w:r w:rsidR="00D428B8" w:rsidRPr="00524557">
        <w:fldChar w:fldCharType="end"/>
      </w:r>
      <w:r w:rsidRPr="00524557">
        <w:t xml:space="preserve"> Cropped Flappy Bird image</w:t>
      </w:r>
    </w:p>
    <w:p w14:paraId="7AB95EDA" w14:textId="23869955" w:rsidR="00225572" w:rsidRPr="00524557" w:rsidRDefault="00C008A6" w:rsidP="0063467B">
      <w:r w:rsidRPr="00524557">
        <w:t xml:space="preserve">This is the image that the agent sees when it is trying to decide to jump or drop. </w:t>
      </w:r>
      <w:r w:rsidR="00C36320" w:rsidRPr="00524557">
        <w:t xml:space="preserve">Other than </w:t>
      </w:r>
      <w:proofErr w:type="gramStart"/>
      <w:r w:rsidR="00C36320" w:rsidRPr="00524557">
        <w:t>that</w:t>
      </w:r>
      <w:proofErr w:type="gramEnd"/>
      <w:r w:rsidR="00C36320" w:rsidRPr="00524557">
        <w:t xml:space="preserve"> everything else is the same as it was in the Super Mario implementation excepts for the Super Mario Bros. specific </w:t>
      </w:r>
      <w:r w:rsidR="00994182" w:rsidRPr="00524557">
        <w:t xml:space="preserve">code such as the code that kills the agent if it stays in the same spot. </w:t>
      </w:r>
      <w:r w:rsidR="00093AD3" w:rsidRPr="00524557">
        <w:t>Also,</w:t>
      </w:r>
      <w:r w:rsidR="00994182" w:rsidRPr="00524557">
        <w:t xml:space="preserve"> the code to pull the x and y coordinates from the environment. </w:t>
      </w:r>
    </w:p>
    <w:p w14:paraId="382B1EFB" w14:textId="69504651" w:rsidR="00EA01FA" w:rsidRPr="00524557" w:rsidRDefault="00994182" w:rsidP="0063467B">
      <w:r w:rsidRPr="00524557">
        <w:t xml:space="preserve">While training </w:t>
      </w:r>
      <w:r w:rsidR="00093AD3" w:rsidRPr="00524557">
        <w:t>a</w:t>
      </w:r>
      <w:r w:rsidRPr="00524557">
        <w:t xml:space="preserve"> problem was observed where the random exploration was</w:t>
      </w:r>
      <w:r w:rsidR="00093AD3" w:rsidRPr="00524557">
        <w:t xml:space="preserve"> no</w:t>
      </w:r>
      <w:r w:rsidRPr="00524557">
        <w:t xml:space="preserve">t </w:t>
      </w:r>
      <w:r w:rsidR="00CE1B1E" w:rsidRPr="00524557">
        <w:t xml:space="preserve">getting through pipes all that often meaning that it did not seem feasible that the agent would ever learn </w:t>
      </w:r>
      <w:r w:rsidR="00B9279A" w:rsidRPr="00524557">
        <w:t>navigate through the pipes.</w:t>
      </w:r>
      <w:r w:rsidR="00093AD3" w:rsidRPr="00524557">
        <w:t xml:space="preserve"> Even after training for several days the </w:t>
      </w:r>
      <w:r w:rsidR="00EA01FA" w:rsidRPr="00524557">
        <w:t xml:space="preserve">agent never got more than ok at the game. </w:t>
      </w:r>
    </w:p>
    <w:p w14:paraId="006621FD" w14:textId="77777777" w:rsidR="006A0ED0" w:rsidRPr="00524557" w:rsidRDefault="006A0ED0" w:rsidP="0063467B">
      <w:r w:rsidRPr="00524557">
        <w:rPr>
          <w:noProof/>
          <w:lang w:eastAsia="en-IE"/>
        </w:rPr>
        <w:lastRenderedPageBreak/>
        <w:drawing>
          <wp:inline distT="0" distB="0" distL="0" distR="0" wp14:anchorId="2BE31AD5" wp14:editId="358E08FC">
            <wp:extent cx="5165725" cy="2700867"/>
            <wp:effectExtent l="0" t="0" r="15875" b="4445"/>
            <wp:docPr id="18" name="Chart 18">
              <a:extLst xmlns:a="http://schemas.openxmlformats.org/drawingml/2006/main">
                <a:ext uri="{FF2B5EF4-FFF2-40B4-BE49-F238E27FC236}">
                  <a16:creationId xmlns:a16="http://schemas.microsoft.com/office/drawing/2014/main" id="{1DC3F203-01BE-4279-A7FF-119B5CF669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3CC2A69" w14:textId="5CC38212" w:rsidR="00EA01FA" w:rsidRPr="00524557" w:rsidRDefault="00EA01FA" w:rsidP="0063467B">
      <w:r w:rsidRPr="00524557">
        <w:t>The highest score recorded was 26</w:t>
      </w:r>
      <w:r w:rsidR="00115CD3" w:rsidRPr="00524557">
        <w:t xml:space="preserve"> after </w:t>
      </w:r>
      <w:r w:rsidR="00385CB2" w:rsidRPr="00524557">
        <w:t xml:space="preserve">training </w:t>
      </w:r>
      <w:r w:rsidR="00115CD3" w:rsidRPr="00524557">
        <w:t>while replaying the agent</w:t>
      </w:r>
      <w:r w:rsidRPr="00524557">
        <w:t>. The belief is also that the random nature of the generation of pipes was causing significant issues with the learning process.</w:t>
      </w:r>
    </w:p>
    <w:p w14:paraId="7B3AFA9D" w14:textId="17CC4D88" w:rsidR="00D44A1B" w:rsidRPr="00524557" w:rsidRDefault="00D44A1B" w:rsidP="0063467B">
      <w:r w:rsidRPr="00524557">
        <w:t>Task 5:</w:t>
      </w:r>
    </w:p>
    <w:p w14:paraId="1E30EA14" w14:textId="7DF9647D" w:rsidR="00DD60FB" w:rsidRPr="00524557" w:rsidRDefault="00DD60FB" w:rsidP="0063467B">
      <w:r w:rsidRPr="00524557">
        <w:t xml:space="preserve">With how the Flappy Bird experiment turned out </w:t>
      </w:r>
      <w:r w:rsidR="006638DF" w:rsidRPr="00524557">
        <w:t xml:space="preserve">changing </w:t>
      </w:r>
      <w:r w:rsidRPr="00524557">
        <w:t>to a more complex algorithm seemed like the next step</w:t>
      </w:r>
      <w:r w:rsidR="006638DF" w:rsidRPr="00524557">
        <w:t xml:space="preserve"> to completing the project</w:t>
      </w:r>
      <w:r w:rsidRPr="00524557">
        <w:t xml:space="preserve">. </w:t>
      </w:r>
      <w:r w:rsidR="00346808" w:rsidRPr="00524557">
        <w:t>While a Duelling Double Deep Q-learning</w:t>
      </w:r>
      <w:r w:rsidR="00EB2EB4" w:rsidRPr="00524557">
        <w:t xml:space="preserve"> (DDDQ)</w:t>
      </w:r>
      <w:r w:rsidR="00346808" w:rsidRPr="00524557">
        <w:t xml:space="preserve"> project was located the project needed to be converted like the previous tutorial code to be used with </w:t>
      </w:r>
      <w:proofErr w:type="spellStart"/>
      <w:r w:rsidR="00346808" w:rsidRPr="00524557">
        <w:t>OpenAI</w:t>
      </w:r>
      <w:proofErr w:type="spellEnd"/>
      <w:r w:rsidR="00346808" w:rsidRPr="00524557">
        <w:t xml:space="preserve"> this meant transplanting the current code from the DQ project and putting it in the new </w:t>
      </w:r>
      <w:r w:rsidR="00D14F92" w:rsidRPr="00524557">
        <w:t>project with all the previous tweaks.</w:t>
      </w:r>
    </w:p>
    <w:p w14:paraId="63910E30" w14:textId="2909DD36" w:rsidR="001E3E98" w:rsidRPr="00524557" w:rsidRDefault="001E3E98" w:rsidP="0063467B">
      <w:r w:rsidRPr="00524557">
        <w:rPr>
          <w:noProof/>
          <w:lang w:eastAsia="en-IE"/>
        </w:rPr>
        <w:drawing>
          <wp:inline distT="0" distB="0" distL="0" distR="0" wp14:anchorId="1A66FF4E" wp14:editId="7175AE84">
            <wp:extent cx="4217868" cy="15821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7422" cy="1585773"/>
                    </a:xfrm>
                    <a:prstGeom prst="rect">
                      <a:avLst/>
                    </a:prstGeom>
                  </pic:spPr>
                </pic:pic>
              </a:graphicData>
            </a:graphic>
          </wp:inline>
        </w:drawing>
      </w:r>
    </w:p>
    <w:p w14:paraId="7A782A91" w14:textId="1E745BBA" w:rsidR="006E6D86" w:rsidRPr="00524557" w:rsidRDefault="006E6D86"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25</w:t>
      </w:r>
      <w:r w:rsidR="00D428B8" w:rsidRPr="00524557">
        <w:fldChar w:fldCharType="end"/>
      </w:r>
      <w:r w:rsidRPr="00524557">
        <w:t xml:space="preserve"> Q-value equation</w:t>
      </w:r>
      <w:sdt>
        <w:sdtPr>
          <w:id w:val="-1282498079"/>
          <w:citation/>
        </w:sdtPr>
        <w:sdtEndPr/>
        <w:sdtContent>
          <w:r w:rsidR="00364255" w:rsidRPr="00524557">
            <w:fldChar w:fldCharType="begin"/>
          </w:r>
          <w:r w:rsidR="00364255" w:rsidRPr="00524557">
            <w:instrText xml:space="preserve"> CITATION Tho182 \l 6153 </w:instrText>
          </w:r>
          <w:r w:rsidR="00364255" w:rsidRPr="00524557">
            <w:fldChar w:fldCharType="separate"/>
          </w:r>
          <w:r w:rsidR="00DA7A5A" w:rsidRPr="00524557">
            <w:rPr>
              <w:noProof/>
            </w:rPr>
            <w:t xml:space="preserve"> (Simonini, 2018)</w:t>
          </w:r>
          <w:r w:rsidR="00364255" w:rsidRPr="00524557">
            <w:fldChar w:fldCharType="end"/>
          </w:r>
        </w:sdtContent>
      </w:sdt>
    </w:p>
    <w:p w14:paraId="4E6B5946" w14:textId="3E6F2E2B" w:rsidR="00D14F92" w:rsidRPr="00524557" w:rsidRDefault="00D14F92" w:rsidP="0063467B">
      <w:r w:rsidRPr="00524557">
        <w:lastRenderedPageBreak/>
        <w:t xml:space="preserve">While that was all that was needed for the development to get the project training took some work as the network was different </w:t>
      </w:r>
      <w:r w:rsidR="006E6D86" w:rsidRPr="00524557">
        <w:t>and</w:t>
      </w:r>
      <w:r w:rsidRPr="00524557">
        <w:t xml:space="preserve"> the memory storage was completely changed from </w:t>
      </w:r>
      <w:r w:rsidR="00D74046" w:rsidRPr="00524557">
        <w:t>the DQ algorithm.</w:t>
      </w:r>
    </w:p>
    <w:p w14:paraId="7D547817" w14:textId="65C9D773" w:rsidR="00D74046" w:rsidRPr="00524557" w:rsidRDefault="00B52322" w:rsidP="0063467B">
      <w:r w:rsidRPr="00524557">
        <w:rPr>
          <w:noProof/>
          <w:lang w:eastAsia="en-IE"/>
        </w:rPr>
        <w:drawing>
          <wp:inline distT="0" distB="0" distL="0" distR="0" wp14:anchorId="01BFB888" wp14:editId="325666B1">
            <wp:extent cx="5486400" cy="2114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114550"/>
                    </a:xfrm>
                    <a:prstGeom prst="rect">
                      <a:avLst/>
                    </a:prstGeom>
                  </pic:spPr>
                </pic:pic>
              </a:graphicData>
            </a:graphic>
          </wp:inline>
        </w:drawing>
      </w:r>
    </w:p>
    <w:p w14:paraId="0B5B5316" w14:textId="3C61E5E7" w:rsidR="00B52322" w:rsidRPr="00524557" w:rsidRDefault="006A71DF"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26</w:t>
      </w:r>
      <w:r w:rsidR="00D428B8" w:rsidRPr="00524557">
        <w:fldChar w:fldCharType="end"/>
      </w:r>
      <w:r w:rsidRPr="00524557">
        <w:t xml:space="preserve"> The network topology </w:t>
      </w:r>
      <w:r w:rsidR="00204C9B" w:rsidRPr="00524557">
        <w:t>for DDDQ</w:t>
      </w:r>
      <w:r w:rsidR="00364255" w:rsidRPr="00524557">
        <w:t xml:space="preserve"> </w:t>
      </w:r>
      <w:sdt>
        <w:sdtPr>
          <w:id w:val="1579102020"/>
          <w:citation/>
        </w:sdtPr>
        <w:sdtEndPr/>
        <w:sdtContent>
          <w:r w:rsidR="00364255" w:rsidRPr="00524557">
            <w:fldChar w:fldCharType="begin"/>
          </w:r>
          <w:r w:rsidR="00364255" w:rsidRPr="00524557">
            <w:instrText xml:space="preserve"> CITATION Tho182 \l 6153 </w:instrText>
          </w:r>
          <w:r w:rsidR="00364255" w:rsidRPr="00524557">
            <w:fldChar w:fldCharType="separate"/>
          </w:r>
          <w:r w:rsidR="00DA7A5A" w:rsidRPr="00524557">
            <w:rPr>
              <w:noProof/>
            </w:rPr>
            <w:t>(Simonini, 2018)</w:t>
          </w:r>
          <w:r w:rsidR="00364255" w:rsidRPr="00524557">
            <w:fldChar w:fldCharType="end"/>
          </w:r>
        </w:sdtContent>
      </w:sdt>
    </w:p>
    <w:p w14:paraId="0C7F19EA" w14:textId="2E713B5A" w:rsidR="00EB2EB4" w:rsidRPr="00524557" w:rsidRDefault="00EB2EB4" w:rsidP="0063467B">
      <w:r w:rsidRPr="00524557">
        <w:t xml:space="preserve">The above image shows the new topology in the DDDQ algorithm. This takes in the current state then split to </w:t>
      </w:r>
      <w:r w:rsidR="000B478C" w:rsidRPr="00524557">
        <w:t xml:space="preserve">calculate separate values and then is brought back together with an aggregation layer giving a list of Q-values which represent the best action that can be made. </w:t>
      </w:r>
    </w:p>
    <w:p w14:paraId="25BF24FC" w14:textId="77777777" w:rsidR="00E84457" w:rsidRPr="00524557" w:rsidRDefault="003D1FE1" w:rsidP="0063467B">
      <w:r w:rsidRPr="00524557">
        <w:t>P</w:t>
      </w:r>
      <w:r w:rsidR="00364255" w:rsidRPr="00524557">
        <w:t>rioritized experience replay is also being used with</w:t>
      </w:r>
      <w:r w:rsidRPr="00524557">
        <w:t>in</w:t>
      </w:r>
      <w:r w:rsidR="00364255" w:rsidRPr="00524557">
        <w:t xml:space="preserve"> </w:t>
      </w:r>
      <w:r w:rsidRPr="00524557">
        <w:t>the DDDQ project</w:t>
      </w:r>
      <w:r w:rsidR="00364255" w:rsidRPr="00524557">
        <w:t xml:space="preserve"> which adds a new way to storing the memory in the algorithm</w:t>
      </w:r>
      <w:r w:rsidRPr="00524557">
        <w:t xml:space="preserve">. This uses a sum tree which is a type of tree </w:t>
      </w:r>
      <w:r w:rsidR="00972C42" w:rsidRPr="00524557">
        <w:t xml:space="preserve">data structure which </w:t>
      </w:r>
      <w:r w:rsidR="00EC220C" w:rsidRPr="00524557">
        <w:t xml:space="preserve">keeps the better memories while removing the </w:t>
      </w:r>
      <w:r w:rsidR="00BF7272" w:rsidRPr="00524557">
        <w:t>worse memories this helps to prevent the agent from forgetting what it has previously done to get the rewards</w:t>
      </w:r>
      <w:r w:rsidR="00354500" w:rsidRPr="00524557">
        <w:t>.</w:t>
      </w:r>
    </w:p>
    <w:p w14:paraId="48FEB2F4" w14:textId="15C42FF0" w:rsidR="00204C9B" w:rsidRPr="00524557" w:rsidRDefault="00E84457" w:rsidP="0063467B">
      <w:r w:rsidRPr="00524557">
        <w:rPr>
          <w:noProof/>
          <w:lang w:eastAsia="en-IE"/>
        </w:rPr>
        <w:lastRenderedPageBreak/>
        <w:drawing>
          <wp:inline distT="0" distB="0" distL="0" distR="0" wp14:anchorId="35CD9FF7" wp14:editId="77D46A0A">
            <wp:extent cx="3873500" cy="167268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8817" cy="1674984"/>
                    </a:xfrm>
                    <a:prstGeom prst="rect">
                      <a:avLst/>
                    </a:prstGeom>
                  </pic:spPr>
                </pic:pic>
              </a:graphicData>
            </a:graphic>
          </wp:inline>
        </w:drawing>
      </w:r>
    </w:p>
    <w:p w14:paraId="226FCDC6" w14:textId="2CACA702" w:rsidR="00E84457" w:rsidRPr="00524557" w:rsidRDefault="00E84457"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27</w:t>
      </w:r>
      <w:r w:rsidR="00D428B8" w:rsidRPr="00524557">
        <w:fldChar w:fldCharType="end"/>
      </w:r>
      <w:r w:rsidRPr="00524557">
        <w:t xml:space="preserve"> Representation of the Data within the Sum</w:t>
      </w:r>
      <w:r w:rsidR="00067275" w:rsidRPr="00524557">
        <w:t xml:space="preserve"> </w:t>
      </w:r>
      <w:r w:rsidRPr="00524557">
        <w:t>Tree</w:t>
      </w:r>
    </w:p>
    <w:p w14:paraId="0CBCFAD3" w14:textId="61526831" w:rsidR="00EE5CC7" w:rsidRPr="00524557" w:rsidRDefault="00067275" w:rsidP="0063467B">
      <w:r w:rsidRPr="00524557">
        <w:t>As can be seen above the Sum Tree stores the data in a way that the best memorie</w:t>
      </w:r>
      <w:r w:rsidR="00EE5CC7" w:rsidRPr="00524557">
        <w:t>s are quick to access with the topology of the data structure. It resembles that of a sorted binary tree which</w:t>
      </w:r>
      <w:r w:rsidR="00763943" w:rsidRPr="00524557">
        <w:t xml:space="preserve"> is</w:t>
      </w:r>
      <w:r w:rsidR="00EE5CC7" w:rsidRPr="00524557">
        <w:t xml:space="preserve"> a</w:t>
      </w:r>
      <w:r w:rsidR="00763943" w:rsidRPr="00524557">
        <w:t xml:space="preserve"> </w:t>
      </w:r>
      <w:r w:rsidR="00EE5CC7" w:rsidRPr="00524557">
        <w:t>fast data structure to search through.</w:t>
      </w:r>
    </w:p>
    <w:p w14:paraId="3173F7B1" w14:textId="40D59186" w:rsidR="003E75EE" w:rsidRPr="00524557" w:rsidRDefault="003E75EE" w:rsidP="0063467B">
      <w:r w:rsidRPr="00524557">
        <w:t xml:space="preserve">The algorithm was set off training to see how it would get on. </w:t>
      </w:r>
      <w:r w:rsidR="00A308AC" w:rsidRPr="00524557">
        <w:t>At about 6 hours in it was completing</w:t>
      </w:r>
      <w:r w:rsidR="006A078C" w:rsidRPr="00524557">
        <w:t xml:space="preserve"> the</w:t>
      </w:r>
      <w:r w:rsidR="00A308AC" w:rsidRPr="00524557">
        <w:t xml:space="preserve"> level and at 8 hours in it was consistently completing levels. This was a significant </w:t>
      </w:r>
      <w:r w:rsidR="00DC3CBD" w:rsidRPr="00524557">
        <w:t xml:space="preserve">reduction in training time as DQ did not even reach the completion of a level. </w:t>
      </w:r>
    </w:p>
    <w:p w14:paraId="4B09309E" w14:textId="3B678BFB" w:rsidR="00642A74" w:rsidRPr="00524557" w:rsidRDefault="00F42C86" w:rsidP="0063467B">
      <w:r w:rsidRPr="00524557">
        <w:rPr>
          <w:noProof/>
          <w:lang w:eastAsia="en-IE"/>
        </w:rPr>
        <w:drawing>
          <wp:inline distT="0" distB="0" distL="0" distR="0" wp14:anchorId="58D22CFF" wp14:editId="0703B870">
            <wp:extent cx="5486400" cy="2707419"/>
            <wp:effectExtent l="0" t="0" r="0" b="17145"/>
            <wp:docPr id="46" name="Chart 46">
              <a:extLst xmlns:a="http://schemas.openxmlformats.org/drawingml/2006/main">
                <a:ext uri="{FF2B5EF4-FFF2-40B4-BE49-F238E27FC236}">
                  <a16:creationId xmlns:a16="http://schemas.microsoft.com/office/drawing/2014/main" id="{BA86BDBE-BD42-4A1F-8188-3286064AD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D1BCEA" w14:textId="1F2E7A40" w:rsidR="00A26CCD" w:rsidRPr="00524557" w:rsidRDefault="00A26CCD"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28</w:t>
      </w:r>
      <w:r w:rsidR="00D428B8" w:rsidRPr="00524557">
        <w:fldChar w:fldCharType="end"/>
      </w:r>
      <w:r w:rsidRPr="00524557">
        <w:t xml:space="preserve"> Total fitness over episodes</w:t>
      </w:r>
    </w:p>
    <w:p w14:paraId="6031F724" w14:textId="5076AF9A" w:rsidR="00612E32" w:rsidRPr="00524557" w:rsidRDefault="00612E32" w:rsidP="0063467B">
      <w:r w:rsidRPr="00524557">
        <w:lastRenderedPageBreak/>
        <w:t xml:space="preserve">The above graph shows the progression through the game. It looks </w:t>
      </w:r>
      <w:proofErr w:type="gramStart"/>
      <w:r w:rsidRPr="00524557">
        <w:t>pretty similar</w:t>
      </w:r>
      <w:proofErr w:type="gramEnd"/>
      <w:r w:rsidRPr="00524557">
        <w:t xml:space="preserve"> until you get closer to the end where the values get much more consistent and closer together. This is where you can see it</w:t>
      </w:r>
      <w:r w:rsidR="00D108B4" w:rsidRPr="00524557">
        <w:t xml:space="preserve"> is</w:t>
      </w:r>
      <w:r w:rsidRPr="00524557">
        <w:t xml:space="preserve"> using the </w:t>
      </w:r>
      <w:r w:rsidR="009D128F" w:rsidRPr="00524557">
        <w:t xml:space="preserve">model more than the random exploration. </w:t>
      </w:r>
    </w:p>
    <w:p w14:paraId="79636B97" w14:textId="1CBDC63C" w:rsidR="00AF2F24" w:rsidRPr="00524557" w:rsidRDefault="00AF2F24" w:rsidP="0063467B">
      <w:r w:rsidRPr="00524557">
        <w:t xml:space="preserve">Task </w:t>
      </w:r>
      <w:r w:rsidR="00EE5CC7" w:rsidRPr="00524557">
        <w:t>6</w:t>
      </w:r>
      <w:r w:rsidRPr="00524557">
        <w:t>:</w:t>
      </w:r>
    </w:p>
    <w:p w14:paraId="01A03F5B" w14:textId="45B7CAC1" w:rsidR="006F0D5A" w:rsidRPr="00524557" w:rsidRDefault="006F0D5A" w:rsidP="0063467B">
      <w:r w:rsidRPr="00524557">
        <w:t xml:space="preserve">To Save and load the models is actually not much code at all first the </w:t>
      </w:r>
      <w:r w:rsidR="00D52E18" w:rsidRPr="00524557">
        <w:t xml:space="preserve">a saver object needs to be created using </w:t>
      </w:r>
      <w:proofErr w:type="spellStart"/>
      <w:proofErr w:type="gramStart"/>
      <w:r w:rsidR="00D52E18" w:rsidRPr="00524557">
        <w:t>tf.train</w:t>
      </w:r>
      <w:proofErr w:type="gramEnd"/>
      <w:r w:rsidR="00D52E18" w:rsidRPr="00524557">
        <w:t>.Saver</w:t>
      </w:r>
      <w:proofErr w:type="spellEnd"/>
      <w:r w:rsidR="00D52E18" w:rsidRPr="00524557">
        <w:t>()</w:t>
      </w:r>
    </w:p>
    <w:p w14:paraId="36EA1C90" w14:textId="28751C5A" w:rsidR="00D52E18" w:rsidRPr="00524557" w:rsidRDefault="00912DA7" w:rsidP="0063467B">
      <w:r w:rsidRPr="00524557">
        <w:rPr>
          <w:noProof/>
          <w:lang w:eastAsia="en-IE"/>
        </w:rPr>
        <w:drawing>
          <wp:inline distT="0" distB="0" distL="0" distR="0" wp14:anchorId="065367B7" wp14:editId="339CFBD0">
            <wp:extent cx="3797300" cy="4834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4134" cy="489416"/>
                    </a:xfrm>
                    <a:prstGeom prst="rect">
                      <a:avLst/>
                    </a:prstGeom>
                  </pic:spPr>
                </pic:pic>
              </a:graphicData>
            </a:graphic>
          </wp:inline>
        </w:drawing>
      </w:r>
    </w:p>
    <w:p w14:paraId="2FCD6E9B" w14:textId="0D45B924" w:rsidR="00912DA7" w:rsidRPr="00524557" w:rsidRDefault="00912DA7"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29</w:t>
      </w:r>
      <w:r w:rsidR="00D428B8" w:rsidRPr="00524557">
        <w:fldChar w:fldCharType="end"/>
      </w:r>
      <w:r w:rsidRPr="00524557">
        <w:t xml:space="preserve"> Saver code for TensorFlow models</w:t>
      </w:r>
    </w:p>
    <w:p w14:paraId="5A5AD686" w14:textId="1E5145E0" w:rsidR="00784FA7" w:rsidRPr="00524557" w:rsidRDefault="00784FA7" w:rsidP="0063467B">
      <w:r w:rsidRPr="00524557">
        <w:t xml:space="preserve">Once every five episodes the model gets saved this prevents the loss of training a crash or hardware failure of some sort. Means at most five episodes of training will be lost. </w:t>
      </w:r>
    </w:p>
    <w:p w14:paraId="6F9CBE0D" w14:textId="69E4B343" w:rsidR="00912DA7" w:rsidRPr="00524557" w:rsidRDefault="00784FA7" w:rsidP="0063467B">
      <w:r w:rsidRPr="00524557">
        <w:rPr>
          <w:noProof/>
          <w:lang w:eastAsia="en-IE"/>
        </w:rPr>
        <w:drawing>
          <wp:inline distT="0" distB="0" distL="0" distR="0" wp14:anchorId="0A36D102" wp14:editId="42339E9C">
            <wp:extent cx="5486400" cy="7556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755650"/>
                    </a:xfrm>
                    <a:prstGeom prst="rect">
                      <a:avLst/>
                    </a:prstGeom>
                  </pic:spPr>
                </pic:pic>
              </a:graphicData>
            </a:graphic>
          </wp:inline>
        </w:drawing>
      </w:r>
    </w:p>
    <w:p w14:paraId="05BDF05A" w14:textId="4E5E4F38" w:rsidR="00784FA7" w:rsidRPr="00524557" w:rsidRDefault="00784FA7"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30</w:t>
      </w:r>
      <w:r w:rsidR="00D428B8" w:rsidRPr="00524557">
        <w:fldChar w:fldCharType="end"/>
      </w:r>
      <w:r w:rsidRPr="00524557">
        <w:t xml:space="preserve"> Code to save the model</w:t>
      </w:r>
    </w:p>
    <w:p w14:paraId="0B1AF106" w14:textId="7892F2C7" w:rsidR="00784FA7" w:rsidRPr="00524557" w:rsidRDefault="00784FA7" w:rsidP="0063467B">
      <w:r w:rsidRPr="00524557">
        <w:t xml:space="preserve">Once the code is saved the next thing to do is to load the model to try it just purely on its own merits with no random exploration. </w:t>
      </w:r>
    </w:p>
    <w:p w14:paraId="3878A318" w14:textId="49C4CF58" w:rsidR="00784FA7" w:rsidRPr="00524557" w:rsidRDefault="00ED1E6B" w:rsidP="0063467B">
      <w:r w:rsidRPr="00524557">
        <w:rPr>
          <w:noProof/>
          <w:lang w:eastAsia="en-IE"/>
        </w:rPr>
        <w:lastRenderedPageBreak/>
        <w:drawing>
          <wp:inline distT="0" distB="0" distL="0" distR="0" wp14:anchorId="4DA793C8" wp14:editId="22E79BEC">
            <wp:extent cx="4381500" cy="42760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6678" cy="4281073"/>
                    </a:xfrm>
                    <a:prstGeom prst="rect">
                      <a:avLst/>
                    </a:prstGeom>
                  </pic:spPr>
                </pic:pic>
              </a:graphicData>
            </a:graphic>
          </wp:inline>
        </w:drawing>
      </w:r>
    </w:p>
    <w:p w14:paraId="1E53480D" w14:textId="07BC527E" w:rsidR="00ED1E6B" w:rsidRPr="00524557" w:rsidRDefault="00ED1E6B"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31</w:t>
      </w:r>
      <w:r w:rsidR="00D428B8" w:rsidRPr="00524557">
        <w:fldChar w:fldCharType="end"/>
      </w:r>
      <w:r w:rsidRPr="00524557">
        <w:t xml:space="preserve"> This code loads the model the plays the game using the model</w:t>
      </w:r>
    </w:p>
    <w:p w14:paraId="14BE448B" w14:textId="456ECDE9" w:rsidR="00ED1E6B" w:rsidRPr="00524557" w:rsidRDefault="00ED1E6B" w:rsidP="0063467B">
      <w:r w:rsidRPr="00524557">
        <w:t xml:space="preserve">The above code loads the model </w:t>
      </w:r>
      <w:r w:rsidR="004E424E" w:rsidRPr="00524557">
        <w:t xml:space="preserve">using </w:t>
      </w:r>
      <w:proofErr w:type="spellStart"/>
      <w:proofErr w:type="gramStart"/>
      <w:r w:rsidR="004E424E" w:rsidRPr="00524557">
        <w:t>saver.restore</w:t>
      </w:r>
      <w:proofErr w:type="spellEnd"/>
      <w:proofErr w:type="gramEnd"/>
      <w:r w:rsidR="007253A4" w:rsidRPr="00524557">
        <w:t>()</w:t>
      </w:r>
      <w:r w:rsidR="004E424E" w:rsidRPr="00524557">
        <w:t xml:space="preserve"> into the </w:t>
      </w:r>
      <w:proofErr w:type="spellStart"/>
      <w:r w:rsidR="004E424E" w:rsidRPr="00524557">
        <w:t>sess</w:t>
      </w:r>
      <w:proofErr w:type="spellEnd"/>
      <w:r w:rsidR="004E424E" w:rsidRPr="00524557">
        <w:t xml:space="preserve"> variable. This then can be used to take in the current environment state and play </w:t>
      </w:r>
      <w:r w:rsidR="001C1A62" w:rsidRPr="00524557">
        <w:t xml:space="preserve">Super Mario Bros. If trained fully the agent will consistently complete the first level of Super Mario Bros. until stopped. </w:t>
      </w:r>
    </w:p>
    <w:p w14:paraId="63F85B15" w14:textId="00D04115" w:rsidR="001C1A62" w:rsidRPr="00524557" w:rsidRDefault="00415FF9" w:rsidP="0063467B">
      <w:r w:rsidRPr="00524557">
        <w:rPr>
          <w:noProof/>
          <w:lang w:eastAsia="en-IE"/>
        </w:rPr>
        <w:lastRenderedPageBreak/>
        <w:drawing>
          <wp:inline distT="0" distB="0" distL="0" distR="0" wp14:anchorId="181947F5" wp14:editId="768ACFBD">
            <wp:extent cx="2061633" cy="19089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6298" cy="1913238"/>
                    </a:xfrm>
                    <a:prstGeom prst="rect">
                      <a:avLst/>
                    </a:prstGeom>
                  </pic:spPr>
                </pic:pic>
              </a:graphicData>
            </a:graphic>
          </wp:inline>
        </w:drawing>
      </w:r>
    </w:p>
    <w:p w14:paraId="505D7235" w14:textId="5762D5A6" w:rsidR="00415FF9" w:rsidRPr="00524557" w:rsidRDefault="00415FF9" w:rsidP="0063467B">
      <w:pPr>
        <w:pStyle w:val="Caption"/>
      </w:pPr>
      <w:r w:rsidRPr="00524557">
        <w:t xml:space="preserve">Figure </w:t>
      </w:r>
      <w:r w:rsidR="00D428B8" w:rsidRPr="00524557">
        <w:fldChar w:fldCharType="begin"/>
      </w:r>
      <w:r w:rsidR="00D428B8" w:rsidRPr="00524557">
        <w:instrText xml:space="preserve"> STYLEREF 1 \s </w:instrText>
      </w:r>
      <w:r w:rsidR="00D428B8" w:rsidRPr="00524557">
        <w:fldChar w:fldCharType="separate"/>
      </w:r>
      <w:r w:rsidR="005639FB">
        <w:rPr>
          <w:noProof/>
        </w:rPr>
        <w:t>10</w:t>
      </w:r>
      <w:r w:rsidR="00D428B8" w:rsidRPr="00524557">
        <w:fldChar w:fldCharType="end"/>
      </w:r>
      <w:r w:rsidR="00D428B8" w:rsidRPr="00524557">
        <w:noBreakHyphen/>
      </w:r>
      <w:r w:rsidR="00D428B8" w:rsidRPr="00524557">
        <w:fldChar w:fldCharType="begin"/>
      </w:r>
      <w:r w:rsidR="00D428B8" w:rsidRPr="00524557">
        <w:instrText xml:space="preserve"> SEQ Figure \* ARABIC \s 1 </w:instrText>
      </w:r>
      <w:r w:rsidR="00D428B8" w:rsidRPr="00524557">
        <w:fldChar w:fldCharType="separate"/>
      </w:r>
      <w:r w:rsidR="005639FB">
        <w:rPr>
          <w:noProof/>
        </w:rPr>
        <w:t>32</w:t>
      </w:r>
      <w:r w:rsidR="00D428B8" w:rsidRPr="00524557">
        <w:fldChar w:fldCharType="end"/>
      </w:r>
      <w:r w:rsidRPr="00524557">
        <w:t xml:space="preserve"> Screenshot of the environment</w:t>
      </w:r>
    </w:p>
    <w:p w14:paraId="4164EAC4" w14:textId="03DAA90E" w:rsidR="006D4BBB" w:rsidRPr="00524557" w:rsidRDefault="006D4BBB" w:rsidP="0063467B">
      <w:pPr>
        <w:pStyle w:val="Heading1"/>
      </w:pPr>
      <w:bookmarkStart w:id="45" w:name="_Toc9850588"/>
      <w:r w:rsidRPr="00524557">
        <w:t>Conclusion</w:t>
      </w:r>
      <w:bookmarkEnd w:id="45"/>
    </w:p>
    <w:p w14:paraId="76941FE0" w14:textId="4D354391" w:rsidR="006D4BBB" w:rsidRPr="00524557" w:rsidRDefault="00E45AF3" w:rsidP="0063467B">
      <w:r w:rsidRPr="00524557">
        <w:t xml:space="preserve">Using a Machine Learning algorithm </w:t>
      </w:r>
      <w:r w:rsidR="005E523E" w:rsidRPr="00524557">
        <w:t xml:space="preserve">to create an agent that can navigate </w:t>
      </w:r>
      <w:r w:rsidR="00B63E2B" w:rsidRPr="00524557">
        <w:t>levels of Super Mario Bros</w:t>
      </w:r>
      <w:r w:rsidR="00D06651" w:rsidRPr="00524557">
        <w:t xml:space="preserve">. can be seen a </w:t>
      </w:r>
      <w:proofErr w:type="gramStart"/>
      <w:r w:rsidR="00C85533" w:rsidRPr="00524557">
        <w:t>stepping stone</w:t>
      </w:r>
      <w:proofErr w:type="gramEnd"/>
      <w:r w:rsidR="00C85533" w:rsidRPr="00524557">
        <w:t xml:space="preserve"> for this type of algorithm to be used in other types of navigation. Such as </w:t>
      </w:r>
      <w:r w:rsidR="00D05200" w:rsidRPr="00524557">
        <w:t xml:space="preserve">drone flight, automated vacuums and car navigation systems. Using the same premise as used above the </w:t>
      </w:r>
      <w:r w:rsidR="006B2D7C" w:rsidRPr="00524557">
        <w:t>algorithm could be changed to use a different set of inputs</w:t>
      </w:r>
      <w:r w:rsidR="00B909B9" w:rsidRPr="00524557">
        <w:t xml:space="preserve">, rewards and should give mostly the same level of results. </w:t>
      </w:r>
    </w:p>
    <w:p w14:paraId="0F6E0106" w14:textId="1867BDBC" w:rsidR="00FD034D" w:rsidRPr="00524557" w:rsidRDefault="00FD034D" w:rsidP="0063467B">
      <w:r w:rsidRPr="00524557">
        <w:t xml:space="preserve">The project itself was a complete success using Reinforcement learning specifically Duelling Double Deep Q-Learning. This is quite a complex </w:t>
      </w:r>
      <w:r w:rsidR="00E72D31" w:rsidRPr="00524557">
        <w:t>Reinforcement learning algorithm</w:t>
      </w:r>
      <w:r w:rsidR="00592B28" w:rsidRPr="00524557">
        <w:t xml:space="preserve"> as it has many components that are used to work out the Q-Values also the use of a prioritised experience replay was by far the most helpful to the progression of training. </w:t>
      </w:r>
    </w:p>
    <w:p w14:paraId="5EE6A266" w14:textId="39C1591F" w:rsidR="00A26CCD" w:rsidRPr="00524557" w:rsidRDefault="00A95B8E" w:rsidP="0063467B">
      <w:r w:rsidRPr="00524557">
        <w:rPr>
          <w:noProof/>
          <w:lang w:eastAsia="en-IE"/>
        </w:rPr>
        <w:lastRenderedPageBreak/>
        <w:drawing>
          <wp:inline distT="0" distB="0" distL="0" distR="0" wp14:anchorId="32331236" wp14:editId="78B4E070">
            <wp:extent cx="5486400" cy="3170365"/>
            <wp:effectExtent l="0" t="0" r="0" b="11430"/>
            <wp:docPr id="45" name="Chart 45">
              <a:extLst xmlns:a="http://schemas.openxmlformats.org/drawingml/2006/main">
                <a:ext uri="{FF2B5EF4-FFF2-40B4-BE49-F238E27FC236}">
                  <a16:creationId xmlns:a16="http://schemas.microsoft.com/office/drawing/2014/main" id="{BA86BDBE-BD42-4A1F-8188-3286064AD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984D9B8" w14:textId="7CE459BD" w:rsidR="00D428B8" w:rsidRPr="00524557" w:rsidRDefault="00D428B8" w:rsidP="0063467B">
      <w:pPr>
        <w:pStyle w:val="Caption"/>
      </w:pPr>
      <w:r w:rsidRPr="00524557">
        <w:t xml:space="preserve">Figure </w:t>
      </w:r>
      <w:r w:rsidRPr="00524557">
        <w:fldChar w:fldCharType="begin"/>
      </w:r>
      <w:r w:rsidRPr="00524557">
        <w:instrText xml:space="preserve"> STYLEREF 1 \s </w:instrText>
      </w:r>
      <w:r w:rsidRPr="00524557">
        <w:fldChar w:fldCharType="separate"/>
      </w:r>
      <w:r w:rsidR="005639FB">
        <w:rPr>
          <w:noProof/>
        </w:rPr>
        <w:t>11</w:t>
      </w:r>
      <w:r w:rsidRPr="00524557">
        <w:fldChar w:fldCharType="end"/>
      </w:r>
      <w:r w:rsidRPr="00524557">
        <w:noBreakHyphen/>
      </w:r>
      <w:r w:rsidRPr="00524557">
        <w:fldChar w:fldCharType="begin"/>
      </w:r>
      <w:r w:rsidRPr="00524557">
        <w:instrText xml:space="preserve"> SEQ Figure \* ARABIC \s 1 </w:instrText>
      </w:r>
      <w:r w:rsidRPr="00524557">
        <w:fldChar w:fldCharType="separate"/>
      </w:r>
      <w:r w:rsidR="005639FB">
        <w:rPr>
          <w:noProof/>
        </w:rPr>
        <w:t>1</w:t>
      </w:r>
      <w:r w:rsidRPr="00524557">
        <w:fldChar w:fldCharType="end"/>
      </w:r>
      <w:r w:rsidRPr="00524557">
        <w:t xml:space="preserve"> Total fitness over episodes</w:t>
      </w:r>
    </w:p>
    <w:p w14:paraId="4EA0FFF5" w14:textId="6489EDF4" w:rsidR="00A26CCD" w:rsidRPr="00524557" w:rsidRDefault="00A26CCD" w:rsidP="0063467B">
      <w:r w:rsidRPr="00524557">
        <w:t xml:space="preserve">As can be seen in this graph the training starts out quite bad with the odd blip brining a good episode. </w:t>
      </w:r>
      <w:r w:rsidR="00D4000A" w:rsidRPr="00524557">
        <w:t xml:space="preserve">The graph shows how the algorithm brings the training into a consistent level </w:t>
      </w:r>
      <w:r w:rsidR="00A41E64" w:rsidRPr="00524557">
        <w:t>after about 2000 episodes and is fully trained after 5000</w:t>
      </w:r>
      <w:r w:rsidR="00345A70" w:rsidRPr="00524557">
        <w:t>.</w:t>
      </w:r>
    </w:p>
    <w:p w14:paraId="1A7A85CE" w14:textId="310C23AC" w:rsidR="00345A70" w:rsidRPr="00524557" w:rsidRDefault="00345A70" w:rsidP="0063467B">
      <w:r w:rsidRPr="00524557">
        <w:t xml:space="preserve">The project takes a long time to train which makes it hard to evaluate whether the algorithm worked or not this as a result ended with multiple algorithms along the reinforcement learning </w:t>
      </w:r>
      <w:r w:rsidR="00D428B8" w:rsidRPr="00524557">
        <w:t xml:space="preserve">vein being considered until finding one that worked and gave the above results. </w:t>
      </w:r>
    </w:p>
    <w:bookmarkStart w:id="46" w:name="_Toc9850589" w:displacedByCustomXml="next"/>
    <w:sdt>
      <w:sdtPr>
        <w:rPr>
          <w:rFonts w:eastAsiaTheme="minorHAnsi"/>
        </w:rPr>
        <w:id w:val="-69500430"/>
        <w:docPartObj>
          <w:docPartGallery w:val="Bibliographies"/>
          <w:docPartUnique/>
        </w:docPartObj>
      </w:sdtPr>
      <w:sdtEndPr>
        <w:rPr>
          <w:rFonts w:ascii="Calibri" w:hAnsi="Calibri" w:cstheme="minorBidi"/>
          <w:sz w:val="24"/>
        </w:rPr>
      </w:sdtEndPr>
      <w:sdtContent>
        <w:p w14:paraId="337D0EBE" w14:textId="77777777" w:rsidR="00993850" w:rsidRPr="00524557" w:rsidRDefault="00993850" w:rsidP="0063467B">
          <w:pPr>
            <w:pStyle w:val="Heading1"/>
            <w:rPr>
              <w:rFonts w:eastAsiaTheme="minorHAnsi"/>
            </w:rPr>
          </w:pPr>
        </w:p>
        <w:p w14:paraId="4B89F2FC" w14:textId="77777777" w:rsidR="00993850" w:rsidRPr="00524557" w:rsidRDefault="00993850" w:rsidP="0063467B">
          <w:r w:rsidRPr="00524557">
            <w:br w:type="page"/>
          </w:r>
        </w:p>
        <w:p w14:paraId="00A09502" w14:textId="5FAB5933" w:rsidR="00C61F5D" w:rsidRPr="00524557" w:rsidRDefault="00C61F5D" w:rsidP="0063467B">
          <w:pPr>
            <w:pStyle w:val="Heading1"/>
          </w:pPr>
          <w:r w:rsidRPr="00524557">
            <w:lastRenderedPageBreak/>
            <w:t>References</w:t>
          </w:r>
          <w:bookmarkEnd w:id="46"/>
        </w:p>
        <w:sdt>
          <w:sdtPr>
            <w:rPr>
              <w:rFonts w:cs="Calibri"/>
            </w:rPr>
            <w:id w:val="-573587230"/>
            <w:bibliography/>
          </w:sdtPr>
          <w:sdtEndPr>
            <w:rPr>
              <w:rFonts w:cstheme="minorBidi"/>
            </w:rPr>
          </w:sdtEndPr>
          <w:sdtContent>
            <w:p w14:paraId="35EDE95F" w14:textId="77777777" w:rsidR="00DA7A5A" w:rsidRPr="00524557" w:rsidRDefault="00C61F5D" w:rsidP="0063467B">
              <w:pPr>
                <w:pStyle w:val="Bibliography"/>
                <w:rPr>
                  <w:noProof/>
                  <w:szCs w:val="24"/>
                </w:rPr>
              </w:pPr>
              <w:r w:rsidRPr="00524557">
                <w:rPr>
                  <w:rFonts w:cs="Calibri"/>
                </w:rPr>
                <w:fldChar w:fldCharType="begin"/>
              </w:r>
              <w:r w:rsidRPr="00524557">
                <w:rPr>
                  <w:rFonts w:cs="Calibri"/>
                </w:rPr>
                <w:instrText xml:space="preserve"> BIBLIOGRAPHY </w:instrText>
              </w:r>
              <w:r w:rsidRPr="00524557">
                <w:rPr>
                  <w:rFonts w:cs="Calibri"/>
                </w:rPr>
                <w:fldChar w:fldCharType="separate"/>
              </w:r>
              <w:r w:rsidR="00DA7A5A" w:rsidRPr="00524557">
                <w:rPr>
                  <w:noProof/>
                </w:rPr>
                <w:t xml:space="preserve">AppliedAI, 2018. </w:t>
              </w:r>
              <w:r w:rsidR="00DA7A5A" w:rsidRPr="00524557">
                <w:rPr>
                  <w:i/>
                  <w:iCs/>
                  <w:noProof/>
                </w:rPr>
                <w:t xml:space="preserve">Dark side of neural networks explained. </w:t>
              </w:r>
              <w:r w:rsidR="00DA7A5A" w:rsidRPr="00524557">
                <w:rPr>
                  <w:noProof/>
                </w:rPr>
                <w:t xml:space="preserve">[Online] </w:t>
              </w:r>
              <w:r w:rsidR="00DA7A5A" w:rsidRPr="00524557">
                <w:rPr>
                  <w:noProof/>
                </w:rPr>
                <w:br/>
                <w:t xml:space="preserve">Available at: </w:t>
              </w:r>
              <w:r w:rsidR="00DA7A5A" w:rsidRPr="00524557">
                <w:rPr>
                  <w:noProof/>
                  <w:u w:val="single"/>
                </w:rPr>
                <w:t>https://blog.appliedai.com/how-neural-networks-work/</w:t>
              </w:r>
              <w:r w:rsidR="00DA7A5A" w:rsidRPr="00524557">
                <w:rPr>
                  <w:noProof/>
                </w:rPr>
                <w:br/>
                <w:t>[Accessed 4 12 2018].</w:t>
              </w:r>
            </w:p>
            <w:p w14:paraId="031EB8E2" w14:textId="77777777" w:rsidR="00DA7A5A" w:rsidRPr="00524557" w:rsidRDefault="00DA7A5A" w:rsidP="0063467B">
              <w:pPr>
                <w:pStyle w:val="Bibliography"/>
                <w:rPr>
                  <w:noProof/>
                </w:rPr>
              </w:pPr>
              <w:r w:rsidRPr="00524557">
                <w:rPr>
                  <w:noProof/>
                </w:rPr>
                <w:t xml:space="preserve">Computerphile, 2016. </w:t>
              </w:r>
              <w:r w:rsidRPr="00524557">
                <w:rPr>
                  <w:i/>
                  <w:iCs/>
                  <w:noProof/>
                </w:rPr>
                <w:t xml:space="preserve">Neural Network that Changes Everything - Computerphile. </w:t>
              </w:r>
              <w:r w:rsidRPr="00524557">
                <w:rPr>
                  <w:noProof/>
                </w:rPr>
                <w:t xml:space="preserve">[Online] </w:t>
              </w:r>
              <w:r w:rsidRPr="00524557">
                <w:rPr>
                  <w:noProof/>
                </w:rPr>
                <w:br/>
                <w:t xml:space="preserve">Available at: </w:t>
              </w:r>
              <w:r w:rsidRPr="00524557">
                <w:rPr>
                  <w:noProof/>
                  <w:u w:val="single"/>
                </w:rPr>
                <w:t>https://www.youtube.com/watch?v=py5byOOHZM8</w:t>
              </w:r>
              <w:r w:rsidRPr="00524557">
                <w:rPr>
                  <w:noProof/>
                </w:rPr>
                <w:br/>
                <w:t>[Accessed 12 11 2018].</w:t>
              </w:r>
            </w:p>
            <w:p w14:paraId="4CA761A2" w14:textId="77777777" w:rsidR="00DA7A5A" w:rsidRPr="00524557" w:rsidRDefault="00DA7A5A" w:rsidP="0063467B">
              <w:pPr>
                <w:pStyle w:val="Bibliography"/>
                <w:rPr>
                  <w:noProof/>
                </w:rPr>
              </w:pPr>
              <w:r w:rsidRPr="00524557">
                <w:rPr>
                  <w:noProof/>
                </w:rPr>
                <w:t xml:space="preserve">Google, 2018. </w:t>
              </w:r>
              <w:r w:rsidRPr="00524557">
                <w:rPr>
                  <w:i/>
                  <w:iCs/>
                  <w:noProof/>
                </w:rPr>
                <w:t xml:space="preserve">tensorflow. </w:t>
              </w:r>
              <w:r w:rsidRPr="00524557">
                <w:rPr>
                  <w:noProof/>
                </w:rPr>
                <w:t xml:space="preserve">[Online] </w:t>
              </w:r>
              <w:r w:rsidRPr="00524557">
                <w:rPr>
                  <w:noProof/>
                </w:rPr>
                <w:br/>
                <w:t xml:space="preserve">Available at: </w:t>
              </w:r>
              <w:r w:rsidRPr="00524557">
                <w:rPr>
                  <w:noProof/>
                  <w:u w:val="single"/>
                </w:rPr>
                <w:t>https://github.com/tensorflow/tensorflow</w:t>
              </w:r>
              <w:r w:rsidRPr="00524557">
                <w:rPr>
                  <w:noProof/>
                </w:rPr>
                <w:br/>
                <w:t>[Accessed 1 12 2018].</w:t>
              </w:r>
            </w:p>
            <w:p w14:paraId="4C597226" w14:textId="77777777" w:rsidR="00DA7A5A" w:rsidRPr="00524557" w:rsidRDefault="00DA7A5A" w:rsidP="0063467B">
              <w:pPr>
                <w:pStyle w:val="Bibliography"/>
                <w:rPr>
                  <w:noProof/>
                </w:rPr>
              </w:pPr>
              <w:r w:rsidRPr="00524557">
                <w:rPr>
                  <w:noProof/>
                </w:rPr>
                <w:t>Gross, R., 2010. Psychology: The Science of Mind and Behaviour, 6th edition. 6 ed. s.l.: Hodder Education Publishers.</w:t>
              </w:r>
            </w:p>
            <w:p w14:paraId="1E7CF4AC" w14:textId="77777777" w:rsidR="00DA7A5A" w:rsidRPr="00524557" w:rsidRDefault="00DA7A5A" w:rsidP="0063467B">
              <w:pPr>
                <w:pStyle w:val="Bibliography"/>
                <w:rPr>
                  <w:noProof/>
                </w:rPr>
              </w:pPr>
              <w:r w:rsidRPr="00524557">
                <w:rPr>
                  <w:noProof/>
                </w:rPr>
                <w:t xml:space="preserve">Hasselt, H. v., 2010. </w:t>
              </w:r>
              <w:r w:rsidRPr="00524557">
                <w:rPr>
                  <w:i/>
                  <w:iCs/>
                  <w:noProof/>
                </w:rPr>
                <w:t xml:space="preserve">Double Q-learning. </w:t>
              </w:r>
              <w:r w:rsidRPr="00524557">
                <w:rPr>
                  <w:noProof/>
                </w:rPr>
                <w:t>s.l., NIPS.</w:t>
              </w:r>
            </w:p>
            <w:p w14:paraId="3AC32E4C" w14:textId="77777777" w:rsidR="00DA7A5A" w:rsidRPr="00524557" w:rsidRDefault="00DA7A5A" w:rsidP="0063467B">
              <w:pPr>
                <w:pStyle w:val="Bibliography"/>
                <w:rPr>
                  <w:noProof/>
                </w:rPr>
              </w:pPr>
              <w:r w:rsidRPr="00524557">
                <w:rPr>
                  <w:noProof/>
                </w:rPr>
                <w:t xml:space="preserve">Holländer, B., 2018. </w:t>
              </w:r>
              <w:r w:rsidRPr="00524557">
                <w:rPr>
                  <w:i/>
                  <w:iCs/>
                  <w:noProof/>
                </w:rPr>
                <w:t xml:space="preserve">Natural vs Artificial Neural Networks. </w:t>
              </w:r>
              <w:r w:rsidRPr="00524557">
                <w:rPr>
                  <w:noProof/>
                </w:rPr>
                <w:t xml:space="preserve">[Online] </w:t>
              </w:r>
              <w:r w:rsidRPr="00524557">
                <w:rPr>
                  <w:noProof/>
                </w:rPr>
                <w:br/>
                <w:t xml:space="preserve">Available at: </w:t>
              </w:r>
              <w:r w:rsidRPr="00524557">
                <w:rPr>
                  <w:noProof/>
                  <w:u w:val="single"/>
                </w:rPr>
                <w:t>https://becominghuman.ai/natural-vs-artificial-neural-networks-9f3be2d45fdb</w:t>
              </w:r>
              <w:r w:rsidRPr="00524557">
                <w:rPr>
                  <w:noProof/>
                </w:rPr>
                <w:br/>
                <w:t>[Accessed 4 12 2018].</w:t>
              </w:r>
            </w:p>
            <w:p w14:paraId="6CD3DBD8" w14:textId="77777777" w:rsidR="00DA7A5A" w:rsidRPr="00524557" w:rsidRDefault="00DA7A5A" w:rsidP="0063467B">
              <w:pPr>
                <w:pStyle w:val="Bibliography"/>
                <w:rPr>
                  <w:noProof/>
                </w:rPr>
              </w:pPr>
              <w:r w:rsidRPr="00524557">
                <w:rPr>
                  <w:noProof/>
                </w:rPr>
                <w:t xml:space="preserve">Kaelbling, L. P., Littman, M. L. &amp; Moore, A. W., 1996. Reinforcement Learning: A Survey. </w:t>
              </w:r>
              <w:r w:rsidRPr="00524557">
                <w:rPr>
                  <w:i/>
                  <w:iCs/>
                  <w:noProof/>
                </w:rPr>
                <w:t xml:space="preserve">Journal of Articial Intelligence Research, </w:t>
              </w:r>
              <w:r w:rsidRPr="00524557">
                <w:rPr>
                  <w:noProof/>
                </w:rPr>
                <w:t>4(1), pp. 237-285.</w:t>
              </w:r>
            </w:p>
            <w:p w14:paraId="16A5DD31" w14:textId="77777777" w:rsidR="00DA7A5A" w:rsidRPr="00524557" w:rsidRDefault="00DA7A5A" w:rsidP="0063467B">
              <w:pPr>
                <w:pStyle w:val="Bibliography"/>
                <w:rPr>
                  <w:noProof/>
                </w:rPr>
              </w:pPr>
              <w:r w:rsidRPr="00524557">
                <w:rPr>
                  <w:noProof/>
                </w:rPr>
                <w:t xml:space="preserve">Kauten, C., 2018. </w:t>
              </w:r>
              <w:r w:rsidRPr="00524557">
                <w:rPr>
                  <w:i/>
                  <w:iCs/>
                  <w:noProof/>
                </w:rPr>
                <w:t xml:space="preserve">NES-PY. </w:t>
              </w:r>
              <w:r w:rsidRPr="00524557">
                <w:rPr>
                  <w:noProof/>
                </w:rPr>
                <w:t xml:space="preserve">[Online] </w:t>
              </w:r>
              <w:r w:rsidRPr="00524557">
                <w:rPr>
                  <w:noProof/>
                </w:rPr>
                <w:br/>
                <w:t xml:space="preserve">Available at: </w:t>
              </w:r>
              <w:r w:rsidRPr="00524557">
                <w:rPr>
                  <w:noProof/>
                  <w:u w:val="single"/>
                </w:rPr>
                <w:t>https://github.com/Kautenja/nes-py</w:t>
              </w:r>
              <w:r w:rsidRPr="00524557">
                <w:rPr>
                  <w:noProof/>
                </w:rPr>
                <w:br/>
                <w:t>[Accessed 10 10 2018].</w:t>
              </w:r>
            </w:p>
            <w:p w14:paraId="74234DAE" w14:textId="77777777" w:rsidR="00DA7A5A" w:rsidRPr="00524557" w:rsidRDefault="00DA7A5A" w:rsidP="0063467B">
              <w:pPr>
                <w:pStyle w:val="Bibliography"/>
                <w:rPr>
                  <w:noProof/>
                </w:rPr>
              </w:pPr>
              <w:r w:rsidRPr="00524557">
                <w:rPr>
                  <w:noProof/>
                </w:rPr>
                <w:lastRenderedPageBreak/>
                <w:t xml:space="preserve">Kenneth O. Stanley, R. M., 2002. Evolving Neural Networks through. </w:t>
              </w:r>
              <w:r w:rsidRPr="00524557">
                <w:rPr>
                  <w:i/>
                  <w:iCs/>
                  <w:noProof/>
                </w:rPr>
                <w:t xml:space="preserve">The MIT Press Journals , </w:t>
              </w:r>
              <w:r w:rsidRPr="00524557">
                <w:rPr>
                  <w:noProof/>
                </w:rPr>
                <w:t>10(2), pp. 99-127.</w:t>
              </w:r>
            </w:p>
            <w:p w14:paraId="096804D9" w14:textId="77777777" w:rsidR="00DA7A5A" w:rsidRPr="00524557" w:rsidRDefault="00DA7A5A" w:rsidP="0063467B">
              <w:pPr>
                <w:pStyle w:val="Bibliography"/>
                <w:rPr>
                  <w:noProof/>
                </w:rPr>
              </w:pPr>
              <w:r w:rsidRPr="00524557">
                <w:rPr>
                  <w:noProof/>
                </w:rPr>
                <w:t xml:space="preserve">Keras, 2018. </w:t>
              </w:r>
              <w:r w:rsidRPr="00524557">
                <w:rPr>
                  <w:i/>
                  <w:iCs/>
                  <w:noProof/>
                </w:rPr>
                <w:t xml:space="preserve">Keras documentation. </w:t>
              </w:r>
              <w:r w:rsidRPr="00524557">
                <w:rPr>
                  <w:noProof/>
                </w:rPr>
                <w:t xml:space="preserve">[Online] </w:t>
              </w:r>
              <w:r w:rsidRPr="00524557">
                <w:rPr>
                  <w:noProof/>
                </w:rPr>
                <w:br/>
                <w:t xml:space="preserve">Available at: </w:t>
              </w:r>
              <w:r w:rsidRPr="00524557">
                <w:rPr>
                  <w:noProof/>
                  <w:u w:val="single"/>
                </w:rPr>
                <w:t>https://keras.io/</w:t>
              </w:r>
              <w:r w:rsidRPr="00524557">
                <w:rPr>
                  <w:noProof/>
                </w:rPr>
                <w:br/>
                <w:t>[Accessed 2 12 2018].</w:t>
              </w:r>
            </w:p>
            <w:p w14:paraId="768EBD63" w14:textId="77777777" w:rsidR="00DA7A5A" w:rsidRPr="00524557" w:rsidRDefault="00DA7A5A" w:rsidP="0063467B">
              <w:pPr>
                <w:pStyle w:val="Bibliography"/>
                <w:rPr>
                  <w:noProof/>
                </w:rPr>
              </w:pPr>
              <w:r w:rsidRPr="00524557">
                <w:rPr>
                  <w:noProof/>
                </w:rPr>
                <w:t>Lin Chen, D. A., 2006. NeuroEvolution of Augmenting Topologies with Learning for Data Classification. Shandong, China, IEEE.</w:t>
              </w:r>
            </w:p>
            <w:p w14:paraId="5D0486E2" w14:textId="77777777" w:rsidR="00DA7A5A" w:rsidRPr="00524557" w:rsidRDefault="00DA7A5A" w:rsidP="0063467B">
              <w:pPr>
                <w:pStyle w:val="Bibliography"/>
                <w:rPr>
                  <w:noProof/>
                </w:rPr>
              </w:pPr>
              <w:r w:rsidRPr="00524557">
                <w:rPr>
                  <w:noProof/>
                </w:rPr>
                <w:t xml:space="preserve">Obitko, M., 2011. </w:t>
              </w:r>
              <w:r w:rsidRPr="00524557">
                <w:rPr>
                  <w:i/>
                  <w:iCs/>
                  <w:noProof/>
                </w:rPr>
                <w:t xml:space="preserve">Crossover and Mutation. </w:t>
              </w:r>
              <w:r w:rsidRPr="00524557">
                <w:rPr>
                  <w:noProof/>
                </w:rPr>
                <w:t xml:space="preserve">[Online] </w:t>
              </w:r>
              <w:r w:rsidRPr="00524557">
                <w:rPr>
                  <w:noProof/>
                </w:rPr>
                <w:br/>
                <w:t xml:space="preserve">Available at: </w:t>
              </w:r>
              <w:r w:rsidRPr="00524557">
                <w:rPr>
                  <w:noProof/>
                  <w:u w:val="single"/>
                </w:rPr>
                <w:t>http://www.obitko.com/tutorials/genetic-algorithms/crossover-mutation.php</w:t>
              </w:r>
              <w:r w:rsidRPr="00524557">
                <w:rPr>
                  <w:noProof/>
                </w:rPr>
                <w:br/>
                <w:t>[Accessed 13 11 2018].</w:t>
              </w:r>
            </w:p>
            <w:p w14:paraId="11B77920" w14:textId="77777777" w:rsidR="00DA7A5A" w:rsidRPr="00524557" w:rsidRDefault="00DA7A5A" w:rsidP="0063467B">
              <w:pPr>
                <w:pStyle w:val="Bibliography"/>
                <w:rPr>
                  <w:noProof/>
                </w:rPr>
              </w:pPr>
              <w:r w:rsidRPr="00524557">
                <w:rPr>
                  <w:noProof/>
                </w:rPr>
                <w:t xml:space="preserve">Oh, B. &amp; Lee, J., 2018. </w:t>
              </w:r>
              <w:r w:rsidRPr="00524557">
                <w:rPr>
                  <w:i/>
                  <w:iCs/>
                  <w:noProof/>
                </w:rPr>
                <w:t xml:space="preserve">A case study on scene recognition using an ensemble convolution neural network. </w:t>
              </w:r>
              <w:r w:rsidRPr="00524557">
                <w:rPr>
                  <w:noProof/>
                </w:rPr>
                <w:t>Chuncheon-si Gangwon-do, Korea (South), Korea (South), IEEE.</w:t>
              </w:r>
            </w:p>
            <w:p w14:paraId="46AE7F1D" w14:textId="77777777" w:rsidR="00DA7A5A" w:rsidRPr="00524557" w:rsidRDefault="00DA7A5A" w:rsidP="0063467B">
              <w:pPr>
                <w:pStyle w:val="Bibliography"/>
                <w:rPr>
                  <w:noProof/>
                </w:rPr>
              </w:pPr>
              <w:r w:rsidRPr="00524557">
                <w:rPr>
                  <w:noProof/>
                </w:rPr>
                <w:t xml:space="preserve">Open AI, 2018. </w:t>
              </w:r>
              <w:r w:rsidRPr="00524557">
                <w:rPr>
                  <w:i/>
                  <w:iCs/>
                  <w:noProof/>
                </w:rPr>
                <w:t xml:space="preserve">Gym. </w:t>
              </w:r>
              <w:r w:rsidRPr="00524557">
                <w:rPr>
                  <w:noProof/>
                </w:rPr>
                <w:t xml:space="preserve">[Online] </w:t>
              </w:r>
              <w:r w:rsidRPr="00524557">
                <w:rPr>
                  <w:noProof/>
                </w:rPr>
                <w:br/>
                <w:t xml:space="preserve">Available at: </w:t>
              </w:r>
              <w:r w:rsidRPr="00524557">
                <w:rPr>
                  <w:noProof/>
                  <w:u w:val="single"/>
                </w:rPr>
                <w:t>https://gym.openai.com/</w:t>
              </w:r>
              <w:r w:rsidRPr="00524557">
                <w:rPr>
                  <w:noProof/>
                </w:rPr>
                <w:br/>
                <w:t>[Accessed 13 11 2018].</w:t>
              </w:r>
            </w:p>
            <w:p w14:paraId="2F4F681C" w14:textId="77777777" w:rsidR="00DA7A5A" w:rsidRPr="00524557" w:rsidRDefault="00DA7A5A" w:rsidP="0063467B">
              <w:pPr>
                <w:pStyle w:val="Bibliography"/>
                <w:rPr>
                  <w:noProof/>
                </w:rPr>
              </w:pPr>
              <w:r w:rsidRPr="00524557">
                <w:rPr>
                  <w:noProof/>
                </w:rPr>
                <w:t xml:space="preserve">Russell, S. J. &amp; Norvig, P., 2009. </w:t>
              </w:r>
              <w:r w:rsidRPr="00524557">
                <w:rPr>
                  <w:i/>
                  <w:iCs/>
                  <w:noProof/>
                </w:rPr>
                <w:t xml:space="preserve">Artificial Intelligence: A Modern Approach. </w:t>
              </w:r>
              <w:r w:rsidRPr="00524557">
                <w:rPr>
                  <w:noProof/>
                </w:rPr>
                <w:t>3rd ed. s.l.:Prentice Hall.</w:t>
              </w:r>
            </w:p>
            <w:p w14:paraId="1459B538" w14:textId="77777777" w:rsidR="00DA7A5A" w:rsidRPr="00524557" w:rsidRDefault="00DA7A5A" w:rsidP="0063467B">
              <w:pPr>
                <w:pStyle w:val="Bibliography"/>
                <w:rPr>
                  <w:noProof/>
                </w:rPr>
              </w:pPr>
              <w:r w:rsidRPr="00524557">
                <w:rPr>
                  <w:noProof/>
                </w:rPr>
                <w:t>Salih, A. &amp; Moshaiov, A., 2016. Multi-objective neuro-evolution: Should the main reproduction mechanism be crossover or mutation?. Budapest, Hungary, IEEE.</w:t>
              </w:r>
            </w:p>
            <w:p w14:paraId="5089DDEA" w14:textId="77777777" w:rsidR="00DA7A5A" w:rsidRPr="00524557" w:rsidRDefault="00DA7A5A" w:rsidP="0063467B">
              <w:pPr>
                <w:pStyle w:val="Bibliography"/>
                <w:rPr>
                  <w:noProof/>
                </w:rPr>
              </w:pPr>
              <w:r w:rsidRPr="00524557">
                <w:rPr>
                  <w:noProof/>
                </w:rPr>
                <w:t xml:space="preserve">Schiappa, M., 2017. </w:t>
              </w:r>
              <w:r w:rsidRPr="00524557">
                <w:rPr>
                  <w:i/>
                  <w:iCs/>
                  <w:noProof/>
                </w:rPr>
                <w:t xml:space="preserve">Man vs machine: comparing artificial and biological neural networks. </w:t>
              </w:r>
              <w:r w:rsidRPr="00524557">
                <w:rPr>
                  <w:noProof/>
                </w:rPr>
                <w:t xml:space="preserve">[Online] </w:t>
              </w:r>
              <w:r w:rsidRPr="00524557">
                <w:rPr>
                  <w:noProof/>
                </w:rPr>
                <w:br/>
                <w:t xml:space="preserve">Available at: </w:t>
              </w:r>
              <w:r w:rsidRPr="00524557">
                <w:rPr>
                  <w:noProof/>
                  <w:u w:val="single"/>
                </w:rPr>
                <w:t>https://news.sophos.com/en-us/2017/09/21/man-vs-machine-comparing-</w:t>
              </w:r>
              <w:r w:rsidRPr="00524557">
                <w:rPr>
                  <w:noProof/>
                  <w:u w:val="single"/>
                </w:rPr>
                <w:lastRenderedPageBreak/>
                <w:t>artificial-and-biological-neural-networks/</w:t>
              </w:r>
              <w:r w:rsidRPr="00524557">
                <w:rPr>
                  <w:noProof/>
                </w:rPr>
                <w:br/>
                <w:t>[Accessed 2 October 2018].</w:t>
              </w:r>
            </w:p>
            <w:p w14:paraId="5413392A" w14:textId="77777777" w:rsidR="00DA7A5A" w:rsidRPr="00524557" w:rsidRDefault="00DA7A5A" w:rsidP="0063467B">
              <w:pPr>
                <w:pStyle w:val="Bibliography"/>
                <w:rPr>
                  <w:noProof/>
                </w:rPr>
              </w:pPr>
              <w:r w:rsidRPr="00524557">
                <w:rPr>
                  <w:noProof/>
                </w:rPr>
                <w:t xml:space="preserve">Shiffman, D., 2012. </w:t>
              </w:r>
              <w:r w:rsidRPr="00524557">
                <w:rPr>
                  <w:i/>
                  <w:iCs/>
                  <w:noProof/>
                </w:rPr>
                <w:t xml:space="preserve">The Nature Of Code. </w:t>
              </w:r>
              <w:r w:rsidRPr="00524557">
                <w:rPr>
                  <w:noProof/>
                </w:rPr>
                <w:t>1st ed. New York: Self.</w:t>
              </w:r>
            </w:p>
            <w:p w14:paraId="0084F453" w14:textId="77777777" w:rsidR="00DA7A5A" w:rsidRPr="00524557" w:rsidRDefault="00DA7A5A" w:rsidP="0063467B">
              <w:pPr>
                <w:pStyle w:val="Bibliography"/>
                <w:rPr>
                  <w:noProof/>
                </w:rPr>
              </w:pPr>
              <w:r w:rsidRPr="00524557">
                <w:rPr>
                  <w:noProof/>
                </w:rPr>
                <w:t xml:space="preserve">Simonini, T., 2018. </w:t>
              </w:r>
              <w:r w:rsidRPr="00524557">
                <w:rPr>
                  <w:i/>
                  <w:iCs/>
                  <w:noProof/>
                </w:rPr>
                <w:t xml:space="preserve">An introduction to Deep Q-Learning: let’s play Doom. </w:t>
              </w:r>
              <w:r w:rsidRPr="00524557">
                <w:rPr>
                  <w:noProof/>
                </w:rPr>
                <w:t xml:space="preserve">[Online] </w:t>
              </w:r>
              <w:r w:rsidRPr="00524557">
                <w:rPr>
                  <w:noProof/>
                </w:rPr>
                <w:br/>
                <w:t xml:space="preserve">Available at: </w:t>
              </w:r>
              <w:r w:rsidRPr="00524557">
                <w:rPr>
                  <w:noProof/>
                  <w:u w:val="single"/>
                </w:rPr>
                <w:t>https://medium.freecodecamp.org/an-introduction-to-deep-q-learning-lets-play-doom-54d02d8017d8</w:t>
              </w:r>
              <w:r w:rsidRPr="00524557">
                <w:rPr>
                  <w:noProof/>
                </w:rPr>
                <w:br/>
                <w:t>[Accessed 23 02 2019].</w:t>
              </w:r>
            </w:p>
            <w:p w14:paraId="079DD57E" w14:textId="77777777" w:rsidR="00DA7A5A" w:rsidRPr="00524557" w:rsidRDefault="00DA7A5A" w:rsidP="0063467B">
              <w:pPr>
                <w:pStyle w:val="Bibliography"/>
                <w:rPr>
                  <w:noProof/>
                </w:rPr>
              </w:pPr>
              <w:r w:rsidRPr="00524557">
                <w:rPr>
                  <w:noProof/>
                </w:rPr>
                <w:t xml:space="preserve">Simonini, T., 2018. </w:t>
              </w:r>
              <w:r w:rsidRPr="00524557">
                <w:rPr>
                  <w:i/>
                  <w:iCs/>
                  <w:noProof/>
                </w:rPr>
                <w:t xml:space="preserve">Diving deeper into Reinforcement Learning with Q-Learning. </w:t>
              </w:r>
              <w:r w:rsidRPr="00524557">
                <w:rPr>
                  <w:noProof/>
                </w:rPr>
                <w:t xml:space="preserve">[Online] </w:t>
              </w:r>
              <w:r w:rsidRPr="00524557">
                <w:rPr>
                  <w:noProof/>
                </w:rPr>
                <w:br/>
                <w:t xml:space="preserve">Available at: </w:t>
              </w:r>
              <w:r w:rsidRPr="00524557">
                <w:rPr>
                  <w:noProof/>
                  <w:u w:val="single"/>
                </w:rPr>
                <w:t>https://medium.freecodecamp.org/diving-deeper-into-reinforcement-learning-with-q-learning-c18d0db58efe</w:t>
              </w:r>
              <w:r w:rsidRPr="00524557">
                <w:rPr>
                  <w:noProof/>
                </w:rPr>
                <w:br/>
                <w:t>[Accessed 23 03 2019].</w:t>
              </w:r>
            </w:p>
            <w:p w14:paraId="4D14053C" w14:textId="77777777" w:rsidR="00DA7A5A" w:rsidRPr="00524557" w:rsidRDefault="00DA7A5A" w:rsidP="0063467B">
              <w:pPr>
                <w:pStyle w:val="Bibliography"/>
                <w:rPr>
                  <w:noProof/>
                </w:rPr>
              </w:pPr>
              <w:r w:rsidRPr="00524557">
                <w:rPr>
                  <w:noProof/>
                </w:rPr>
                <w:t xml:space="preserve">Simonini, T., 2018. </w:t>
              </w:r>
              <w:r w:rsidRPr="00524557">
                <w:rPr>
                  <w:i/>
                  <w:iCs/>
                  <w:noProof/>
                </w:rPr>
                <w:t xml:space="preserve">Improvements in Deep Q Learning: Dueling Double DQN, Prioritized Experience Replay, and fixed Q-targets. </w:t>
              </w:r>
              <w:r w:rsidRPr="00524557">
                <w:rPr>
                  <w:noProof/>
                </w:rPr>
                <w:t xml:space="preserve">[Online] </w:t>
              </w:r>
              <w:r w:rsidRPr="00524557">
                <w:rPr>
                  <w:noProof/>
                </w:rPr>
                <w:br/>
                <w:t xml:space="preserve">Available at: </w:t>
              </w:r>
              <w:r w:rsidRPr="00524557">
                <w:rPr>
                  <w:noProof/>
                  <w:u w:val="single"/>
                </w:rPr>
                <w:t>https://medium.freecodecamp.org/improvements-in-deep-q-learning-dueling-double-dqn-prioritized-experience-replay-and-fixed-58b130cc5682</w:t>
              </w:r>
              <w:r w:rsidRPr="00524557">
                <w:rPr>
                  <w:noProof/>
                </w:rPr>
                <w:br/>
                <w:t>[Accessed 23 03 2019].</w:t>
              </w:r>
            </w:p>
            <w:p w14:paraId="1419B890" w14:textId="77777777" w:rsidR="00DA7A5A" w:rsidRPr="00524557" w:rsidRDefault="00DA7A5A" w:rsidP="0063467B">
              <w:pPr>
                <w:pStyle w:val="Bibliography"/>
                <w:rPr>
                  <w:noProof/>
                </w:rPr>
              </w:pPr>
              <w:r w:rsidRPr="00524557">
                <w:rPr>
                  <w:noProof/>
                </w:rPr>
                <w:t xml:space="preserve">Stanley, K. O., 2017. </w:t>
              </w:r>
              <w:r w:rsidRPr="00524557">
                <w:rPr>
                  <w:i/>
                  <w:iCs/>
                  <w:noProof/>
                </w:rPr>
                <w:t xml:space="preserve">Neuroevolution: A different kind of deep learning. </w:t>
              </w:r>
              <w:r w:rsidRPr="00524557">
                <w:rPr>
                  <w:noProof/>
                </w:rPr>
                <w:t xml:space="preserve">[Online] </w:t>
              </w:r>
              <w:r w:rsidRPr="00524557">
                <w:rPr>
                  <w:noProof/>
                </w:rPr>
                <w:br/>
                <w:t xml:space="preserve">Available at: </w:t>
              </w:r>
              <w:r w:rsidRPr="00524557">
                <w:rPr>
                  <w:noProof/>
                  <w:u w:val="single"/>
                </w:rPr>
                <w:t>https://www.oreilly.com/ideas/neuroevolution-a-different-kind-of-deep-learning</w:t>
              </w:r>
              <w:r w:rsidRPr="00524557">
                <w:rPr>
                  <w:noProof/>
                </w:rPr>
                <w:br/>
                <w:t>[Accessed 2 October 2018].</w:t>
              </w:r>
            </w:p>
            <w:p w14:paraId="39CA1B5E" w14:textId="77777777" w:rsidR="00DA7A5A" w:rsidRPr="00524557" w:rsidRDefault="00DA7A5A" w:rsidP="0063467B">
              <w:pPr>
                <w:pStyle w:val="Bibliography"/>
                <w:rPr>
                  <w:noProof/>
                </w:rPr>
              </w:pPr>
              <w:r w:rsidRPr="00524557">
                <w:rPr>
                  <w:noProof/>
                </w:rPr>
                <w:t xml:space="preserve">Stanley, K. O. &amp; Miikkulainen, R., 2006. Evolving Neural Networks through Augmented Topologies. </w:t>
              </w:r>
              <w:r w:rsidRPr="00524557">
                <w:rPr>
                  <w:i/>
                  <w:iCs/>
                  <w:noProof/>
                </w:rPr>
                <w:t xml:space="preserve">Evolutionary Computation, </w:t>
              </w:r>
              <w:r w:rsidRPr="00524557">
                <w:rPr>
                  <w:noProof/>
                </w:rPr>
                <w:t>10(2), pp. 99-127.</w:t>
              </w:r>
            </w:p>
            <w:p w14:paraId="1988C1B0" w14:textId="77777777" w:rsidR="00DA7A5A" w:rsidRPr="00524557" w:rsidRDefault="00DA7A5A" w:rsidP="0063467B">
              <w:pPr>
                <w:pStyle w:val="Bibliography"/>
                <w:rPr>
                  <w:noProof/>
                </w:rPr>
              </w:pPr>
              <w:r w:rsidRPr="00524557">
                <w:rPr>
                  <w:noProof/>
                </w:rPr>
                <w:t xml:space="preserve">Trivedi, C., 2018. </w:t>
              </w:r>
              <w:r w:rsidRPr="00524557">
                <w:rPr>
                  <w:i/>
                  <w:iCs/>
                  <w:noProof/>
                </w:rPr>
                <w:t xml:space="preserve">Using Deep Q-Learning in FIFA 18 to perfect the art of free-kicks. </w:t>
              </w:r>
              <w:r w:rsidRPr="00524557">
                <w:rPr>
                  <w:noProof/>
                </w:rPr>
                <w:t xml:space="preserve">[Online] </w:t>
              </w:r>
              <w:r w:rsidRPr="00524557">
                <w:rPr>
                  <w:noProof/>
                </w:rPr>
                <w:br/>
                <w:t xml:space="preserve">Available at: </w:t>
              </w:r>
              <w:r w:rsidRPr="00524557">
                <w:rPr>
                  <w:noProof/>
                  <w:u w:val="single"/>
                </w:rPr>
                <w:t>https://towardsdatascience.com/using-deep-q-learning-in-fifa-18-to-</w:t>
              </w:r>
              <w:r w:rsidRPr="00524557">
                <w:rPr>
                  <w:noProof/>
                  <w:u w:val="single"/>
                </w:rPr>
                <w:lastRenderedPageBreak/>
                <w:t>perfect-the-art-of-free-kicks-f2e4e979ee66</w:t>
              </w:r>
              <w:r w:rsidRPr="00524557">
                <w:rPr>
                  <w:noProof/>
                </w:rPr>
                <w:br/>
                <w:t>[Accessed 24 03 2019].</w:t>
              </w:r>
            </w:p>
            <w:p w14:paraId="2E7B3CED" w14:textId="77777777" w:rsidR="00DA7A5A" w:rsidRPr="00524557" w:rsidRDefault="00DA7A5A" w:rsidP="0063467B">
              <w:pPr>
                <w:pStyle w:val="Bibliography"/>
                <w:rPr>
                  <w:noProof/>
                </w:rPr>
              </w:pPr>
              <w:r w:rsidRPr="00524557">
                <w:rPr>
                  <w:noProof/>
                </w:rPr>
                <w:t xml:space="preserve">Zhu, J., Song, Y., Jiang, D. &amp; Song, H., 2017. A New Deep-Q-Learning-Based Transmission Scheduling Mechanism for the Cognitive Internet of Things. </w:t>
              </w:r>
              <w:r w:rsidRPr="00524557">
                <w:rPr>
                  <w:i/>
                  <w:iCs/>
                  <w:noProof/>
                </w:rPr>
                <w:t xml:space="preserve">Jiang Zhu ; Yonghui Song ; Dingde Jiang ; Houbing Song, </w:t>
              </w:r>
              <w:r w:rsidRPr="00524557">
                <w:rPr>
                  <w:noProof/>
                </w:rPr>
                <w:t>5(4), pp. 2375-2385.</w:t>
              </w:r>
            </w:p>
            <w:p w14:paraId="2A6FA5D5" w14:textId="74F7461B" w:rsidR="00C61F5D" w:rsidRPr="00524557" w:rsidRDefault="00C61F5D" w:rsidP="0063467B">
              <w:r w:rsidRPr="00524557">
                <w:rPr>
                  <w:b/>
                  <w:bCs/>
                  <w:noProof/>
                </w:rPr>
                <w:fldChar w:fldCharType="end"/>
              </w:r>
            </w:p>
          </w:sdtContent>
        </w:sdt>
      </w:sdtContent>
    </w:sdt>
    <w:p w14:paraId="1839B459" w14:textId="77777777" w:rsidR="00243602" w:rsidRPr="00524557" w:rsidRDefault="00243602" w:rsidP="0063467B"/>
    <w:sectPr w:rsidR="00243602" w:rsidRPr="00524557">
      <w:footerReference w:type="default" r:id="rId5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92505" w14:textId="77777777" w:rsidR="007102F8" w:rsidRDefault="007102F8" w:rsidP="0063467B">
      <w:r>
        <w:separator/>
      </w:r>
    </w:p>
    <w:p w14:paraId="306DE98A" w14:textId="77777777" w:rsidR="007102F8" w:rsidRDefault="007102F8" w:rsidP="0063467B"/>
  </w:endnote>
  <w:endnote w:type="continuationSeparator" w:id="0">
    <w:p w14:paraId="6FDE1F1B" w14:textId="77777777" w:rsidR="007102F8" w:rsidRDefault="007102F8" w:rsidP="0063467B">
      <w:r>
        <w:continuationSeparator/>
      </w:r>
    </w:p>
    <w:p w14:paraId="375C3742" w14:textId="77777777" w:rsidR="007102F8" w:rsidRDefault="007102F8" w:rsidP="006346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37F07" w14:textId="4C16CD93" w:rsidR="000E24E8" w:rsidRDefault="000E24E8" w:rsidP="0063467B">
    <w:pPr>
      <w:pStyle w:val="Footer"/>
    </w:pPr>
    <w:r>
      <w:t xml:space="preserve">Page </w:t>
    </w:r>
    <w:r>
      <w:fldChar w:fldCharType="begin"/>
    </w:r>
    <w:r>
      <w:instrText xml:space="preserve"> PAGE  \* Arabic  \* MERGEFORMAT </w:instrText>
    </w:r>
    <w:r>
      <w:fldChar w:fldCharType="separate"/>
    </w:r>
    <w:r w:rsidR="005639FB">
      <w:rPr>
        <w:noProof/>
      </w:rPr>
      <w:t>21</w:t>
    </w:r>
    <w:r>
      <w:fldChar w:fldCharType="end"/>
    </w:r>
  </w:p>
  <w:p w14:paraId="58E0D4AF" w14:textId="77777777" w:rsidR="00000000" w:rsidRDefault="007102F8" w:rsidP="006346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A9F45" w14:textId="77777777" w:rsidR="007102F8" w:rsidRDefault="007102F8" w:rsidP="0063467B">
      <w:r>
        <w:separator/>
      </w:r>
    </w:p>
    <w:p w14:paraId="6C0CC00E" w14:textId="77777777" w:rsidR="007102F8" w:rsidRDefault="007102F8" w:rsidP="0063467B"/>
  </w:footnote>
  <w:footnote w:type="continuationSeparator" w:id="0">
    <w:p w14:paraId="2B46360D" w14:textId="77777777" w:rsidR="007102F8" w:rsidRDefault="007102F8" w:rsidP="0063467B">
      <w:r>
        <w:continuationSeparator/>
      </w:r>
    </w:p>
    <w:p w14:paraId="3F946DEF" w14:textId="77777777" w:rsidR="007102F8" w:rsidRDefault="007102F8" w:rsidP="006346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565D98"/>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DC93E07"/>
    <w:multiLevelType w:val="hybridMultilevel"/>
    <w:tmpl w:val="90323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9A24873"/>
    <w:multiLevelType w:val="hybridMultilevel"/>
    <w:tmpl w:val="746CC60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405C82"/>
    <w:multiLevelType w:val="hybridMultilevel"/>
    <w:tmpl w:val="55E6AF7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9DB2AE1"/>
    <w:multiLevelType w:val="hybridMultilevel"/>
    <w:tmpl w:val="76EA5956"/>
    <w:lvl w:ilvl="0" w:tplc="99549A8C">
      <w:start w:val="1"/>
      <w:numFmt w:val="bullet"/>
      <w:lvlText w:val=""/>
      <w:lvlJc w:val="left"/>
      <w:pPr>
        <w:tabs>
          <w:tab w:val="num" w:pos="720"/>
        </w:tabs>
        <w:ind w:left="720" w:hanging="360"/>
      </w:pPr>
      <w:rPr>
        <w:rFonts w:ascii="Wingdings" w:hAnsi="Wingdings" w:hint="default"/>
      </w:rPr>
    </w:lvl>
    <w:lvl w:ilvl="1" w:tplc="8ED04322" w:tentative="1">
      <w:start w:val="1"/>
      <w:numFmt w:val="bullet"/>
      <w:lvlText w:val=""/>
      <w:lvlJc w:val="left"/>
      <w:pPr>
        <w:tabs>
          <w:tab w:val="num" w:pos="1440"/>
        </w:tabs>
        <w:ind w:left="1440" w:hanging="360"/>
      </w:pPr>
      <w:rPr>
        <w:rFonts w:ascii="Wingdings" w:hAnsi="Wingdings" w:hint="default"/>
      </w:rPr>
    </w:lvl>
    <w:lvl w:ilvl="2" w:tplc="E2CE7B1C" w:tentative="1">
      <w:start w:val="1"/>
      <w:numFmt w:val="bullet"/>
      <w:lvlText w:val=""/>
      <w:lvlJc w:val="left"/>
      <w:pPr>
        <w:tabs>
          <w:tab w:val="num" w:pos="2160"/>
        </w:tabs>
        <w:ind w:left="2160" w:hanging="360"/>
      </w:pPr>
      <w:rPr>
        <w:rFonts w:ascii="Wingdings" w:hAnsi="Wingdings" w:hint="default"/>
      </w:rPr>
    </w:lvl>
    <w:lvl w:ilvl="3" w:tplc="49C2FF50" w:tentative="1">
      <w:start w:val="1"/>
      <w:numFmt w:val="bullet"/>
      <w:lvlText w:val=""/>
      <w:lvlJc w:val="left"/>
      <w:pPr>
        <w:tabs>
          <w:tab w:val="num" w:pos="2880"/>
        </w:tabs>
        <w:ind w:left="2880" w:hanging="360"/>
      </w:pPr>
      <w:rPr>
        <w:rFonts w:ascii="Wingdings" w:hAnsi="Wingdings" w:hint="default"/>
      </w:rPr>
    </w:lvl>
    <w:lvl w:ilvl="4" w:tplc="51D862F4" w:tentative="1">
      <w:start w:val="1"/>
      <w:numFmt w:val="bullet"/>
      <w:lvlText w:val=""/>
      <w:lvlJc w:val="left"/>
      <w:pPr>
        <w:tabs>
          <w:tab w:val="num" w:pos="3600"/>
        </w:tabs>
        <w:ind w:left="3600" w:hanging="360"/>
      </w:pPr>
      <w:rPr>
        <w:rFonts w:ascii="Wingdings" w:hAnsi="Wingdings" w:hint="default"/>
      </w:rPr>
    </w:lvl>
    <w:lvl w:ilvl="5" w:tplc="828A7064" w:tentative="1">
      <w:start w:val="1"/>
      <w:numFmt w:val="bullet"/>
      <w:lvlText w:val=""/>
      <w:lvlJc w:val="left"/>
      <w:pPr>
        <w:tabs>
          <w:tab w:val="num" w:pos="4320"/>
        </w:tabs>
        <w:ind w:left="4320" w:hanging="360"/>
      </w:pPr>
      <w:rPr>
        <w:rFonts w:ascii="Wingdings" w:hAnsi="Wingdings" w:hint="default"/>
      </w:rPr>
    </w:lvl>
    <w:lvl w:ilvl="6" w:tplc="078E3F3A" w:tentative="1">
      <w:start w:val="1"/>
      <w:numFmt w:val="bullet"/>
      <w:lvlText w:val=""/>
      <w:lvlJc w:val="left"/>
      <w:pPr>
        <w:tabs>
          <w:tab w:val="num" w:pos="5040"/>
        </w:tabs>
        <w:ind w:left="5040" w:hanging="360"/>
      </w:pPr>
      <w:rPr>
        <w:rFonts w:ascii="Wingdings" w:hAnsi="Wingdings" w:hint="default"/>
      </w:rPr>
    </w:lvl>
    <w:lvl w:ilvl="7" w:tplc="F6C0DB3E" w:tentative="1">
      <w:start w:val="1"/>
      <w:numFmt w:val="bullet"/>
      <w:lvlText w:val=""/>
      <w:lvlJc w:val="left"/>
      <w:pPr>
        <w:tabs>
          <w:tab w:val="num" w:pos="5760"/>
        </w:tabs>
        <w:ind w:left="5760" w:hanging="360"/>
      </w:pPr>
      <w:rPr>
        <w:rFonts w:ascii="Wingdings" w:hAnsi="Wingdings" w:hint="default"/>
      </w:rPr>
    </w:lvl>
    <w:lvl w:ilvl="8" w:tplc="6002A59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DBB5B0B"/>
    <w:multiLevelType w:val="multilevel"/>
    <w:tmpl w:val="C02A9C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45A764A"/>
    <w:multiLevelType w:val="hybridMultilevel"/>
    <w:tmpl w:val="748EC5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6"/>
  </w:num>
  <w:num w:numId="18">
    <w:abstractNumId w:val="13"/>
  </w:num>
  <w:num w:numId="19">
    <w:abstractNumId w:val="12"/>
  </w:num>
  <w:num w:numId="20">
    <w:abstractNumId w:val="1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21D"/>
    <w:rsid w:val="00001EAB"/>
    <w:rsid w:val="00010B6D"/>
    <w:rsid w:val="00011E92"/>
    <w:rsid w:val="000161F7"/>
    <w:rsid w:val="0001760C"/>
    <w:rsid w:val="000259FD"/>
    <w:rsid w:val="00026096"/>
    <w:rsid w:val="00030619"/>
    <w:rsid w:val="000311DC"/>
    <w:rsid w:val="000316F2"/>
    <w:rsid w:val="00031C6E"/>
    <w:rsid w:val="00033BDD"/>
    <w:rsid w:val="000345BD"/>
    <w:rsid w:val="00036720"/>
    <w:rsid w:val="000410DF"/>
    <w:rsid w:val="00042264"/>
    <w:rsid w:val="0005305B"/>
    <w:rsid w:val="000573AE"/>
    <w:rsid w:val="0006140B"/>
    <w:rsid w:val="00061B98"/>
    <w:rsid w:val="000637D3"/>
    <w:rsid w:val="0006514B"/>
    <w:rsid w:val="000666C8"/>
    <w:rsid w:val="00066C80"/>
    <w:rsid w:val="00067275"/>
    <w:rsid w:val="000715E2"/>
    <w:rsid w:val="000770A6"/>
    <w:rsid w:val="000834A9"/>
    <w:rsid w:val="00084CE1"/>
    <w:rsid w:val="00087355"/>
    <w:rsid w:val="00093AD3"/>
    <w:rsid w:val="000A0708"/>
    <w:rsid w:val="000A241D"/>
    <w:rsid w:val="000A38A9"/>
    <w:rsid w:val="000A41B7"/>
    <w:rsid w:val="000B21FE"/>
    <w:rsid w:val="000B3E9F"/>
    <w:rsid w:val="000B478C"/>
    <w:rsid w:val="000C4CBB"/>
    <w:rsid w:val="000E24E8"/>
    <w:rsid w:val="000E36EC"/>
    <w:rsid w:val="000E4923"/>
    <w:rsid w:val="000E51AC"/>
    <w:rsid w:val="000E6541"/>
    <w:rsid w:val="000F25C5"/>
    <w:rsid w:val="000F5DA7"/>
    <w:rsid w:val="00101627"/>
    <w:rsid w:val="00104AEF"/>
    <w:rsid w:val="00106BF7"/>
    <w:rsid w:val="00115CD3"/>
    <w:rsid w:val="00116985"/>
    <w:rsid w:val="00122C67"/>
    <w:rsid w:val="00125074"/>
    <w:rsid w:val="0012632F"/>
    <w:rsid w:val="00132676"/>
    <w:rsid w:val="00132A2F"/>
    <w:rsid w:val="00133760"/>
    <w:rsid w:val="00137476"/>
    <w:rsid w:val="001420A5"/>
    <w:rsid w:val="00160EDF"/>
    <w:rsid w:val="00161081"/>
    <w:rsid w:val="00162951"/>
    <w:rsid w:val="00174750"/>
    <w:rsid w:val="001862EC"/>
    <w:rsid w:val="00192441"/>
    <w:rsid w:val="00194FB3"/>
    <w:rsid w:val="001952A6"/>
    <w:rsid w:val="001959C7"/>
    <w:rsid w:val="00195AB5"/>
    <w:rsid w:val="001A1C32"/>
    <w:rsid w:val="001A31D6"/>
    <w:rsid w:val="001A6AF2"/>
    <w:rsid w:val="001B108F"/>
    <w:rsid w:val="001B237E"/>
    <w:rsid w:val="001B53F0"/>
    <w:rsid w:val="001B5846"/>
    <w:rsid w:val="001C1A62"/>
    <w:rsid w:val="001C2B24"/>
    <w:rsid w:val="001C4DB1"/>
    <w:rsid w:val="001C7150"/>
    <w:rsid w:val="001D3618"/>
    <w:rsid w:val="001D79DB"/>
    <w:rsid w:val="001E3E98"/>
    <w:rsid w:val="001F03EF"/>
    <w:rsid w:val="001F50AB"/>
    <w:rsid w:val="001F6919"/>
    <w:rsid w:val="002002BB"/>
    <w:rsid w:val="00201640"/>
    <w:rsid w:val="00202745"/>
    <w:rsid w:val="00204C9B"/>
    <w:rsid w:val="00207A2E"/>
    <w:rsid w:val="0021136A"/>
    <w:rsid w:val="00211996"/>
    <w:rsid w:val="00211C49"/>
    <w:rsid w:val="002219E6"/>
    <w:rsid w:val="00221CB8"/>
    <w:rsid w:val="00221F26"/>
    <w:rsid w:val="00224846"/>
    <w:rsid w:val="00225572"/>
    <w:rsid w:val="00225E66"/>
    <w:rsid w:val="0022732B"/>
    <w:rsid w:val="0023342E"/>
    <w:rsid w:val="002425EB"/>
    <w:rsid w:val="00243602"/>
    <w:rsid w:val="00253D2C"/>
    <w:rsid w:val="00253F3D"/>
    <w:rsid w:val="002554CD"/>
    <w:rsid w:val="00257C0F"/>
    <w:rsid w:val="002602C7"/>
    <w:rsid w:val="002637BC"/>
    <w:rsid w:val="0026469F"/>
    <w:rsid w:val="002649AD"/>
    <w:rsid w:val="0026534A"/>
    <w:rsid w:val="00266B8B"/>
    <w:rsid w:val="00275039"/>
    <w:rsid w:val="0028297C"/>
    <w:rsid w:val="00283B47"/>
    <w:rsid w:val="00284DF5"/>
    <w:rsid w:val="00290513"/>
    <w:rsid w:val="00292F73"/>
    <w:rsid w:val="00293B83"/>
    <w:rsid w:val="002A32AC"/>
    <w:rsid w:val="002A4C5B"/>
    <w:rsid w:val="002B29A7"/>
    <w:rsid w:val="002B4294"/>
    <w:rsid w:val="002B4D03"/>
    <w:rsid w:val="002B5D20"/>
    <w:rsid w:val="002C5594"/>
    <w:rsid w:val="002E1072"/>
    <w:rsid w:val="002E6871"/>
    <w:rsid w:val="002E6E23"/>
    <w:rsid w:val="002F13EE"/>
    <w:rsid w:val="002F349C"/>
    <w:rsid w:val="00302289"/>
    <w:rsid w:val="00303CD6"/>
    <w:rsid w:val="003057A5"/>
    <w:rsid w:val="00306212"/>
    <w:rsid w:val="003064DC"/>
    <w:rsid w:val="00310A04"/>
    <w:rsid w:val="00311885"/>
    <w:rsid w:val="00314EFF"/>
    <w:rsid w:val="0031579D"/>
    <w:rsid w:val="003167F6"/>
    <w:rsid w:val="00322312"/>
    <w:rsid w:val="00333D0D"/>
    <w:rsid w:val="0034481A"/>
    <w:rsid w:val="00345A70"/>
    <w:rsid w:val="00346808"/>
    <w:rsid w:val="00350041"/>
    <w:rsid w:val="003523C7"/>
    <w:rsid w:val="00353A37"/>
    <w:rsid w:val="00354500"/>
    <w:rsid w:val="00360CAC"/>
    <w:rsid w:val="003631DE"/>
    <w:rsid w:val="00364255"/>
    <w:rsid w:val="003707EB"/>
    <w:rsid w:val="003714AA"/>
    <w:rsid w:val="00373098"/>
    <w:rsid w:val="003743D6"/>
    <w:rsid w:val="003746AA"/>
    <w:rsid w:val="0037477D"/>
    <w:rsid w:val="0037674C"/>
    <w:rsid w:val="00381CF0"/>
    <w:rsid w:val="00385CB2"/>
    <w:rsid w:val="00387EFF"/>
    <w:rsid w:val="00391919"/>
    <w:rsid w:val="003927F4"/>
    <w:rsid w:val="003964D8"/>
    <w:rsid w:val="0039686B"/>
    <w:rsid w:val="00396C52"/>
    <w:rsid w:val="0039712E"/>
    <w:rsid w:val="003A1A0F"/>
    <w:rsid w:val="003A311B"/>
    <w:rsid w:val="003B3660"/>
    <w:rsid w:val="003C061B"/>
    <w:rsid w:val="003C1D3C"/>
    <w:rsid w:val="003C3049"/>
    <w:rsid w:val="003C5102"/>
    <w:rsid w:val="003D018F"/>
    <w:rsid w:val="003D1FE1"/>
    <w:rsid w:val="003E2667"/>
    <w:rsid w:val="003E3A40"/>
    <w:rsid w:val="003E45FE"/>
    <w:rsid w:val="003E4BB1"/>
    <w:rsid w:val="003E75EE"/>
    <w:rsid w:val="003F093B"/>
    <w:rsid w:val="003F40D0"/>
    <w:rsid w:val="003F5408"/>
    <w:rsid w:val="0040184D"/>
    <w:rsid w:val="004018D1"/>
    <w:rsid w:val="00404185"/>
    <w:rsid w:val="00415FF9"/>
    <w:rsid w:val="00420605"/>
    <w:rsid w:val="00420E51"/>
    <w:rsid w:val="00435A4A"/>
    <w:rsid w:val="00440967"/>
    <w:rsid w:val="004441C6"/>
    <w:rsid w:val="00447BF0"/>
    <w:rsid w:val="00454E24"/>
    <w:rsid w:val="00455BCD"/>
    <w:rsid w:val="00460FAF"/>
    <w:rsid w:val="00461C23"/>
    <w:rsid w:val="0046528A"/>
    <w:rsid w:val="004744A2"/>
    <w:rsid w:val="00477B69"/>
    <w:rsid w:val="00477D23"/>
    <w:rsid w:val="00485358"/>
    <w:rsid w:val="004865A4"/>
    <w:rsid w:val="00493D1B"/>
    <w:rsid w:val="004A1102"/>
    <w:rsid w:val="004A58FD"/>
    <w:rsid w:val="004A5F9A"/>
    <w:rsid w:val="004A60FE"/>
    <w:rsid w:val="004A6C86"/>
    <w:rsid w:val="004B4823"/>
    <w:rsid w:val="004B4B42"/>
    <w:rsid w:val="004B6B0C"/>
    <w:rsid w:val="004C01E5"/>
    <w:rsid w:val="004C049F"/>
    <w:rsid w:val="004C22C8"/>
    <w:rsid w:val="004C525B"/>
    <w:rsid w:val="004D430B"/>
    <w:rsid w:val="004D63DE"/>
    <w:rsid w:val="004E12A9"/>
    <w:rsid w:val="004E424E"/>
    <w:rsid w:val="004E5573"/>
    <w:rsid w:val="004E6FCB"/>
    <w:rsid w:val="004E7559"/>
    <w:rsid w:val="004E7EEC"/>
    <w:rsid w:val="004F44E6"/>
    <w:rsid w:val="004F59D0"/>
    <w:rsid w:val="005000E2"/>
    <w:rsid w:val="00501E95"/>
    <w:rsid w:val="00502272"/>
    <w:rsid w:val="00506D5F"/>
    <w:rsid w:val="00516577"/>
    <w:rsid w:val="005176C3"/>
    <w:rsid w:val="005237F1"/>
    <w:rsid w:val="00524557"/>
    <w:rsid w:val="0052518E"/>
    <w:rsid w:val="0052543F"/>
    <w:rsid w:val="00531C08"/>
    <w:rsid w:val="00540B6A"/>
    <w:rsid w:val="00544CC7"/>
    <w:rsid w:val="00547CF2"/>
    <w:rsid w:val="005567F8"/>
    <w:rsid w:val="00557666"/>
    <w:rsid w:val="00561259"/>
    <w:rsid w:val="005639FB"/>
    <w:rsid w:val="005677AC"/>
    <w:rsid w:val="00574F84"/>
    <w:rsid w:val="00577555"/>
    <w:rsid w:val="00582810"/>
    <w:rsid w:val="00587CAB"/>
    <w:rsid w:val="00592B28"/>
    <w:rsid w:val="00594BE3"/>
    <w:rsid w:val="00596D8A"/>
    <w:rsid w:val="00596DCB"/>
    <w:rsid w:val="005A0D3D"/>
    <w:rsid w:val="005A684C"/>
    <w:rsid w:val="005A79C3"/>
    <w:rsid w:val="005C424E"/>
    <w:rsid w:val="005C42FD"/>
    <w:rsid w:val="005C59DE"/>
    <w:rsid w:val="005D4020"/>
    <w:rsid w:val="005D5A96"/>
    <w:rsid w:val="005D7FD1"/>
    <w:rsid w:val="005E4A02"/>
    <w:rsid w:val="005E523E"/>
    <w:rsid w:val="005E72F1"/>
    <w:rsid w:val="005F0B87"/>
    <w:rsid w:val="005F288F"/>
    <w:rsid w:val="005F6C1B"/>
    <w:rsid w:val="00601BC4"/>
    <w:rsid w:val="00612E32"/>
    <w:rsid w:val="00615FB0"/>
    <w:rsid w:val="00621509"/>
    <w:rsid w:val="0063134D"/>
    <w:rsid w:val="00632344"/>
    <w:rsid w:val="006336C9"/>
    <w:rsid w:val="0063467B"/>
    <w:rsid w:val="00635710"/>
    <w:rsid w:val="0063658F"/>
    <w:rsid w:val="00640789"/>
    <w:rsid w:val="00642A74"/>
    <w:rsid w:val="00645994"/>
    <w:rsid w:val="00645A24"/>
    <w:rsid w:val="00651672"/>
    <w:rsid w:val="00657429"/>
    <w:rsid w:val="006600A5"/>
    <w:rsid w:val="00660A22"/>
    <w:rsid w:val="006638DF"/>
    <w:rsid w:val="00673649"/>
    <w:rsid w:val="00680F81"/>
    <w:rsid w:val="00682B3C"/>
    <w:rsid w:val="006860A1"/>
    <w:rsid w:val="00691500"/>
    <w:rsid w:val="00697F07"/>
    <w:rsid w:val="006A078C"/>
    <w:rsid w:val="006A0ED0"/>
    <w:rsid w:val="006A3CE7"/>
    <w:rsid w:val="006A71DF"/>
    <w:rsid w:val="006B2D7C"/>
    <w:rsid w:val="006C12A9"/>
    <w:rsid w:val="006C4591"/>
    <w:rsid w:val="006C4C15"/>
    <w:rsid w:val="006C546A"/>
    <w:rsid w:val="006C5530"/>
    <w:rsid w:val="006C7C7C"/>
    <w:rsid w:val="006D26E9"/>
    <w:rsid w:val="006D4BBB"/>
    <w:rsid w:val="006E6D86"/>
    <w:rsid w:val="006E785D"/>
    <w:rsid w:val="006E7869"/>
    <w:rsid w:val="006F0D5A"/>
    <w:rsid w:val="006F6909"/>
    <w:rsid w:val="0070280E"/>
    <w:rsid w:val="007102F8"/>
    <w:rsid w:val="00716501"/>
    <w:rsid w:val="00717C30"/>
    <w:rsid w:val="007253A4"/>
    <w:rsid w:val="00732B13"/>
    <w:rsid w:val="00732F67"/>
    <w:rsid w:val="00740230"/>
    <w:rsid w:val="0074154F"/>
    <w:rsid w:val="0074324C"/>
    <w:rsid w:val="00743C04"/>
    <w:rsid w:val="0074640A"/>
    <w:rsid w:val="00752710"/>
    <w:rsid w:val="00754AAB"/>
    <w:rsid w:val="00756252"/>
    <w:rsid w:val="0076184A"/>
    <w:rsid w:val="00762FBB"/>
    <w:rsid w:val="0076331C"/>
    <w:rsid w:val="00763943"/>
    <w:rsid w:val="00765551"/>
    <w:rsid w:val="00776FFB"/>
    <w:rsid w:val="00784FA7"/>
    <w:rsid w:val="007946F6"/>
    <w:rsid w:val="007B07D2"/>
    <w:rsid w:val="007C2B1C"/>
    <w:rsid w:val="007C6D46"/>
    <w:rsid w:val="007D0109"/>
    <w:rsid w:val="007D0B89"/>
    <w:rsid w:val="007D7716"/>
    <w:rsid w:val="007E4B5D"/>
    <w:rsid w:val="007E784B"/>
    <w:rsid w:val="007F12F5"/>
    <w:rsid w:val="007F2977"/>
    <w:rsid w:val="00804389"/>
    <w:rsid w:val="00806092"/>
    <w:rsid w:val="00811257"/>
    <w:rsid w:val="00822BE5"/>
    <w:rsid w:val="00830720"/>
    <w:rsid w:val="008377FC"/>
    <w:rsid w:val="00837F32"/>
    <w:rsid w:val="00842B51"/>
    <w:rsid w:val="008437FE"/>
    <w:rsid w:val="008442D0"/>
    <w:rsid w:val="00853634"/>
    <w:rsid w:val="008655A7"/>
    <w:rsid w:val="00865D2A"/>
    <w:rsid w:val="0087362C"/>
    <w:rsid w:val="00880194"/>
    <w:rsid w:val="008813C1"/>
    <w:rsid w:val="00893564"/>
    <w:rsid w:val="00895F27"/>
    <w:rsid w:val="008A43C3"/>
    <w:rsid w:val="008A632B"/>
    <w:rsid w:val="008B11EA"/>
    <w:rsid w:val="008B4AAF"/>
    <w:rsid w:val="008B6949"/>
    <w:rsid w:val="008C102E"/>
    <w:rsid w:val="008D01B7"/>
    <w:rsid w:val="008F0253"/>
    <w:rsid w:val="00912DA7"/>
    <w:rsid w:val="00913284"/>
    <w:rsid w:val="0091363B"/>
    <w:rsid w:val="00913B6B"/>
    <w:rsid w:val="009145DE"/>
    <w:rsid w:val="009147EE"/>
    <w:rsid w:val="009175CE"/>
    <w:rsid w:val="009213D5"/>
    <w:rsid w:val="00923FD4"/>
    <w:rsid w:val="00925388"/>
    <w:rsid w:val="00927C09"/>
    <w:rsid w:val="00934E9C"/>
    <w:rsid w:val="00936978"/>
    <w:rsid w:val="009519CB"/>
    <w:rsid w:val="00957535"/>
    <w:rsid w:val="00964C0B"/>
    <w:rsid w:val="00964C9B"/>
    <w:rsid w:val="00964CD9"/>
    <w:rsid w:val="0096630E"/>
    <w:rsid w:val="00967E29"/>
    <w:rsid w:val="0097027E"/>
    <w:rsid w:val="00971188"/>
    <w:rsid w:val="00972C42"/>
    <w:rsid w:val="00975DB6"/>
    <w:rsid w:val="00975E44"/>
    <w:rsid w:val="009824AE"/>
    <w:rsid w:val="00992C5C"/>
    <w:rsid w:val="00992DCB"/>
    <w:rsid w:val="00993850"/>
    <w:rsid w:val="00994182"/>
    <w:rsid w:val="009A46E1"/>
    <w:rsid w:val="009A6D99"/>
    <w:rsid w:val="009C2498"/>
    <w:rsid w:val="009C6E63"/>
    <w:rsid w:val="009D128F"/>
    <w:rsid w:val="009D5AA6"/>
    <w:rsid w:val="009F2B55"/>
    <w:rsid w:val="009F7B81"/>
    <w:rsid w:val="00A05335"/>
    <w:rsid w:val="00A113E6"/>
    <w:rsid w:val="00A136E4"/>
    <w:rsid w:val="00A254B8"/>
    <w:rsid w:val="00A26CCD"/>
    <w:rsid w:val="00A308AC"/>
    <w:rsid w:val="00A3675C"/>
    <w:rsid w:val="00A41E64"/>
    <w:rsid w:val="00A43075"/>
    <w:rsid w:val="00A44199"/>
    <w:rsid w:val="00A535D5"/>
    <w:rsid w:val="00A541DA"/>
    <w:rsid w:val="00A76CB0"/>
    <w:rsid w:val="00A80B2A"/>
    <w:rsid w:val="00A924CB"/>
    <w:rsid w:val="00A94A3A"/>
    <w:rsid w:val="00A95AE9"/>
    <w:rsid w:val="00A95B8E"/>
    <w:rsid w:val="00AA5FFC"/>
    <w:rsid w:val="00AA7676"/>
    <w:rsid w:val="00AB2BB7"/>
    <w:rsid w:val="00AB596A"/>
    <w:rsid w:val="00AB721E"/>
    <w:rsid w:val="00AC6492"/>
    <w:rsid w:val="00AD089F"/>
    <w:rsid w:val="00AD4E78"/>
    <w:rsid w:val="00AD5FD3"/>
    <w:rsid w:val="00AE44DA"/>
    <w:rsid w:val="00AE5318"/>
    <w:rsid w:val="00AE551A"/>
    <w:rsid w:val="00AE5746"/>
    <w:rsid w:val="00AF023F"/>
    <w:rsid w:val="00AF2F24"/>
    <w:rsid w:val="00AF4832"/>
    <w:rsid w:val="00AF51A5"/>
    <w:rsid w:val="00B074FC"/>
    <w:rsid w:val="00B078D8"/>
    <w:rsid w:val="00B11494"/>
    <w:rsid w:val="00B11E08"/>
    <w:rsid w:val="00B12492"/>
    <w:rsid w:val="00B133C6"/>
    <w:rsid w:val="00B14149"/>
    <w:rsid w:val="00B16864"/>
    <w:rsid w:val="00B22963"/>
    <w:rsid w:val="00B269F3"/>
    <w:rsid w:val="00B30B81"/>
    <w:rsid w:val="00B33EAA"/>
    <w:rsid w:val="00B359B0"/>
    <w:rsid w:val="00B43B94"/>
    <w:rsid w:val="00B47F79"/>
    <w:rsid w:val="00B50874"/>
    <w:rsid w:val="00B51B19"/>
    <w:rsid w:val="00B52322"/>
    <w:rsid w:val="00B549D0"/>
    <w:rsid w:val="00B63E2B"/>
    <w:rsid w:val="00B73208"/>
    <w:rsid w:val="00B76C12"/>
    <w:rsid w:val="00B909B9"/>
    <w:rsid w:val="00B9279A"/>
    <w:rsid w:val="00B95AAE"/>
    <w:rsid w:val="00B97D67"/>
    <w:rsid w:val="00BA1FD0"/>
    <w:rsid w:val="00BB0FDF"/>
    <w:rsid w:val="00BB104A"/>
    <w:rsid w:val="00BB12D8"/>
    <w:rsid w:val="00BB7835"/>
    <w:rsid w:val="00BB7881"/>
    <w:rsid w:val="00BC00BC"/>
    <w:rsid w:val="00BC1C76"/>
    <w:rsid w:val="00BC1F2E"/>
    <w:rsid w:val="00BC698B"/>
    <w:rsid w:val="00BC7BFD"/>
    <w:rsid w:val="00BD16D4"/>
    <w:rsid w:val="00BD6E0B"/>
    <w:rsid w:val="00BE198E"/>
    <w:rsid w:val="00BE6089"/>
    <w:rsid w:val="00BF6917"/>
    <w:rsid w:val="00BF7272"/>
    <w:rsid w:val="00BF799B"/>
    <w:rsid w:val="00C008A6"/>
    <w:rsid w:val="00C069DF"/>
    <w:rsid w:val="00C06CB4"/>
    <w:rsid w:val="00C24DE9"/>
    <w:rsid w:val="00C36320"/>
    <w:rsid w:val="00C40A8F"/>
    <w:rsid w:val="00C4335A"/>
    <w:rsid w:val="00C44843"/>
    <w:rsid w:val="00C61F5D"/>
    <w:rsid w:val="00C6554A"/>
    <w:rsid w:val="00C7011E"/>
    <w:rsid w:val="00C73270"/>
    <w:rsid w:val="00C77B8B"/>
    <w:rsid w:val="00C84F4A"/>
    <w:rsid w:val="00C85533"/>
    <w:rsid w:val="00C91EFB"/>
    <w:rsid w:val="00C9343B"/>
    <w:rsid w:val="00C93A7D"/>
    <w:rsid w:val="00CA1B64"/>
    <w:rsid w:val="00CA4C24"/>
    <w:rsid w:val="00CD1B59"/>
    <w:rsid w:val="00CD206F"/>
    <w:rsid w:val="00CD6786"/>
    <w:rsid w:val="00CE1B1E"/>
    <w:rsid w:val="00CE4C6A"/>
    <w:rsid w:val="00CF17F3"/>
    <w:rsid w:val="00CF3CE0"/>
    <w:rsid w:val="00CF50F3"/>
    <w:rsid w:val="00D05200"/>
    <w:rsid w:val="00D06651"/>
    <w:rsid w:val="00D069DF"/>
    <w:rsid w:val="00D0767C"/>
    <w:rsid w:val="00D108B4"/>
    <w:rsid w:val="00D14F92"/>
    <w:rsid w:val="00D24C24"/>
    <w:rsid w:val="00D25985"/>
    <w:rsid w:val="00D26195"/>
    <w:rsid w:val="00D272E9"/>
    <w:rsid w:val="00D34A10"/>
    <w:rsid w:val="00D37140"/>
    <w:rsid w:val="00D4000A"/>
    <w:rsid w:val="00D423C6"/>
    <w:rsid w:val="00D428B8"/>
    <w:rsid w:val="00D44A1B"/>
    <w:rsid w:val="00D458F9"/>
    <w:rsid w:val="00D467F9"/>
    <w:rsid w:val="00D5289F"/>
    <w:rsid w:val="00D52E18"/>
    <w:rsid w:val="00D55EE3"/>
    <w:rsid w:val="00D56E7D"/>
    <w:rsid w:val="00D574F5"/>
    <w:rsid w:val="00D60F93"/>
    <w:rsid w:val="00D62C41"/>
    <w:rsid w:val="00D6537E"/>
    <w:rsid w:val="00D71248"/>
    <w:rsid w:val="00D73BAC"/>
    <w:rsid w:val="00D74046"/>
    <w:rsid w:val="00D83022"/>
    <w:rsid w:val="00D83188"/>
    <w:rsid w:val="00D937AC"/>
    <w:rsid w:val="00D97EEE"/>
    <w:rsid w:val="00DA181D"/>
    <w:rsid w:val="00DA18FA"/>
    <w:rsid w:val="00DA2456"/>
    <w:rsid w:val="00DA7A5A"/>
    <w:rsid w:val="00DB04E5"/>
    <w:rsid w:val="00DB3857"/>
    <w:rsid w:val="00DB4835"/>
    <w:rsid w:val="00DC0703"/>
    <w:rsid w:val="00DC3CBD"/>
    <w:rsid w:val="00DC3F22"/>
    <w:rsid w:val="00DD1131"/>
    <w:rsid w:val="00DD302C"/>
    <w:rsid w:val="00DD3B06"/>
    <w:rsid w:val="00DD60FB"/>
    <w:rsid w:val="00DD645B"/>
    <w:rsid w:val="00DE2777"/>
    <w:rsid w:val="00DE3472"/>
    <w:rsid w:val="00DF47F6"/>
    <w:rsid w:val="00DF6E93"/>
    <w:rsid w:val="00DF7900"/>
    <w:rsid w:val="00E0484E"/>
    <w:rsid w:val="00E12A0C"/>
    <w:rsid w:val="00E16927"/>
    <w:rsid w:val="00E2149A"/>
    <w:rsid w:val="00E21C70"/>
    <w:rsid w:val="00E22D74"/>
    <w:rsid w:val="00E27072"/>
    <w:rsid w:val="00E317B0"/>
    <w:rsid w:val="00E348E5"/>
    <w:rsid w:val="00E45AF3"/>
    <w:rsid w:val="00E46952"/>
    <w:rsid w:val="00E55E2E"/>
    <w:rsid w:val="00E5621D"/>
    <w:rsid w:val="00E56C6A"/>
    <w:rsid w:val="00E57B6E"/>
    <w:rsid w:val="00E70DA6"/>
    <w:rsid w:val="00E727AC"/>
    <w:rsid w:val="00E72D31"/>
    <w:rsid w:val="00E73BBD"/>
    <w:rsid w:val="00E80EF8"/>
    <w:rsid w:val="00E82734"/>
    <w:rsid w:val="00E8280C"/>
    <w:rsid w:val="00E84457"/>
    <w:rsid w:val="00E84869"/>
    <w:rsid w:val="00E90DE4"/>
    <w:rsid w:val="00E9785C"/>
    <w:rsid w:val="00E97B72"/>
    <w:rsid w:val="00EA01FA"/>
    <w:rsid w:val="00EA14F3"/>
    <w:rsid w:val="00EA3C3C"/>
    <w:rsid w:val="00EB2EB4"/>
    <w:rsid w:val="00EB4A72"/>
    <w:rsid w:val="00EC220C"/>
    <w:rsid w:val="00EC3F25"/>
    <w:rsid w:val="00EC7E03"/>
    <w:rsid w:val="00ED1E6B"/>
    <w:rsid w:val="00ED1F55"/>
    <w:rsid w:val="00ED445D"/>
    <w:rsid w:val="00ED7C44"/>
    <w:rsid w:val="00EE3BEA"/>
    <w:rsid w:val="00EE45E2"/>
    <w:rsid w:val="00EE5CC7"/>
    <w:rsid w:val="00EE5CD2"/>
    <w:rsid w:val="00EF0F64"/>
    <w:rsid w:val="00EF2C78"/>
    <w:rsid w:val="00EF41DC"/>
    <w:rsid w:val="00F0509C"/>
    <w:rsid w:val="00F07B49"/>
    <w:rsid w:val="00F1103B"/>
    <w:rsid w:val="00F11C91"/>
    <w:rsid w:val="00F203FD"/>
    <w:rsid w:val="00F31FF7"/>
    <w:rsid w:val="00F34B4F"/>
    <w:rsid w:val="00F405BC"/>
    <w:rsid w:val="00F42C86"/>
    <w:rsid w:val="00F43CF3"/>
    <w:rsid w:val="00F46B85"/>
    <w:rsid w:val="00F47397"/>
    <w:rsid w:val="00F541DB"/>
    <w:rsid w:val="00F6116F"/>
    <w:rsid w:val="00F6381D"/>
    <w:rsid w:val="00F63B4B"/>
    <w:rsid w:val="00F64FD3"/>
    <w:rsid w:val="00F66975"/>
    <w:rsid w:val="00F829AE"/>
    <w:rsid w:val="00F97736"/>
    <w:rsid w:val="00FA053C"/>
    <w:rsid w:val="00FA2CA6"/>
    <w:rsid w:val="00FA6F43"/>
    <w:rsid w:val="00FA7B6F"/>
    <w:rsid w:val="00FB0459"/>
    <w:rsid w:val="00FB3278"/>
    <w:rsid w:val="00FB7E84"/>
    <w:rsid w:val="00FC01E1"/>
    <w:rsid w:val="00FD034D"/>
    <w:rsid w:val="00FD0588"/>
    <w:rsid w:val="00FD4CA5"/>
    <w:rsid w:val="00FD5CB2"/>
    <w:rsid w:val="00FD7B54"/>
    <w:rsid w:val="00FE551B"/>
    <w:rsid w:val="00FF2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8DFE1"/>
  <w15:chartTrackingRefBased/>
  <w15:docId w15:val="{7A7F36F4-6E6B-4D20-80E1-FA358285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3467B"/>
    <w:pPr>
      <w:spacing w:line="360" w:lineRule="auto"/>
    </w:pPr>
    <w:rPr>
      <w:rFonts w:ascii="Calibri" w:hAnsi="Calibri"/>
      <w:color w:val="auto"/>
      <w:sz w:val="24"/>
      <w:lang w:val="en-IE"/>
    </w:rPr>
  </w:style>
  <w:style w:type="paragraph" w:styleId="Heading1">
    <w:name w:val="heading 1"/>
    <w:basedOn w:val="Normal"/>
    <w:next w:val="Normal"/>
    <w:link w:val="Heading1Char"/>
    <w:uiPriority w:val="9"/>
    <w:qFormat/>
    <w:rsid w:val="0063467B"/>
    <w:pPr>
      <w:keepNext/>
      <w:keepLines/>
      <w:numPr>
        <w:numId w:val="16"/>
      </w:numPr>
      <w:spacing w:before="600" w:after="60"/>
      <w:contextualSpacing/>
      <w:outlineLvl w:val="0"/>
    </w:pPr>
    <w:rPr>
      <w:rFonts w:asciiTheme="majorHAnsi" w:eastAsiaTheme="majorEastAsia" w:hAnsiTheme="majorHAnsi" w:cstheme="majorBidi"/>
      <w:sz w:val="32"/>
    </w:rPr>
  </w:style>
  <w:style w:type="paragraph" w:styleId="Heading2">
    <w:name w:val="heading 2"/>
    <w:basedOn w:val="Normal"/>
    <w:next w:val="Normal"/>
    <w:link w:val="Heading2Char"/>
    <w:uiPriority w:val="9"/>
    <w:unhideWhenUsed/>
    <w:qFormat/>
    <w:rsid w:val="0063467B"/>
    <w:pPr>
      <w:keepNext/>
      <w:keepLines/>
      <w:numPr>
        <w:ilvl w:val="1"/>
        <w:numId w:val="16"/>
      </w:numPr>
      <w:spacing w:before="240" w:after="0"/>
      <w:contextualSpacing/>
      <w:outlineLvl w:val="1"/>
    </w:pPr>
    <w:rPr>
      <w:rFonts w:asciiTheme="majorHAnsi" w:eastAsiaTheme="majorEastAsia" w:hAnsiTheme="majorHAnsi" w:cstheme="majorBidi"/>
      <w:caps/>
    </w:rPr>
  </w:style>
  <w:style w:type="paragraph" w:styleId="Heading3">
    <w:name w:val="heading 3"/>
    <w:basedOn w:val="Normal"/>
    <w:next w:val="Normal"/>
    <w:link w:val="Heading3Char"/>
    <w:uiPriority w:val="9"/>
    <w:unhideWhenUsed/>
    <w:qFormat/>
    <w:rsid w:val="002554CD"/>
    <w:pPr>
      <w:keepNext/>
      <w:keepLines/>
      <w:numPr>
        <w:ilvl w:val="2"/>
        <w:numId w:val="16"/>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0770A6"/>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770A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1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67B"/>
    <w:rPr>
      <w:rFonts w:asciiTheme="majorHAnsi" w:eastAsiaTheme="majorEastAsia" w:hAnsiTheme="majorHAnsi" w:cstheme="majorBidi"/>
      <w:color w:val="auto"/>
      <w:sz w:val="32"/>
      <w:lang w:val="en-IE"/>
    </w:rPr>
  </w:style>
  <w:style w:type="character" w:customStyle="1" w:styleId="Heading2Char">
    <w:name w:val="Heading 2 Char"/>
    <w:basedOn w:val="DefaultParagraphFont"/>
    <w:link w:val="Heading2"/>
    <w:uiPriority w:val="9"/>
    <w:rsid w:val="0063467B"/>
    <w:rPr>
      <w:rFonts w:asciiTheme="majorHAnsi" w:eastAsiaTheme="majorEastAsia" w:hAnsiTheme="majorHAnsi" w:cstheme="majorBidi"/>
      <w:caps/>
      <w:color w:val="auto"/>
      <w:sz w:val="24"/>
      <w:lang w:val="en-IE"/>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2E74B5"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1F4D78"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2E74B5"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C6554A"/>
    <w:rPr>
      <w:i/>
      <w:iCs/>
      <w:color w:val="2E74B5" w:themeColor="accent1" w:themeShade="BF"/>
    </w:rPr>
  </w:style>
  <w:style w:type="character" w:styleId="IntenseReference">
    <w:name w:val="Intense Reference"/>
    <w:basedOn w:val="DefaultParagraphFont"/>
    <w:uiPriority w:val="32"/>
    <w:semiHidden/>
    <w:unhideWhenUsed/>
    <w:qFormat/>
    <w:rsid w:val="00C6554A"/>
    <w:rPr>
      <w:b/>
      <w:bCs/>
      <w:caps w:val="0"/>
      <w:smallCaps/>
      <w:color w:val="2E74B5"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4546A"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2E74B5"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525252"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1F4D78"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0770A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770A6"/>
    <w:rPr>
      <w:rFonts w:asciiTheme="majorHAnsi" w:eastAsiaTheme="majorEastAsia" w:hAnsiTheme="majorHAnsi" w:cstheme="majorBidi"/>
      <w:color w:val="2E74B5" w:themeColor="accent1" w:themeShade="BF"/>
    </w:rPr>
  </w:style>
  <w:style w:type="paragraph" w:styleId="ListParagraph">
    <w:name w:val="List Paragraph"/>
    <w:basedOn w:val="Normal"/>
    <w:uiPriority w:val="34"/>
    <w:unhideWhenUsed/>
    <w:qFormat/>
    <w:rsid w:val="003C1D3C"/>
    <w:pPr>
      <w:ind w:left="720"/>
      <w:contextualSpacing/>
    </w:pPr>
  </w:style>
  <w:style w:type="table" w:styleId="TableGrid">
    <w:name w:val="Table Grid"/>
    <w:basedOn w:val="TableNormal"/>
    <w:uiPriority w:val="59"/>
    <w:rsid w:val="00284DF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410DF"/>
    <w:pPr>
      <w:numPr>
        <w:numId w:val="0"/>
      </w:num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0410DF"/>
    <w:pPr>
      <w:spacing w:after="100"/>
    </w:pPr>
  </w:style>
  <w:style w:type="paragraph" w:styleId="TOC2">
    <w:name w:val="toc 2"/>
    <w:basedOn w:val="Normal"/>
    <w:next w:val="Normal"/>
    <w:autoRedefine/>
    <w:uiPriority w:val="39"/>
    <w:unhideWhenUsed/>
    <w:rsid w:val="000410DF"/>
    <w:pPr>
      <w:spacing w:after="100"/>
      <w:ind w:left="220"/>
    </w:pPr>
  </w:style>
  <w:style w:type="paragraph" w:styleId="TOC3">
    <w:name w:val="toc 3"/>
    <w:basedOn w:val="Normal"/>
    <w:next w:val="Normal"/>
    <w:autoRedefine/>
    <w:uiPriority w:val="39"/>
    <w:unhideWhenUsed/>
    <w:rsid w:val="000410DF"/>
    <w:pPr>
      <w:spacing w:after="100"/>
      <w:ind w:left="440"/>
    </w:pPr>
  </w:style>
  <w:style w:type="paragraph" w:styleId="Bibliography">
    <w:name w:val="Bibliography"/>
    <w:basedOn w:val="Normal"/>
    <w:next w:val="Normal"/>
    <w:uiPriority w:val="37"/>
    <w:unhideWhenUsed/>
    <w:rsid w:val="00C61F5D"/>
  </w:style>
  <w:style w:type="character" w:customStyle="1" w:styleId="UnresolvedMention1">
    <w:name w:val="Unresolved Mention1"/>
    <w:basedOn w:val="DefaultParagraphFont"/>
    <w:uiPriority w:val="99"/>
    <w:semiHidden/>
    <w:unhideWhenUsed/>
    <w:rsid w:val="007D7716"/>
    <w:rPr>
      <w:color w:val="605E5C"/>
      <w:shd w:val="clear" w:color="auto" w:fill="E1DFDD"/>
    </w:rPr>
  </w:style>
  <w:style w:type="paragraph" w:styleId="NoSpacing">
    <w:name w:val="No Spacing"/>
    <w:link w:val="NoSpacingChar"/>
    <w:uiPriority w:val="1"/>
    <w:qFormat/>
    <w:rsid w:val="00524557"/>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524557"/>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56">
      <w:bodyDiv w:val="1"/>
      <w:marLeft w:val="0"/>
      <w:marRight w:val="0"/>
      <w:marTop w:val="0"/>
      <w:marBottom w:val="0"/>
      <w:divBdr>
        <w:top w:val="none" w:sz="0" w:space="0" w:color="auto"/>
        <w:left w:val="none" w:sz="0" w:space="0" w:color="auto"/>
        <w:bottom w:val="none" w:sz="0" w:space="0" w:color="auto"/>
        <w:right w:val="none" w:sz="0" w:space="0" w:color="auto"/>
      </w:divBdr>
    </w:div>
    <w:div w:id="1586980">
      <w:bodyDiv w:val="1"/>
      <w:marLeft w:val="0"/>
      <w:marRight w:val="0"/>
      <w:marTop w:val="0"/>
      <w:marBottom w:val="0"/>
      <w:divBdr>
        <w:top w:val="none" w:sz="0" w:space="0" w:color="auto"/>
        <w:left w:val="none" w:sz="0" w:space="0" w:color="auto"/>
        <w:bottom w:val="none" w:sz="0" w:space="0" w:color="auto"/>
        <w:right w:val="none" w:sz="0" w:space="0" w:color="auto"/>
      </w:divBdr>
    </w:div>
    <w:div w:id="9188223">
      <w:bodyDiv w:val="1"/>
      <w:marLeft w:val="0"/>
      <w:marRight w:val="0"/>
      <w:marTop w:val="0"/>
      <w:marBottom w:val="0"/>
      <w:divBdr>
        <w:top w:val="none" w:sz="0" w:space="0" w:color="auto"/>
        <w:left w:val="none" w:sz="0" w:space="0" w:color="auto"/>
        <w:bottom w:val="none" w:sz="0" w:space="0" w:color="auto"/>
        <w:right w:val="none" w:sz="0" w:space="0" w:color="auto"/>
      </w:divBdr>
    </w:div>
    <w:div w:id="11416077">
      <w:bodyDiv w:val="1"/>
      <w:marLeft w:val="0"/>
      <w:marRight w:val="0"/>
      <w:marTop w:val="0"/>
      <w:marBottom w:val="0"/>
      <w:divBdr>
        <w:top w:val="none" w:sz="0" w:space="0" w:color="auto"/>
        <w:left w:val="none" w:sz="0" w:space="0" w:color="auto"/>
        <w:bottom w:val="none" w:sz="0" w:space="0" w:color="auto"/>
        <w:right w:val="none" w:sz="0" w:space="0" w:color="auto"/>
      </w:divBdr>
    </w:div>
    <w:div w:id="11539300">
      <w:bodyDiv w:val="1"/>
      <w:marLeft w:val="0"/>
      <w:marRight w:val="0"/>
      <w:marTop w:val="0"/>
      <w:marBottom w:val="0"/>
      <w:divBdr>
        <w:top w:val="none" w:sz="0" w:space="0" w:color="auto"/>
        <w:left w:val="none" w:sz="0" w:space="0" w:color="auto"/>
        <w:bottom w:val="none" w:sz="0" w:space="0" w:color="auto"/>
        <w:right w:val="none" w:sz="0" w:space="0" w:color="auto"/>
      </w:divBdr>
    </w:div>
    <w:div w:id="26105596">
      <w:bodyDiv w:val="1"/>
      <w:marLeft w:val="0"/>
      <w:marRight w:val="0"/>
      <w:marTop w:val="0"/>
      <w:marBottom w:val="0"/>
      <w:divBdr>
        <w:top w:val="none" w:sz="0" w:space="0" w:color="auto"/>
        <w:left w:val="none" w:sz="0" w:space="0" w:color="auto"/>
        <w:bottom w:val="none" w:sz="0" w:space="0" w:color="auto"/>
        <w:right w:val="none" w:sz="0" w:space="0" w:color="auto"/>
      </w:divBdr>
    </w:div>
    <w:div w:id="28996085">
      <w:bodyDiv w:val="1"/>
      <w:marLeft w:val="0"/>
      <w:marRight w:val="0"/>
      <w:marTop w:val="0"/>
      <w:marBottom w:val="0"/>
      <w:divBdr>
        <w:top w:val="none" w:sz="0" w:space="0" w:color="auto"/>
        <w:left w:val="none" w:sz="0" w:space="0" w:color="auto"/>
        <w:bottom w:val="none" w:sz="0" w:space="0" w:color="auto"/>
        <w:right w:val="none" w:sz="0" w:space="0" w:color="auto"/>
      </w:divBdr>
    </w:div>
    <w:div w:id="29499459">
      <w:bodyDiv w:val="1"/>
      <w:marLeft w:val="0"/>
      <w:marRight w:val="0"/>
      <w:marTop w:val="0"/>
      <w:marBottom w:val="0"/>
      <w:divBdr>
        <w:top w:val="none" w:sz="0" w:space="0" w:color="auto"/>
        <w:left w:val="none" w:sz="0" w:space="0" w:color="auto"/>
        <w:bottom w:val="none" w:sz="0" w:space="0" w:color="auto"/>
        <w:right w:val="none" w:sz="0" w:space="0" w:color="auto"/>
      </w:divBdr>
    </w:div>
    <w:div w:id="33164850">
      <w:bodyDiv w:val="1"/>
      <w:marLeft w:val="0"/>
      <w:marRight w:val="0"/>
      <w:marTop w:val="0"/>
      <w:marBottom w:val="0"/>
      <w:divBdr>
        <w:top w:val="none" w:sz="0" w:space="0" w:color="auto"/>
        <w:left w:val="none" w:sz="0" w:space="0" w:color="auto"/>
        <w:bottom w:val="none" w:sz="0" w:space="0" w:color="auto"/>
        <w:right w:val="none" w:sz="0" w:space="0" w:color="auto"/>
      </w:divBdr>
    </w:div>
    <w:div w:id="38093441">
      <w:bodyDiv w:val="1"/>
      <w:marLeft w:val="0"/>
      <w:marRight w:val="0"/>
      <w:marTop w:val="0"/>
      <w:marBottom w:val="0"/>
      <w:divBdr>
        <w:top w:val="none" w:sz="0" w:space="0" w:color="auto"/>
        <w:left w:val="none" w:sz="0" w:space="0" w:color="auto"/>
        <w:bottom w:val="none" w:sz="0" w:space="0" w:color="auto"/>
        <w:right w:val="none" w:sz="0" w:space="0" w:color="auto"/>
      </w:divBdr>
    </w:div>
    <w:div w:id="67312913">
      <w:bodyDiv w:val="1"/>
      <w:marLeft w:val="0"/>
      <w:marRight w:val="0"/>
      <w:marTop w:val="0"/>
      <w:marBottom w:val="0"/>
      <w:divBdr>
        <w:top w:val="none" w:sz="0" w:space="0" w:color="auto"/>
        <w:left w:val="none" w:sz="0" w:space="0" w:color="auto"/>
        <w:bottom w:val="none" w:sz="0" w:space="0" w:color="auto"/>
        <w:right w:val="none" w:sz="0" w:space="0" w:color="auto"/>
      </w:divBdr>
    </w:div>
    <w:div w:id="70278512">
      <w:bodyDiv w:val="1"/>
      <w:marLeft w:val="0"/>
      <w:marRight w:val="0"/>
      <w:marTop w:val="0"/>
      <w:marBottom w:val="0"/>
      <w:divBdr>
        <w:top w:val="none" w:sz="0" w:space="0" w:color="auto"/>
        <w:left w:val="none" w:sz="0" w:space="0" w:color="auto"/>
        <w:bottom w:val="none" w:sz="0" w:space="0" w:color="auto"/>
        <w:right w:val="none" w:sz="0" w:space="0" w:color="auto"/>
      </w:divBdr>
    </w:div>
    <w:div w:id="71050724">
      <w:bodyDiv w:val="1"/>
      <w:marLeft w:val="0"/>
      <w:marRight w:val="0"/>
      <w:marTop w:val="0"/>
      <w:marBottom w:val="0"/>
      <w:divBdr>
        <w:top w:val="none" w:sz="0" w:space="0" w:color="auto"/>
        <w:left w:val="none" w:sz="0" w:space="0" w:color="auto"/>
        <w:bottom w:val="none" w:sz="0" w:space="0" w:color="auto"/>
        <w:right w:val="none" w:sz="0" w:space="0" w:color="auto"/>
      </w:divBdr>
    </w:div>
    <w:div w:id="73282523">
      <w:bodyDiv w:val="1"/>
      <w:marLeft w:val="0"/>
      <w:marRight w:val="0"/>
      <w:marTop w:val="0"/>
      <w:marBottom w:val="0"/>
      <w:divBdr>
        <w:top w:val="none" w:sz="0" w:space="0" w:color="auto"/>
        <w:left w:val="none" w:sz="0" w:space="0" w:color="auto"/>
        <w:bottom w:val="none" w:sz="0" w:space="0" w:color="auto"/>
        <w:right w:val="none" w:sz="0" w:space="0" w:color="auto"/>
      </w:divBdr>
    </w:div>
    <w:div w:id="73402565">
      <w:bodyDiv w:val="1"/>
      <w:marLeft w:val="0"/>
      <w:marRight w:val="0"/>
      <w:marTop w:val="0"/>
      <w:marBottom w:val="0"/>
      <w:divBdr>
        <w:top w:val="none" w:sz="0" w:space="0" w:color="auto"/>
        <w:left w:val="none" w:sz="0" w:space="0" w:color="auto"/>
        <w:bottom w:val="none" w:sz="0" w:space="0" w:color="auto"/>
        <w:right w:val="none" w:sz="0" w:space="0" w:color="auto"/>
      </w:divBdr>
    </w:div>
    <w:div w:id="88233617">
      <w:bodyDiv w:val="1"/>
      <w:marLeft w:val="0"/>
      <w:marRight w:val="0"/>
      <w:marTop w:val="0"/>
      <w:marBottom w:val="0"/>
      <w:divBdr>
        <w:top w:val="none" w:sz="0" w:space="0" w:color="auto"/>
        <w:left w:val="none" w:sz="0" w:space="0" w:color="auto"/>
        <w:bottom w:val="none" w:sz="0" w:space="0" w:color="auto"/>
        <w:right w:val="none" w:sz="0" w:space="0" w:color="auto"/>
      </w:divBdr>
    </w:div>
    <w:div w:id="90320910">
      <w:bodyDiv w:val="1"/>
      <w:marLeft w:val="0"/>
      <w:marRight w:val="0"/>
      <w:marTop w:val="0"/>
      <w:marBottom w:val="0"/>
      <w:divBdr>
        <w:top w:val="none" w:sz="0" w:space="0" w:color="auto"/>
        <w:left w:val="none" w:sz="0" w:space="0" w:color="auto"/>
        <w:bottom w:val="none" w:sz="0" w:space="0" w:color="auto"/>
        <w:right w:val="none" w:sz="0" w:space="0" w:color="auto"/>
      </w:divBdr>
    </w:div>
    <w:div w:id="99571048">
      <w:bodyDiv w:val="1"/>
      <w:marLeft w:val="0"/>
      <w:marRight w:val="0"/>
      <w:marTop w:val="0"/>
      <w:marBottom w:val="0"/>
      <w:divBdr>
        <w:top w:val="none" w:sz="0" w:space="0" w:color="auto"/>
        <w:left w:val="none" w:sz="0" w:space="0" w:color="auto"/>
        <w:bottom w:val="none" w:sz="0" w:space="0" w:color="auto"/>
        <w:right w:val="none" w:sz="0" w:space="0" w:color="auto"/>
      </w:divBdr>
    </w:div>
    <w:div w:id="109320510">
      <w:bodyDiv w:val="1"/>
      <w:marLeft w:val="0"/>
      <w:marRight w:val="0"/>
      <w:marTop w:val="0"/>
      <w:marBottom w:val="0"/>
      <w:divBdr>
        <w:top w:val="none" w:sz="0" w:space="0" w:color="auto"/>
        <w:left w:val="none" w:sz="0" w:space="0" w:color="auto"/>
        <w:bottom w:val="none" w:sz="0" w:space="0" w:color="auto"/>
        <w:right w:val="none" w:sz="0" w:space="0" w:color="auto"/>
      </w:divBdr>
    </w:div>
    <w:div w:id="112410113">
      <w:bodyDiv w:val="1"/>
      <w:marLeft w:val="0"/>
      <w:marRight w:val="0"/>
      <w:marTop w:val="0"/>
      <w:marBottom w:val="0"/>
      <w:divBdr>
        <w:top w:val="none" w:sz="0" w:space="0" w:color="auto"/>
        <w:left w:val="none" w:sz="0" w:space="0" w:color="auto"/>
        <w:bottom w:val="none" w:sz="0" w:space="0" w:color="auto"/>
        <w:right w:val="none" w:sz="0" w:space="0" w:color="auto"/>
      </w:divBdr>
    </w:div>
    <w:div w:id="116142957">
      <w:bodyDiv w:val="1"/>
      <w:marLeft w:val="0"/>
      <w:marRight w:val="0"/>
      <w:marTop w:val="0"/>
      <w:marBottom w:val="0"/>
      <w:divBdr>
        <w:top w:val="none" w:sz="0" w:space="0" w:color="auto"/>
        <w:left w:val="none" w:sz="0" w:space="0" w:color="auto"/>
        <w:bottom w:val="none" w:sz="0" w:space="0" w:color="auto"/>
        <w:right w:val="none" w:sz="0" w:space="0" w:color="auto"/>
      </w:divBdr>
    </w:div>
    <w:div w:id="118187236">
      <w:bodyDiv w:val="1"/>
      <w:marLeft w:val="0"/>
      <w:marRight w:val="0"/>
      <w:marTop w:val="0"/>
      <w:marBottom w:val="0"/>
      <w:divBdr>
        <w:top w:val="none" w:sz="0" w:space="0" w:color="auto"/>
        <w:left w:val="none" w:sz="0" w:space="0" w:color="auto"/>
        <w:bottom w:val="none" w:sz="0" w:space="0" w:color="auto"/>
        <w:right w:val="none" w:sz="0" w:space="0" w:color="auto"/>
      </w:divBdr>
    </w:div>
    <w:div w:id="122382063">
      <w:bodyDiv w:val="1"/>
      <w:marLeft w:val="0"/>
      <w:marRight w:val="0"/>
      <w:marTop w:val="0"/>
      <w:marBottom w:val="0"/>
      <w:divBdr>
        <w:top w:val="none" w:sz="0" w:space="0" w:color="auto"/>
        <w:left w:val="none" w:sz="0" w:space="0" w:color="auto"/>
        <w:bottom w:val="none" w:sz="0" w:space="0" w:color="auto"/>
        <w:right w:val="none" w:sz="0" w:space="0" w:color="auto"/>
      </w:divBdr>
    </w:div>
    <w:div w:id="122425264">
      <w:bodyDiv w:val="1"/>
      <w:marLeft w:val="0"/>
      <w:marRight w:val="0"/>
      <w:marTop w:val="0"/>
      <w:marBottom w:val="0"/>
      <w:divBdr>
        <w:top w:val="none" w:sz="0" w:space="0" w:color="auto"/>
        <w:left w:val="none" w:sz="0" w:space="0" w:color="auto"/>
        <w:bottom w:val="none" w:sz="0" w:space="0" w:color="auto"/>
        <w:right w:val="none" w:sz="0" w:space="0" w:color="auto"/>
      </w:divBdr>
    </w:div>
    <w:div w:id="129398232">
      <w:bodyDiv w:val="1"/>
      <w:marLeft w:val="0"/>
      <w:marRight w:val="0"/>
      <w:marTop w:val="0"/>
      <w:marBottom w:val="0"/>
      <w:divBdr>
        <w:top w:val="none" w:sz="0" w:space="0" w:color="auto"/>
        <w:left w:val="none" w:sz="0" w:space="0" w:color="auto"/>
        <w:bottom w:val="none" w:sz="0" w:space="0" w:color="auto"/>
        <w:right w:val="none" w:sz="0" w:space="0" w:color="auto"/>
      </w:divBdr>
    </w:div>
    <w:div w:id="132137165">
      <w:bodyDiv w:val="1"/>
      <w:marLeft w:val="0"/>
      <w:marRight w:val="0"/>
      <w:marTop w:val="0"/>
      <w:marBottom w:val="0"/>
      <w:divBdr>
        <w:top w:val="none" w:sz="0" w:space="0" w:color="auto"/>
        <w:left w:val="none" w:sz="0" w:space="0" w:color="auto"/>
        <w:bottom w:val="none" w:sz="0" w:space="0" w:color="auto"/>
        <w:right w:val="none" w:sz="0" w:space="0" w:color="auto"/>
      </w:divBdr>
    </w:div>
    <w:div w:id="135952047">
      <w:bodyDiv w:val="1"/>
      <w:marLeft w:val="0"/>
      <w:marRight w:val="0"/>
      <w:marTop w:val="0"/>
      <w:marBottom w:val="0"/>
      <w:divBdr>
        <w:top w:val="none" w:sz="0" w:space="0" w:color="auto"/>
        <w:left w:val="none" w:sz="0" w:space="0" w:color="auto"/>
        <w:bottom w:val="none" w:sz="0" w:space="0" w:color="auto"/>
        <w:right w:val="none" w:sz="0" w:space="0" w:color="auto"/>
      </w:divBdr>
    </w:div>
    <w:div w:id="139618010">
      <w:bodyDiv w:val="1"/>
      <w:marLeft w:val="0"/>
      <w:marRight w:val="0"/>
      <w:marTop w:val="0"/>
      <w:marBottom w:val="0"/>
      <w:divBdr>
        <w:top w:val="none" w:sz="0" w:space="0" w:color="auto"/>
        <w:left w:val="none" w:sz="0" w:space="0" w:color="auto"/>
        <w:bottom w:val="none" w:sz="0" w:space="0" w:color="auto"/>
        <w:right w:val="none" w:sz="0" w:space="0" w:color="auto"/>
      </w:divBdr>
    </w:div>
    <w:div w:id="153376816">
      <w:bodyDiv w:val="1"/>
      <w:marLeft w:val="0"/>
      <w:marRight w:val="0"/>
      <w:marTop w:val="0"/>
      <w:marBottom w:val="0"/>
      <w:divBdr>
        <w:top w:val="none" w:sz="0" w:space="0" w:color="auto"/>
        <w:left w:val="none" w:sz="0" w:space="0" w:color="auto"/>
        <w:bottom w:val="none" w:sz="0" w:space="0" w:color="auto"/>
        <w:right w:val="none" w:sz="0" w:space="0" w:color="auto"/>
      </w:divBdr>
    </w:div>
    <w:div w:id="160856734">
      <w:bodyDiv w:val="1"/>
      <w:marLeft w:val="0"/>
      <w:marRight w:val="0"/>
      <w:marTop w:val="0"/>
      <w:marBottom w:val="0"/>
      <w:divBdr>
        <w:top w:val="none" w:sz="0" w:space="0" w:color="auto"/>
        <w:left w:val="none" w:sz="0" w:space="0" w:color="auto"/>
        <w:bottom w:val="none" w:sz="0" w:space="0" w:color="auto"/>
        <w:right w:val="none" w:sz="0" w:space="0" w:color="auto"/>
      </w:divBdr>
    </w:div>
    <w:div w:id="167449529">
      <w:bodyDiv w:val="1"/>
      <w:marLeft w:val="0"/>
      <w:marRight w:val="0"/>
      <w:marTop w:val="0"/>
      <w:marBottom w:val="0"/>
      <w:divBdr>
        <w:top w:val="none" w:sz="0" w:space="0" w:color="auto"/>
        <w:left w:val="none" w:sz="0" w:space="0" w:color="auto"/>
        <w:bottom w:val="none" w:sz="0" w:space="0" w:color="auto"/>
        <w:right w:val="none" w:sz="0" w:space="0" w:color="auto"/>
      </w:divBdr>
    </w:div>
    <w:div w:id="173108290">
      <w:bodyDiv w:val="1"/>
      <w:marLeft w:val="0"/>
      <w:marRight w:val="0"/>
      <w:marTop w:val="0"/>
      <w:marBottom w:val="0"/>
      <w:divBdr>
        <w:top w:val="none" w:sz="0" w:space="0" w:color="auto"/>
        <w:left w:val="none" w:sz="0" w:space="0" w:color="auto"/>
        <w:bottom w:val="none" w:sz="0" w:space="0" w:color="auto"/>
        <w:right w:val="none" w:sz="0" w:space="0" w:color="auto"/>
      </w:divBdr>
    </w:div>
    <w:div w:id="176893744">
      <w:bodyDiv w:val="1"/>
      <w:marLeft w:val="0"/>
      <w:marRight w:val="0"/>
      <w:marTop w:val="0"/>
      <w:marBottom w:val="0"/>
      <w:divBdr>
        <w:top w:val="none" w:sz="0" w:space="0" w:color="auto"/>
        <w:left w:val="none" w:sz="0" w:space="0" w:color="auto"/>
        <w:bottom w:val="none" w:sz="0" w:space="0" w:color="auto"/>
        <w:right w:val="none" w:sz="0" w:space="0" w:color="auto"/>
      </w:divBdr>
    </w:div>
    <w:div w:id="176896357">
      <w:bodyDiv w:val="1"/>
      <w:marLeft w:val="0"/>
      <w:marRight w:val="0"/>
      <w:marTop w:val="0"/>
      <w:marBottom w:val="0"/>
      <w:divBdr>
        <w:top w:val="none" w:sz="0" w:space="0" w:color="auto"/>
        <w:left w:val="none" w:sz="0" w:space="0" w:color="auto"/>
        <w:bottom w:val="none" w:sz="0" w:space="0" w:color="auto"/>
        <w:right w:val="none" w:sz="0" w:space="0" w:color="auto"/>
      </w:divBdr>
    </w:div>
    <w:div w:id="177812168">
      <w:bodyDiv w:val="1"/>
      <w:marLeft w:val="0"/>
      <w:marRight w:val="0"/>
      <w:marTop w:val="0"/>
      <w:marBottom w:val="0"/>
      <w:divBdr>
        <w:top w:val="none" w:sz="0" w:space="0" w:color="auto"/>
        <w:left w:val="none" w:sz="0" w:space="0" w:color="auto"/>
        <w:bottom w:val="none" w:sz="0" w:space="0" w:color="auto"/>
        <w:right w:val="none" w:sz="0" w:space="0" w:color="auto"/>
      </w:divBdr>
    </w:div>
    <w:div w:id="182331946">
      <w:bodyDiv w:val="1"/>
      <w:marLeft w:val="0"/>
      <w:marRight w:val="0"/>
      <w:marTop w:val="0"/>
      <w:marBottom w:val="0"/>
      <w:divBdr>
        <w:top w:val="none" w:sz="0" w:space="0" w:color="auto"/>
        <w:left w:val="none" w:sz="0" w:space="0" w:color="auto"/>
        <w:bottom w:val="none" w:sz="0" w:space="0" w:color="auto"/>
        <w:right w:val="none" w:sz="0" w:space="0" w:color="auto"/>
      </w:divBdr>
    </w:div>
    <w:div w:id="185365272">
      <w:bodyDiv w:val="1"/>
      <w:marLeft w:val="0"/>
      <w:marRight w:val="0"/>
      <w:marTop w:val="0"/>
      <w:marBottom w:val="0"/>
      <w:divBdr>
        <w:top w:val="none" w:sz="0" w:space="0" w:color="auto"/>
        <w:left w:val="none" w:sz="0" w:space="0" w:color="auto"/>
        <w:bottom w:val="none" w:sz="0" w:space="0" w:color="auto"/>
        <w:right w:val="none" w:sz="0" w:space="0" w:color="auto"/>
      </w:divBdr>
    </w:div>
    <w:div w:id="192234712">
      <w:bodyDiv w:val="1"/>
      <w:marLeft w:val="0"/>
      <w:marRight w:val="0"/>
      <w:marTop w:val="0"/>
      <w:marBottom w:val="0"/>
      <w:divBdr>
        <w:top w:val="none" w:sz="0" w:space="0" w:color="auto"/>
        <w:left w:val="none" w:sz="0" w:space="0" w:color="auto"/>
        <w:bottom w:val="none" w:sz="0" w:space="0" w:color="auto"/>
        <w:right w:val="none" w:sz="0" w:space="0" w:color="auto"/>
      </w:divBdr>
    </w:div>
    <w:div w:id="193463597">
      <w:bodyDiv w:val="1"/>
      <w:marLeft w:val="0"/>
      <w:marRight w:val="0"/>
      <w:marTop w:val="0"/>
      <w:marBottom w:val="0"/>
      <w:divBdr>
        <w:top w:val="none" w:sz="0" w:space="0" w:color="auto"/>
        <w:left w:val="none" w:sz="0" w:space="0" w:color="auto"/>
        <w:bottom w:val="none" w:sz="0" w:space="0" w:color="auto"/>
        <w:right w:val="none" w:sz="0" w:space="0" w:color="auto"/>
      </w:divBdr>
    </w:div>
    <w:div w:id="199974801">
      <w:bodyDiv w:val="1"/>
      <w:marLeft w:val="0"/>
      <w:marRight w:val="0"/>
      <w:marTop w:val="0"/>
      <w:marBottom w:val="0"/>
      <w:divBdr>
        <w:top w:val="none" w:sz="0" w:space="0" w:color="auto"/>
        <w:left w:val="none" w:sz="0" w:space="0" w:color="auto"/>
        <w:bottom w:val="none" w:sz="0" w:space="0" w:color="auto"/>
        <w:right w:val="none" w:sz="0" w:space="0" w:color="auto"/>
      </w:divBdr>
    </w:div>
    <w:div w:id="210653703">
      <w:bodyDiv w:val="1"/>
      <w:marLeft w:val="0"/>
      <w:marRight w:val="0"/>
      <w:marTop w:val="0"/>
      <w:marBottom w:val="0"/>
      <w:divBdr>
        <w:top w:val="none" w:sz="0" w:space="0" w:color="auto"/>
        <w:left w:val="none" w:sz="0" w:space="0" w:color="auto"/>
        <w:bottom w:val="none" w:sz="0" w:space="0" w:color="auto"/>
        <w:right w:val="none" w:sz="0" w:space="0" w:color="auto"/>
      </w:divBdr>
    </w:div>
    <w:div w:id="229967532">
      <w:bodyDiv w:val="1"/>
      <w:marLeft w:val="0"/>
      <w:marRight w:val="0"/>
      <w:marTop w:val="0"/>
      <w:marBottom w:val="0"/>
      <w:divBdr>
        <w:top w:val="none" w:sz="0" w:space="0" w:color="auto"/>
        <w:left w:val="none" w:sz="0" w:space="0" w:color="auto"/>
        <w:bottom w:val="none" w:sz="0" w:space="0" w:color="auto"/>
        <w:right w:val="none" w:sz="0" w:space="0" w:color="auto"/>
      </w:divBdr>
    </w:div>
    <w:div w:id="231623642">
      <w:bodyDiv w:val="1"/>
      <w:marLeft w:val="0"/>
      <w:marRight w:val="0"/>
      <w:marTop w:val="0"/>
      <w:marBottom w:val="0"/>
      <w:divBdr>
        <w:top w:val="none" w:sz="0" w:space="0" w:color="auto"/>
        <w:left w:val="none" w:sz="0" w:space="0" w:color="auto"/>
        <w:bottom w:val="none" w:sz="0" w:space="0" w:color="auto"/>
        <w:right w:val="none" w:sz="0" w:space="0" w:color="auto"/>
      </w:divBdr>
    </w:div>
    <w:div w:id="239368953">
      <w:bodyDiv w:val="1"/>
      <w:marLeft w:val="0"/>
      <w:marRight w:val="0"/>
      <w:marTop w:val="0"/>
      <w:marBottom w:val="0"/>
      <w:divBdr>
        <w:top w:val="none" w:sz="0" w:space="0" w:color="auto"/>
        <w:left w:val="none" w:sz="0" w:space="0" w:color="auto"/>
        <w:bottom w:val="none" w:sz="0" w:space="0" w:color="auto"/>
        <w:right w:val="none" w:sz="0" w:space="0" w:color="auto"/>
      </w:divBdr>
    </w:div>
    <w:div w:id="272447325">
      <w:bodyDiv w:val="1"/>
      <w:marLeft w:val="0"/>
      <w:marRight w:val="0"/>
      <w:marTop w:val="0"/>
      <w:marBottom w:val="0"/>
      <w:divBdr>
        <w:top w:val="none" w:sz="0" w:space="0" w:color="auto"/>
        <w:left w:val="none" w:sz="0" w:space="0" w:color="auto"/>
        <w:bottom w:val="none" w:sz="0" w:space="0" w:color="auto"/>
        <w:right w:val="none" w:sz="0" w:space="0" w:color="auto"/>
      </w:divBdr>
    </w:div>
    <w:div w:id="276959619">
      <w:bodyDiv w:val="1"/>
      <w:marLeft w:val="0"/>
      <w:marRight w:val="0"/>
      <w:marTop w:val="0"/>
      <w:marBottom w:val="0"/>
      <w:divBdr>
        <w:top w:val="none" w:sz="0" w:space="0" w:color="auto"/>
        <w:left w:val="none" w:sz="0" w:space="0" w:color="auto"/>
        <w:bottom w:val="none" w:sz="0" w:space="0" w:color="auto"/>
        <w:right w:val="none" w:sz="0" w:space="0" w:color="auto"/>
      </w:divBdr>
    </w:div>
    <w:div w:id="283275265">
      <w:bodyDiv w:val="1"/>
      <w:marLeft w:val="0"/>
      <w:marRight w:val="0"/>
      <w:marTop w:val="0"/>
      <w:marBottom w:val="0"/>
      <w:divBdr>
        <w:top w:val="none" w:sz="0" w:space="0" w:color="auto"/>
        <w:left w:val="none" w:sz="0" w:space="0" w:color="auto"/>
        <w:bottom w:val="none" w:sz="0" w:space="0" w:color="auto"/>
        <w:right w:val="none" w:sz="0" w:space="0" w:color="auto"/>
      </w:divBdr>
    </w:div>
    <w:div w:id="293172184">
      <w:bodyDiv w:val="1"/>
      <w:marLeft w:val="0"/>
      <w:marRight w:val="0"/>
      <w:marTop w:val="0"/>
      <w:marBottom w:val="0"/>
      <w:divBdr>
        <w:top w:val="none" w:sz="0" w:space="0" w:color="auto"/>
        <w:left w:val="none" w:sz="0" w:space="0" w:color="auto"/>
        <w:bottom w:val="none" w:sz="0" w:space="0" w:color="auto"/>
        <w:right w:val="none" w:sz="0" w:space="0" w:color="auto"/>
      </w:divBdr>
    </w:div>
    <w:div w:id="297883511">
      <w:bodyDiv w:val="1"/>
      <w:marLeft w:val="0"/>
      <w:marRight w:val="0"/>
      <w:marTop w:val="0"/>
      <w:marBottom w:val="0"/>
      <w:divBdr>
        <w:top w:val="none" w:sz="0" w:space="0" w:color="auto"/>
        <w:left w:val="none" w:sz="0" w:space="0" w:color="auto"/>
        <w:bottom w:val="none" w:sz="0" w:space="0" w:color="auto"/>
        <w:right w:val="none" w:sz="0" w:space="0" w:color="auto"/>
      </w:divBdr>
    </w:div>
    <w:div w:id="309403197">
      <w:bodyDiv w:val="1"/>
      <w:marLeft w:val="0"/>
      <w:marRight w:val="0"/>
      <w:marTop w:val="0"/>
      <w:marBottom w:val="0"/>
      <w:divBdr>
        <w:top w:val="none" w:sz="0" w:space="0" w:color="auto"/>
        <w:left w:val="none" w:sz="0" w:space="0" w:color="auto"/>
        <w:bottom w:val="none" w:sz="0" w:space="0" w:color="auto"/>
        <w:right w:val="none" w:sz="0" w:space="0" w:color="auto"/>
      </w:divBdr>
    </w:div>
    <w:div w:id="321323049">
      <w:bodyDiv w:val="1"/>
      <w:marLeft w:val="0"/>
      <w:marRight w:val="0"/>
      <w:marTop w:val="0"/>
      <w:marBottom w:val="0"/>
      <w:divBdr>
        <w:top w:val="none" w:sz="0" w:space="0" w:color="auto"/>
        <w:left w:val="none" w:sz="0" w:space="0" w:color="auto"/>
        <w:bottom w:val="none" w:sz="0" w:space="0" w:color="auto"/>
        <w:right w:val="none" w:sz="0" w:space="0" w:color="auto"/>
      </w:divBdr>
    </w:div>
    <w:div w:id="347146689">
      <w:bodyDiv w:val="1"/>
      <w:marLeft w:val="0"/>
      <w:marRight w:val="0"/>
      <w:marTop w:val="0"/>
      <w:marBottom w:val="0"/>
      <w:divBdr>
        <w:top w:val="none" w:sz="0" w:space="0" w:color="auto"/>
        <w:left w:val="none" w:sz="0" w:space="0" w:color="auto"/>
        <w:bottom w:val="none" w:sz="0" w:space="0" w:color="auto"/>
        <w:right w:val="none" w:sz="0" w:space="0" w:color="auto"/>
      </w:divBdr>
    </w:div>
    <w:div w:id="352077917">
      <w:bodyDiv w:val="1"/>
      <w:marLeft w:val="0"/>
      <w:marRight w:val="0"/>
      <w:marTop w:val="0"/>
      <w:marBottom w:val="0"/>
      <w:divBdr>
        <w:top w:val="none" w:sz="0" w:space="0" w:color="auto"/>
        <w:left w:val="none" w:sz="0" w:space="0" w:color="auto"/>
        <w:bottom w:val="none" w:sz="0" w:space="0" w:color="auto"/>
        <w:right w:val="none" w:sz="0" w:space="0" w:color="auto"/>
      </w:divBdr>
    </w:div>
    <w:div w:id="377821523">
      <w:bodyDiv w:val="1"/>
      <w:marLeft w:val="0"/>
      <w:marRight w:val="0"/>
      <w:marTop w:val="0"/>
      <w:marBottom w:val="0"/>
      <w:divBdr>
        <w:top w:val="none" w:sz="0" w:space="0" w:color="auto"/>
        <w:left w:val="none" w:sz="0" w:space="0" w:color="auto"/>
        <w:bottom w:val="none" w:sz="0" w:space="0" w:color="auto"/>
        <w:right w:val="none" w:sz="0" w:space="0" w:color="auto"/>
      </w:divBdr>
    </w:div>
    <w:div w:id="391317960">
      <w:bodyDiv w:val="1"/>
      <w:marLeft w:val="0"/>
      <w:marRight w:val="0"/>
      <w:marTop w:val="0"/>
      <w:marBottom w:val="0"/>
      <w:divBdr>
        <w:top w:val="none" w:sz="0" w:space="0" w:color="auto"/>
        <w:left w:val="none" w:sz="0" w:space="0" w:color="auto"/>
        <w:bottom w:val="none" w:sz="0" w:space="0" w:color="auto"/>
        <w:right w:val="none" w:sz="0" w:space="0" w:color="auto"/>
      </w:divBdr>
    </w:div>
    <w:div w:id="412775566">
      <w:bodyDiv w:val="1"/>
      <w:marLeft w:val="0"/>
      <w:marRight w:val="0"/>
      <w:marTop w:val="0"/>
      <w:marBottom w:val="0"/>
      <w:divBdr>
        <w:top w:val="none" w:sz="0" w:space="0" w:color="auto"/>
        <w:left w:val="none" w:sz="0" w:space="0" w:color="auto"/>
        <w:bottom w:val="none" w:sz="0" w:space="0" w:color="auto"/>
        <w:right w:val="none" w:sz="0" w:space="0" w:color="auto"/>
      </w:divBdr>
    </w:div>
    <w:div w:id="430245636">
      <w:bodyDiv w:val="1"/>
      <w:marLeft w:val="0"/>
      <w:marRight w:val="0"/>
      <w:marTop w:val="0"/>
      <w:marBottom w:val="0"/>
      <w:divBdr>
        <w:top w:val="none" w:sz="0" w:space="0" w:color="auto"/>
        <w:left w:val="none" w:sz="0" w:space="0" w:color="auto"/>
        <w:bottom w:val="none" w:sz="0" w:space="0" w:color="auto"/>
        <w:right w:val="none" w:sz="0" w:space="0" w:color="auto"/>
      </w:divBdr>
    </w:div>
    <w:div w:id="432167408">
      <w:bodyDiv w:val="1"/>
      <w:marLeft w:val="0"/>
      <w:marRight w:val="0"/>
      <w:marTop w:val="0"/>
      <w:marBottom w:val="0"/>
      <w:divBdr>
        <w:top w:val="none" w:sz="0" w:space="0" w:color="auto"/>
        <w:left w:val="none" w:sz="0" w:space="0" w:color="auto"/>
        <w:bottom w:val="none" w:sz="0" w:space="0" w:color="auto"/>
        <w:right w:val="none" w:sz="0" w:space="0" w:color="auto"/>
      </w:divBdr>
    </w:div>
    <w:div w:id="433281338">
      <w:bodyDiv w:val="1"/>
      <w:marLeft w:val="0"/>
      <w:marRight w:val="0"/>
      <w:marTop w:val="0"/>
      <w:marBottom w:val="0"/>
      <w:divBdr>
        <w:top w:val="none" w:sz="0" w:space="0" w:color="auto"/>
        <w:left w:val="none" w:sz="0" w:space="0" w:color="auto"/>
        <w:bottom w:val="none" w:sz="0" w:space="0" w:color="auto"/>
        <w:right w:val="none" w:sz="0" w:space="0" w:color="auto"/>
      </w:divBdr>
    </w:div>
    <w:div w:id="436868578">
      <w:bodyDiv w:val="1"/>
      <w:marLeft w:val="0"/>
      <w:marRight w:val="0"/>
      <w:marTop w:val="0"/>
      <w:marBottom w:val="0"/>
      <w:divBdr>
        <w:top w:val="none" w:sz="0" w:space="0" w:color="auto"/>
        <w:left w:val="none" w:sz="0" w:space="0" w:color="auto"/>
        <w:bottom w:val="none" w:sz="0" w:space="0" w:color="auto"/>
        <w:right w:val="none" w:sz="0" w:space="0" w:color="auto"/>
      </w:divBdr>
    </w:div>
    <w:div w:id="442118223">
      <w:bodyDiv w:val="1"/>
      <w:marLeft w:val="0"/>
      <w:marRight w:val="0"/>
      <w:marTop w:val="0"/>
      <w:marBottom w:val="0"/>
      <w:divBdr>
        <w:top w:val="none" w:sz="0" w:space="0" w:color="auto"/>
        <w:left w:val="none" w:sz="0" w:space="0" w:color="auto"/>
        <w:bottom w:val="none" w:sz="0" w:space="0" w:color="auto"/>
        <w:right w:val="none" w:sz="0" w:space="0" w:color="auto"/>
      </w:divBdr>
    </w:div>
    <w:div w:id="444738657">
      <w:bodyDiv w:val="1"/>
      <w:marLeft w:val="0"/>
      <w:marRight w:val="0"/>
      <w:marTop w:val="0"/>
      <w:marBottom w:val="0"/>
      <w:divBdr>
        <w:top w:val="none" w:sz="0" w:space="0" w:color="auto"/>
        <w:left w:val="none" w:sz="0" w:space="0" w:color="auto"/>
        <w:bottom w:val="none" w:sz="0" w:space="0" w:color="auto"/>
        <w:right w:val="none" w:sz="0" w:space="0" w:color="auto"/>
      </w:divBdr>
    </w:div>
    <w:div w:id="465582664">
      <w:bodyDiv w:val="1"/>
      <w:marLeft w:val="0"/>
      <w:marRight w:val="0"/>
      <w:marTop w:val="0"/>
      <w:marBottom w:val="0"/>
      <w:divBdr>
        <w:top w:val="none" w:sz="0" w:space="0" w:color="auto"/>
        <w:left w:val="none" w:sz="0" w:space="0" w:color="auto"/>
        <w:bottom w:val="none" w:sz="0" w:space="0" w:color="auto"/>
        <w:right w:val="none" w:sz="0" w:space="0" w:color="auto"/>
      </w:divBdr>
    </w:div>
    <w:div w:id="468549318">
      <w:bodyDiv w:val="1"/>
      <w:marLeft w:val="0"/>
      <w:marRight w:val="0"/>
      <w:marTop w:val="0"/>
      <w:marBottom w:val="0"/>
      <w:divBdr>
        <w:top w:val="none" w:sz="0" w:space="0" w:color="auto"/>
        <w:left w:val="none" w:sz="0" w:space="0" w:color="auto"/>
        <w:bottom w:val="none" w:sz="0" w:space="0" w:color="auto"/>
        <w:right w:val="none" w:sz="0" w:space="0" w:color="auto"/>
      </w:divBdr>
    </w:div>
    <w:div w:id="480972477">
      <w:bodyDiv w:val="1"/>
      <w:marLeft w:val="0"/>
      <w:marRight w:val="0"/>
      <w:marTop w:val="0"/>
      <w:marBottom w:val="0"/>
      <w:divBdr>
        <w:top w:val="none" w:sz="0" w:space="0" w:color="auto"/>
        <w:left w:val="none" w:sz="0" w:space="0" w:color="auto"/>
        <w:bottom w:val="none" w:sz="0" w:space="0" w:color="auto"/>
        <w:right w:val="none" w:sz="0" w:space="0" w:color="auto"/>
      </w:divBdr>
    </w:div>
    <w:div w:id="486821531">
      <w:bodyDiv w:val="1"/>
      <w:marLeft w:val="0"/>
      <w:marRight w:val="0"/>
      <w:marTop w:val="0"/>
      <w:marBottom w:val="0"/>
      <w:divBdr>
        <w:top w:val="none" w:sz="0" w:space="0" w:color="auto"/>
        <w:left w:val="none" w:sz="0" w:space="0" w:color="auto"/>
        <w:bottom w:val="none" w:sz="0" w:space="0" w:color="auto"/>
        <w:right w:val="none" w:sz="0" w:space="0" w:color="auto"/>
      </w:divBdr>
    </w:div>
    <w:div w:id="493693044">
      <w:bodyDiv w:val="1"/>
      <w:marLeft w:val="0"/>
      <w:marRight w:val="0"/>
      <w:marTop w:val="0"/>
      <w:marBottom w:val="0"/>
      <w:divBdr>
        <w:top w:val="none" w:sz="0" w:space="0" w:color="auto"/>
        <w:left w:val="none" w:sz="0" w:space="0" w:color="auto"/>
        <w:bottom w:val="none" w:sz="0" w:space="0" w:color="auto"/>
        <w:right w:val="none" w:sz="0" w:space="0" w:color="auto"/>
      </w:divBdr>
    </w:div>
    <w:div w:id="497429878">
      <w:bodyDiv w:val="1"/>
      <w:marLeft w:val="0"/>
      <w:marRight w:val="0"/>
      <w:marTop w:val="0"/>
      <w:marBottom w:val="0"/>
      <w:divBdr>
        <w:top w:val="none" w:sz="0" w:space="0" w:color="auto"/>
        <w:left w:val="none" w:sz="0" w:space="0" w:color="auto"/>
        <w:bottom w:val="none" w:sz="0" w:space="0" w:color="auto"/>
        <w:right w:val="none" w:sz="0" w:space="0" w:color="auto"/>
      </w:divBdr>
    </w:div>
    <w:div w:id="502741583">
      <w:bodyDiv w:val="1"/>
      <w:marLeft w:val="0"/>
      <w:marRight w:val="0"/>
      <w:marTop w:val="0"/>
      <w:marBottom w:val="0"/>
      <w:divBdr>
        <w:top w:val="none" w:sz="0" w:space="0" w:color="auto"/>
        <w:left w:val="none" w:sz="0" w:space="0" w:color="auto"/>
        <w:bottom w:val="none" w:sz="0" w:space="0" w:color="auto"/>
        <w:right w:val="none" w:sz="0" w:space="0" w:color="auto"/>
      </w:divBdr>
    </w:div>
    <w:div w:id="508839438">
      <w:bodyDiv w:val="1"/>
      <w:marLeft w:val="0"/>
      <w:marRight w:val="0"/>
      <w:marTop w:val="0"/>
      <w:marBottom w:val="0"/>
      <w:divBdr>
        <w:top w:val="none" w:sz="0" w:space="0" w:color="auto"/>
        <w:left w:val="none" w:sz="0" w:space="0" w:color="auto"/>
        <w:bottom w:val="none" w:sz="0" w:space="0" w:color="auto"/>
        <w:right w:val="none" w:sz="0" w:space="0" w:color="auto"/>
      </w:divBdr>
    </w:div>
    <w:div w:id="517159335">
      <w:bodyDiv w:val="1"/>
      <w:marLeft w:val="0"/>
      <w:marRight w:val="0"/>
      <w:marTop w:val="0"/>
      <w:marBottom w:val="0"/>
      <w:divBdr>
        <w:top w:val="none" w:sz="0" w:space="0" w:color="auto"/>
        <w:left w:val="none" w:sz="0" w:space="0" w:color="auto"/>
        <w:bottom w:val="none" w:sz="0" w:space="0" w:color="auto"/>
        <w:right w:val="none" w:sz="0" w:space="0" w:color="auto"/>
      </w:divBdr>
    </w:div>
    <w:div w:id="528377737">
      <w:bodyDiv w:val="1"/>
      <w:marLeft w:val="0"/>
      <w:marRight w:val="0"/>
      <w:marTop w:val="0"/>
      <w:marBottom w:val="0"/>
      <w:divBdr>
        <w:top w:val="none" w:sz="0" w:space="0" w:color="auto"/>
        <w:left w:val="none" w:sz="0" w:space="0" w:color="auto"/>
        <w:bottom w:val="none" w:sz="0" w:space="0" w:color="auto"/>
        <w:right w:val="none" w:sz="0" w:space="0" w:color="auto"/>
      </w:divBdr>
    </w:div>
    <w:div w:id="535192625">
      <w:bodyDiv w:val="1"/>
      <w:marLeft w:val="0"/>
      <w:marRight w:val="0"/>
      <w:marTop w:val="0"/>
      <w:marBottom w:val="0"/>
      <w:divBdr>
        <w:top w:val="none" w:sz="0" w:space="0" w:color="auto"/>
        <w:left w:val="none" w:sz="0" w:space="0" w:color="auto"/>
        <w:bottom w:val="none" w:sz="0" w:space="0" w:color="auto"/>
        <w:right w:val="none" w:sz="0" w:space="0" w:color="auto"/>
      </w:divBdr>
    </w:div>
    <w:div w:id="536284711">
      <w:bodyDiv w:val="1"/>
      <w:marLeft w:val="0"/>
      <w:marRight w:val="0"/>
      <w:marTop w:val="0"/>
      <w:marBottom w:val="0"/>
      <w:divBdr>
        <w:top w:val="none" w:sz="0" w:space="0" w:color="auto"/>
        <w:left w:val="none" w:sz="0" w:space="0" w:color="auto"/>
        <w:bottom w:val="none" w:sz="0" w:space="0" w:color="auto"/>
        <w:right w:val="none" w:sz="0" w:space="0" w:color="auto"/>
      </w:divBdr>
    </w:div>
    <w:div w:id="551040373">
      <w:bodyDiv w:val="1"/>
      <w:marLeft w:val="0"/>
      <w:marRight w:val="0"/>
      <w:marTop w:val="0"/>
      <w:marBottom w:val="0"/>
      <w:divBdr>
        <w:top w:val="none" w:sz="0" w:space="0" w:color="auto"/>
        <w:left w:val="none" w:sz="0" w:space="0" w:color="auto"/>
        <w:bottom w:val="none" w:sz="0" w:space="0" w:color="auto"/>
        <w:right w:val="none" w:sz="0" w:space="0" w:color="auto"/>
      </w:divBdr>
    </w:div>
    <w:div w:id="561212643">
      <w:bodyDiv w:val="1"/>
      <w:marLeft w:val="0"/>
      <w:marRight w:val="0"/>
      <w:marTop w:val="0"/>
      <w:marBottom w:val="0"/>
      <w:divBdr>
        <w:top w:val="none" w:sz="0" w:space="0" w:color="auto"/>
        <w:left w:val="none" w:sz="0" w:space="0" w:color="auto"/>
        <w:bottom w:val="none" w:sz="0" w:space="0" w:color="auto"/>
        <w:right w:val="none" w:sz="0" w:space="0" w:color="auto"/>
      </w:divBdr>
    </w:div>
    <w:div w:id="562133996">
      <w:bodyDiv w:val="1"/>
      <w:marLeft w:val="0"/>
      <w:marRight w:val="0"/>
      <w:marTop w:val="0"/>
      <w:marBottom w:val="0"/>
      <w:divBdr>
        <w:top w:val="none" w:sz="0" w:space="0" w:color="auto"/>
        <w:left w:val="none" w:sz="0" w:space="0" w:color="auto"/>
        <w:bottom w:val="none" w:sz="0" w:space="0" w:color="auto"/>
        <w:right w:val="none" w:sz="0" w:space="0" w:color="auto"/>
      </w:divBdr>
    </w:div>
    <w:div w:id="562374577">
      <w:bodyDiv w:val="1"/>
      <w:marLeft w:val="0"/>
      <w:marRight w:val="0"/>
      <w:marTop w:val="0"/>
      <w:marBottom w:val="0"/>
      <w:divBdr>
        <w:top w:val="none" w:sz="0" w:space="0" w:color="auto"/>
        <w:left w:val="none" w:sz="0" w:space="0" w:color="auto"/>
        <w:bottom w:val="none" w:sz="0" w:space="0" w:color="auto"/>
        <w:right w:val="none" w:sz="0" w:space="0" w:color="auto"/>
      </w:divBdr>
    </w:div>
    <w:div w:id="566652997">
      <w:bodyDiv w:val="1"/>
      <w:marLeft w:val="0"/>
      <w:marRight w:val="0"/>
      <w:marTop w:val="0"/>
      <w:marBottom w:val="0"/>
      <w:divBdr>
        <w:top w:val="none" w:sz="0" w:space="0" w:color="auto"/>
        <w:left w:val="none" w:sz="0" w:space="0" w:color="auto"/>
        <w:bottom w:val="none" w:sz="0" w:space="0" w:color="auto"/>
        <w:right w:val="none" w:sz="0" w:space="0" w:color="auto"/>
      </w:divBdr>
    </w:div>
    <w:div w:id="573901366">
      <w:bodyDiv w:val="1"/>
      <w:marLeft w:val="0"/>
      <w:marRight w:val="0"/>
      <w:marTop w:val="0"/>
      <w:marBottom w:val="0"/>
      <w:divBdr>
        <w:top w:val="none" w:sz="0" w:space="0" w:color="auto"/>
        <w:left w:val="none" w:sz="0" w:space="0" w:color="auto"/>
        <w:bottom w:val="none" w:sz="0" w:space="0" w:color="auto"/>
        <w:right w:val="none" w:sz="0" w:space="0" w:color="auto"/>
      </w:divBdr>
    </w:div>
    <w:div w:id="576670265">
      <w:bodyDiv w:val="1"/>
      <w:marLeft w:val="0"/>
      <w:marRight w:val="0"/>
      <w:marTop w:val="0"/>
      <w:marBottom w:val="0"/>
      <w:divBdr>
        <w:top w:val="none" w:sz="0" w:space="0" w:color="auto"/>
        <w:left w:val="none" w:sz="0" w:space="0" w:color="auto"/>
        <w:bottom w:val="none" w:sz="0" w:space="0" w:color="auto"/>
        <w:right w:val="none" w:sz="0" w:space="0" w:color="auto"/>
      </w:divBdr>
    </w:div>
    <w:div w:id="584415004">
      <w:bodyDiv w:val="1"/>
      <w:marLeft w:val="0"/>
      <w:marRight w:val="0"/>
      <w:marTop w:val="0"/>
      <w:marBottom w:val="0"/>
      <w:divBdr>
        <w:top w:val="none" w:sz="0" w:space="0" w:color="auto"/>
        <w:left w:val="none" w:sz="0" w:space="0" w:color="auto"/>
        <w:bottom w:val="none" w:sz="0" w:space="0" w:color="auto"/>
        <w:right w:val="none" w:sz="0" w:space="0" w:color="auto"/>
      </w:divBdr>
    </w:div>
    <w:div w:id="585384223">
      <w:bodyDiv w:val="1"/>
      <w:marLeft w:val="0"/>
      <w:marRight w:val="0"/>
      <w:marTop w:val="0"/>
      <w:marBottom w:val="0"/>
      <w:divBdr>
        <w:top w:val="none" w:sz="0" w:space="0" w:color="auto"/>
        <w:left w:val="none" w:sz="0" w:space="0" w:color="auto"/>
        <w:bottom w:val="none" w:sz="0" w:space="0" w:color="auto"/>
        <w:right w:val="none" w:sz="0" w:space="0" w:color="auto"/>
      </w:divBdr>
    </w:div>
    <w:div w:id="589124559">
      <w:bodyDiv w:val="1"/>
      <w:marLeft w:val="0"/>
      <w:marRight w:val="0"/>
      <w:marTop w:val="0"/>
      <w:marBottom w:val="0"/>
      <w:divBdr>
        <w:top w:val="none" w:sz="0" w:space="0" w:color="auto"/>
        <w:left w:val="none" w:sz="0" w:space="0" w:color="auto"/>
        <w:bottom w:val="none" w:sz="0" w:space="0" w:color="auto"/>
        <w:right w:val="none" w:sz="0" w:space="0" w:color="auto"/>
      </w:divBdr>
    </w:div>
    <w:div w:id="591667454">
      <w:bodyDiv w:val="1"/>
      <w:marLeft w:val="0"/>
      <w:marRight w:val="0"/>
      <w:marTop w:val="0"/>
      <w:marBottom w:val="0"/>
      <w:divBdr>
        <w:top w:val="none" w:sz="0" w:space="0" w:color="auto"/>
        <w:left w:val="none" w:sz="0" w:space="0" w:color="auto"/>
        <w:bottom w:val="none" w:sz="0" w:space="0" w:color="auto"/>
        <w:right w:val="none" w:sz="0" w:space="0" w:color="auto"/>
      </w:divBdr>
    </w:div>
    <w:div w:id="603391397">
      <w:bodyDiv w:val="1"/>
      <w:marLeft w:val="0"/>
      <w:marRight w:val="0"/>
      <w:marTop w:val="0"/>
      <w:marBottom w:val="0"/>
      <w:divBdr>
        <w:top w:val="none" w:sz="0" w:space="0" w:color="auto"/>
        <w:left w:val="none" w:sz="0" w:space="0" w:color="auto"/>
        <w:bottom w:val="none" w:sz="0" w:space="0" w:color="auto"/>
        <w:right w:val="none" w:sz="0" w:space="0" w:color="auto"/>
      </w:divBdr>
    </w:div>
    <w:div w:id="630868010">
      <w:bodyDiv w:val="1"/>
      <w:marLeft w:val="0"/>
      <w:marRight w:val="0"/>
      <w:marTop w:val="0"/>
      <w:marBottom w:val="0"/>
      <w:divBdr>
        <w:top w:val="none" w:sz="0" w:space="0" w:color="auto"/>
        <w:left w:val="none" w:sz="0" w:space="0" w:color="auto"/>
        <w:bottom w:val="none" w:sz="0" w:space="0" w:color="auto"/>
        <w:right w:val="none" w:sz="0" w:space="0" w:color="auto"/>
      </w:divBdr>
    </w:div>
    <w:div w:id="632056607">
      <w:bodyDiv w:val="1"/>
      <w:marLeft w:val="0"/>
      <w:marRight w:val="0"/>
      <w:marTop w:val="0"/>
      <w:marBottom w:val="0"/>
      <w:divBdr>
        <w:top w:val="none" w:sz="0" w:space="0" w:color="auto"/>
        <w:left w:val="none" w:sz="0" w:space="0" w:color="auto"/>
        <w:bottom w:val="none" w:sz="0" w:space="0" w:color="auto"/>
        <w:right w:val="none" w:sz="0" w:space="0" w:color="auto"/>
      </w:divBdr>
    </w:div>
    <w:div w:id="642126690">
      <w:bodyDiv w:val="1"/>
      <w:marLeft w:val="0"/>
      <w:marRight w:val="0"/>
      <w:marTop w:val="0"/>
      <w:marBottom w:val="0"/>
      <w:divBdr>
        <w:top w:val="none" w:sz="0" w:space="0" w:color="auto"/>
        <w:left w:val="none" w:sz="0" w:space="0" w:color="auto"/>
        <w:bottom w:val="none" w:sz="0" w:space="0" w:color="auto"/>
        <w:right w:val="none" w:sz="0" w:space="0" w:color="auto"/>
      </w:divBdr>
    </w:div>
    <w:div w:id="649094094">
      <w:bodyDiv w:val="1"/>
      <w:marLeft w:val="0"/>
      <w:marRight w:val="0"/>
      <w:marTop w:val="0"/>
      <w:marBottom w:val="0"/>
      <w:divBdr>
        <w:top w:val="none" w:sz="0" w:space="0" w:color="auto"/>
        <w:left w:val="none" w:sz="0" w:space="0" w:color="auto"/>
        <w:bottom w:val="none" w:sz="0" w:space="0" w:color="auto"/>
        <w:right w:val="none" w:sz="0" w:space="0" w:color="auto"/>
      </w:divBdr>
    </w:div>
    <w:div w:id="661855856">
      <w:bodyDiv w:val="1"/>
      <w:marLeft w:val="0"/>
      <w:marRight w:val="0"/>
      <w:marTop w:val="0"/>
      <w:marBottom w:val="0"/>
      <w:divBdr>
        <w:top w:val="none" w:sz="0" w:space="0" w:color="auto"/>
        <w:left w:val="none" w:sz="0" w:space="0" w:color="auto"/>
        <w:bottom w:val="none" w:sz="0" w:space="0" w:color="auto"/>
        <w:right w:val="none" w:sz="0" w:space="0" w:color="auto"/>
      </w:divBdr>
    </w:div>
    <w:div w:id="664017895">
      <w:bodyDiv w:val="1"/>
      <w:marLeft w:val="0"/>
      <w:marRight w:val="0"/>
      <w:marTop w:val="0"/>
      <w:marBottom w:val="0"/>
      <w:divBdr>
        <w:top w:val="none" w:sz="0" w:space="0" w:color="auto"/>
        <w:left w:val="none" w:sz="0" w:space="0" w:color="auto"/>
        <w:bottom w:val="none" w:sz="0" w:space="0" w:color="auto"/>
        <w:right w:val="none" w:sz="0" w:space="0" w:color="auto"/>
      </w:divBdr>
    </w:div>
    <w:div w:id="666902600">
      <w:bodyDiv w:val="1"/>
      <w:marLeft w:val="0"/>
      <w:marRight w:val="0"/>
      <w:marTop w:val="0"/>
      <w:marBottom w:val="0"/>
      <w:divBdr>
        <w:top w:val="none" w:sz="0" w:space="0" w:color="auto"/>
        <w:left w:val="none" w:sz="0" w:space="0" w:color="auto"/>
        <w:bottom w:val="none" w:sz="0" w:space="0" w:color="auto"/>
        <w:right w:val="none" w:sz="0" w:space="0" w:color="auto"/>
      </w:divBdr>
    </w:div>
    <w:div w:id="672227195">
      <w:bodyDiv w:val="1"/>
      <w:marLeft w:val="0"/>
      <w:marRight w:val="0"/>
      <w:marTop w:val="0"/>
      <w:marBottom w:val="0"/>
      <w:divBdr>
        <w:top w:val="none" w:sz="0" w:space="0" w:color="auto"/>
        <w:left w:val="none" w:sz="0" w:space="0" w:color="auto"/>
        <w:bottom w:val="none" w:sz="0" w:space="0" w:color="auto"/>
        <w:right w:val="none" w:sz="0" w:space="0" w:color="auto"/>
      </w:divBdr>
    </w:div>
    <w:div w:id="672534285">
      <w:bodyDiv w:val="1"/>
      <w:marLeft w:val="0"/>
      <w:marRight w:val="0"/>
      <w:marTop w:val="0"/>
      <w:marBottom w:val="0"/>
      <w:divBdr>
        <w:top w:val="none" w:sz="0" w:space="0" w:color="auto"/>
        <w:left w:val="none" w:sz="0" w:space="0" w:color="auto"/>
        <w:bottom w:val="none" w:sz="0" w:space="0" w:color="auto"/>
        <w:right w:val="none" w:sz="0" w:space="0" w:color="auto"/>
      </w:divBdr>
    </w:div>
    <w:div w:id="683286461">
      <w:bodyDiv w:val="1"/>
      <w:marLeft w:val="0"/>
      <w:marRight w:val="0"/>
      <w:marTop w:val="0"/>
      <w:marBottom w:val="0"/>
      <w:divBdr>
        <w:top w:val="none" w:sz="0" w:space="0" w:color="auto"/>
        <w:left w:val="none" w:sz="0" w:space="0" w:color="auto"/>
        <w:bottom w:val="none" w:sz="0" w:space="0" w:color="auto"/>
        <w:right w:val="none" w:sz="0" w:space="0" w:color="auto"/>
      </w:divBdr>
    </w:div>
    <w:div w:id="696003690">
      <w:bodyDiv w:val="1"/>
      <w:marLeft w:val="0"/>
      <w:marRight w:val="0"/>
      <w:marTop w:val="0"/>
      <w:marBottom w:val="0"/>
      <w:divBdr>
        <w:top w:val="none" w:sz="0" w:space="0" w:color="auto"/>
        <w:left w:val="none" w:sz="0" w:space="0" w:color="auto"/>
        <w:bottom w:val="none" w:sz="0" w:space="0" w:color="auto"/>
        <w:right w:val="none" w:sz="0" w:space="0" w:color="auto"/>
      </w:divBdr>
    </w:div>
    <w:div w:id="717054563">
      <w:bodyDiv w:val="1"/>
      <w:marLeft w:val="0"/>
      <w:marRight w:val="0"/>
      <w:marTop w:val="0"/>
      <w:marBottom w:val="0"/>
      <w:divBdr>
        <w:top w:val="none" w:sz="0" w:space="0" w:color="auto"/>
        <w:left w:val="none" w:sz="0" w:space="0" w:color="auto"/>
        <w:bottom w:val="none" w:sz="0" w:space="0" w:color="auto"/>
        <w:right w:val="none" w:sz="0" w:space="0" w:color="auto"/>
      </w:divBdr>
    </w:div>
    <w:div w:id="718477955">
      <w:bodyDiv w:val="1"/>
      <w:marLeft w:val="0"/>
      <w:marRight w:val="0"/>
      <w:marTop w:val="0"/>
      <w:marBottom w:val="0"/>
      <w:divBdr>
        <w:top w:val="none" w:sz="0" w:space="0" w:color="auto"/>
        <w:left w:val="none" w:sz="0" w:space="0" w:color="auto"/>
        <w:bottom w:val="none" w:sz="0" w:space="0" w:color="auto"/>
        <w:right w:val="none" w:sz="0" w:space="0" w:color="auto"/>
      </w:divBdr>
    </w:div>
    <w:div w:id="729578671">
      <w:bodyDiv w:val="1"/>
      <w:marLeft w:val="0"/>
      <w:marRight w:val="0"/>
      <w:marTop w:val="0"/>
      <w:marBottom w:val="0"/>
      <w:divBdr>
        <w:top w:val="none" w:sz="0" w:space="0" w:color="auto"/>
        <w:left w:val="none" w:sz="0" w:space="0" w:color="auto"/>
        <w:bottom w:val="none" w:sz="0" w:space="0" w:color="auto"/>
        <w:right w:val="none" w:sz="0" w:space="0" w:color="auto"/>
      </w:divBdr>
    </w:div>
    <w:div w:id="737289970">
      <w:bodyDiv w:val="1"/>
      <w:marLeft w:val="0"/>
      <w:marRight w:val="0"/>
      <w:marTop w:val="0"/>
      <w:marBottom w:val="0"/>
      <w:divBdr>
        <w:top w:val="none" w:sz="0" w:space="0" w:color="auto"/>
        <w:left w:val="none" w:sz="0" w:space="0" w:color="auto"/>
        <w:bottom w:val="none" w:sz="0" w:space="0" w:color="auto"/>
        <w:right w:val="none" w:sz="0" w:space="0" w:color="auto"/>
      </w:divBdr>
    </w:div>
    <w:div w:id="757017954">
      <w:bodyDiv w:val="1"/>
      <w:marLeft w:val="0"/>
      <w:marRight w:val="0"/>
      <w:marTop w:val="0"/>
      <w:marBottom w:val="0"/>
      <w:divBdr>
        <w:top w:val="none" w:sz="0" w:space="0" w:color="auto"/>
        <w:left w:val="none" w:sz="0" w:space="0" w:color="auto"/>
        <w:bottom w:val="none" w:sz="0" w:space="0" w:color="auto"/>
        <w:right w:val="none" w:sz="0" w:space="0" w:color="auto"/>
      </w:divBdr>
    </w:div>
    <w:div w:id="788353691">
      <w:bodyDiv w:val="1"/>
      <w:marLeft w:val="0"/>
      <w:marRight w:val="0"/>
      <w:marTop w:val="0"/>
      <w:marBottom w:val="0"/>
      <w:divBdr>
        <w:top w:val="none" w:sz="0" w:space="0" w:color="auto"/>
        <w:left w:val="none" w:sz="0" w:space="0" w:color="auto"/>
        <w:bottom w:val="none" w:sz="0" w:space="0" w:color="auto"/>
        <w:right w:val="none" w:sz="0" w:space="0" w:color="auto"/>
      </w:divBdr>
    </w:div>
    <w:div w:id="793014252">
      <w:bodyDiv w:val="1"/>
      <w:marLeft w:val="0"/>
      <w:marRight w:val="0"/>
      <w:marTop w:val="0"/>
      <w:marBottom w:val="0"/>
      <w:divBdr>
        <w:top w:val="none" w:sz="0" w:space="0" w:color="auto"/>
        <w:left w:val="none" w:sz="0" w:space="0" w:color="auto"/>
        <w:bottom w:val="none" w:sz="0" w:space="0" w:color="auto"/>
        <w:right w:val="none" w:sz="0" w:space="0" w:color="auto"/>
      </w:divBdr>
    </w:div>
    <w:div w:id="799147187">
      <w:bodyDiv w:val="1"/>
      <w:marLeft w:val="0"/>
      <w:marRight w:val="0"/>
      <w:marTop w:val="0"/>
      <w:marBottom w:val="0"/>
      <w:divBdr>
        <w:top w:val="none" w:sz="0" w:space="0" w:color="auto"/>
        <w:left w:val="none" w:sz="0" w:space="0" w:color="auto"/>
        <w:bottom w:val="none" w:sz="0" w:space="0" w:color="auto"/>
        <w:right w:val="none" w:sz="0" w:space="0" w:color="auto"/>
      </w:divBdr>
    </w:div>
    <w:div w:id="809445192">
      <w:bodyDiv w:val="1"/>
      <w:marLeft w:val="0"/>
      <w:marRight w:val="0"/>
      <w:marTop w:val="0"/>
      <w:marBottom w:val="0"/>
      <w:divBdr>
        <w:top w:val="none" w:sz="0" w:space="0" w:color="auto"/>
        <w:left w:val="none" w:sz="0" w:space="0" w:color="auto"/>
        <w:bottom w:val="none" w:sz="0" w:space="0" w:color="auto"/>
        <w:right w:val="none" w:sz="0" w:space="0" w:color="auto"/>
      </w:divBdr>
    </w:div>
    <w:div w:id="813447297">
      <w:bodyDiv w:val="1"/>
      <w:marLeft w:val="0"/>
      <w:marRight w:val="0"/>
      <w:marTop w:val="0"/>
      <w:marBottom w:val="0"/>
      <w:divBdr>
        <w:top w:val="none" w:sz="0" w:space="0" w:color="auto"/>
        <w:left w:val="none" w:sz="0" w:space="0" w:color="auto"/>
        <w:bottom w:val="none" w:sz="0" w:space="0" w:color="auto"/>
        <w:right w:val="none" w:sz="0" w:space="0" w:color="auto"/>
      </w:divBdr>
    </w:div>
    <w:div w:id="861939664">
      <w:bodyDiv w:val="1"/>
      <w:marLeft w:val="0"/>
      <w:marRight w:val="0"/>
      <w:marTop w:val="0"/>
      <w:marBottom w:val="0"/>
      <w:divBdr>
        <w:top w:val="none" w:sz="0" w:space="0" w:color="auto"/>
        <w:left w:val="none" w:sz="0" w:space="0" w:color="auto"/>
        <w:bottom w:val="none" w:sz="0" w:space="0" w:color="auto"/>
        <w:right w:val="none" w:sz="0" w:space="0" w:color="auto"/>
      </w:divBdr>
    </w:div>
    <w:div w:id="864445738">
      <w:bodyDiv w:val="1"/>
      <w:marLeft w:val="0"/>
      <w:marRight w:val="0"/>
      <w:marTop w:val="0"/>
      <w:marBottom w:val="0"/>
      <w:divBdr>
        <w:top w:val="none" w:sz="0" w:space="0" w:color="auto"/>
        <w:left w:val="none" w:sz="0" w:space="0" w:color="auto"/>
        <w:bottom w:val="none" w:sz="0" w:space="0" w:color="auto"/>
        <w:right w:val="none" w:sz="0" w:space="0" w:color="auto"/>
      </w:divBdr>
    </w:div>
    <w:div w:id="868028647">
      <w:bodyDiv w:val="1"/>
      <w:marLeft w:val="0"/>
      <w:marRight w:val="0"/>
      <w:marTop w:val="0"/>
      <w:marBottom w:val="0"/>
      <w:divBdr>
        <w:top w:val="none" w:sz="0" w:space="0" w:color="auto"/>
        <w:left w:val="none" w:sz="0" w:space="0" w:color="auto"/>
        <w:bottom w:val="none" w:sz="0" w:space="0" w:color="auto"/>
        <w:right w:val="none" w:sz="0" w:space="0" w:color="auto"/>
      </w:divBdr>
    </w:div>
    <w:div w:id="882837118">
      <w:bodyDiv w:val="1"/>
      <w:marLeft w:val="0"/>
      <w:marRight w:val="0"/>
      <w:marTop w:val="0"/>
      <w:marBottom w:val="0"/>
      <w:divBdr>
        <w:top w:val="none" w:sz="0" w:space="0" w:color="auto"/>
        <w:left w:val="none" w:sz="0" w:space="0" w:color="auto"/>
        <w:bottom w:val="none" w:sz="0" w:space="0" w:color="auto"/>
        <w:right w:val="none" w:sz="0" w:space="0" w:color="auto"/>
      </w:divBdr>
    </w:div>
    <w:div w:id="886334202">
      <w:bodyDiv w:val="1"/>
      <w:marLeft w:val="0"/>
      <w:marRight w:val="0"/>
      <w:marTop w:val="0"/>
      <w:marBottom w:val="0"/>
      <w:divBdr>
        <w:top w:val="none" w:sz="0" w:space="0" w:color="auto"/>
        <w:left w:val="none" w:sz="0" w:space="0" w:color="auto"/>
        <w:bottom w:val="none" w:sz="0" w:space="0" w:color="auto"/>
        <w:right w:val="none" w:sz="0" w:space="0" w:color="auto"/>
      </w:divBdr>
    </w:div>
    <w:div w:id="888764042">
      <w:bodyDiv w:val="1"/>
      <w:marLeft w:val="0"/>
      <w:marRight w:val="0"/>
      <w:marTop w:val="0"/>
      <w:marBottom w:val="0"/>
      <w:divBdr>
        <w:top w:val="none" w:sz="0" w:space="0" w:color="auto"/>
        <w:left w:val="none" w:sz="0" w:space="0" w:color="auto"/>
        <w:bottom w:val="none" w:sz="0" w:space="0" w:color="auto"/>
        <w:right w:val="none" w:sz="0" w:space="0" w:color="auto"/>
      </w:divBdr>
    </w:div>
    <w:div w:id="893394046">
      <w:bodyDiv w:val="1"/>
      <w:marLeft w:val="0"/>
      <w:marRight w:val="0"/>
      <w:marTop w:val="0"/>
      <w:marBottom w:val="0"/>
      <w:divBdr>
        <w:top w:val="none" w:sz="0" w:space="0" w:color="auto"/>
        <w:left w:val="none" w:sz="0" w:space="0" w:color="auto"/>
        <w:bottom w:val="none" w:sz="0" w:space="0" w:color="auto"/>
        <w:right w:val="none" w:sz="0" w:space="0" w:color="auto"/>
      </w:divBdr>
    </w:div>
    <w:div w:id="893664331">
      <w:bodyDiv w:val="1"/>
      <w:marLeft w:val="0"/>
      <w:marRight w:val="0"/>
      <w:marTop w:val="0"/>
      <w:marBottom w:val="0"/>
      <w:divBdr>
        <w:top w:val="none" w:sz="0" w:space="0" w:color="auto"/>
        <w:left w:val="none" w:sz="0" w:space="0" w:color="auto"/>
        <w:bottom w:val="none" w:sz="0" w:space="0" w:color="auto"/>
        <w:right w:val="none" w:sz="0" w:space="0" w:color="auto"/>
      </w:divBdr>
    </w:div>
    <w:div w:id="914899006">
      <w:bodyDiv w:val="1"/>
      <w:marLeft w:val="0"/>
      <w:marRight w:val="0"/>
      <w:marTop w:val="0"/>
      <w:marBottom w:val="0"/>
      <w:divBdr>
        <w:top w:val="none" w:sz="0" w:space="0" w:color="auto"/>
        <w:left w:val="none" w:sz="0" w:space="0" w:color="auto"/>
        <w:bottom w:val="none" w:sz="0" w:space="0" w:color="auto"/>
        <w:right w:val="none" w:sz="0" w:space="0" w:color="auto"/>
      </w:divBdr>
    </w:div>
    <w:div w:id="919754464">
      <w:bodyDiv w:val="1"/>
      <w:marLeft w:val="0"/>
      <w:marRight w:val="0"/>
      <w:marTop w:val="0"/>
      <w:marBottom w:val="0"/>
      <w:divBdr>
        <w:top w:val="none" w:sz="0" w:space="0" w:color="auto"/>
        <w:left w:val="none" w:sz="0" w:space="0" w:color="auto"/>
        <w:bottom w:val="none" w:sz="0" w:space="0" w:color="auto"/>
        <w:right w:val="none" w:sz="0" w:space="0" w:color="auto"/>
      </w:divBdr>
    </w:div>
    <w:div w:id="920062926">
      <w:bodyDiv w:val="1"/>
      <w:marLeft w:val="0"/>
      <w:marRight w:val="0"/>
      <w:marTop w:val="0"/>
      <w:marBottom w:val="0"/>
      <w:divBdr>
        <w:top w:val="none" w:sz="0" w:space="0" w:color="auto"/>
        <w:left w:val="none" w:sz="0" w:space="0" w:color="auto"/>
        <w:bottom w:val="none" w:sz="0" w:space="0" w:color="auto"/>
        <w:right w:val="none" w:sz="0" w:space="0" w:color="auto"/>
      </w:divBdr>
    </w:div>
    <w:div w:id="941302247">
      <w:bodyDiv w:val="1"/>
      <w:marLeft w:val="0"/>
      <w:marRight w:val="0"/>
      <w:marTop w:val="0"/>
      <w:marBottom w:val="0"/>
      <w:divBdr>
        <w:top w:val="none" w:sz="0" w:space="0" w:color="auto"/>
        <w:left w:val="none" w:sz="0" w:space="0" w:color="auto"/>
        <w:bottom w:val="none" w:sz="0" w:space="0" w:color="auto"/>
        <w:right w:val="none" w:sz="0" w:space="0" w:color="auto"/>
      </w:divBdr>
    </w:div>
    <w:div w:id="945576360">
      <w:bodyDiv w:val="1"/>
      <w:marLeft w:val="0"/>
      <w:marRight w:val="0"/>
      <w:marTop w:val="0"/>
      <w:marBottom w:val="0"/>
      <w:divBdr>
        <w:top w:val="none" w:sz="0" w:space="0" w:color="auto"/>
        <w:left w:val="none" w:sz="0" w:space="0" w:color="auto"/>
        <w:bottom w:val="none" w:sz="0" w:space="0" w:color="auto"/>
        <w:right w:val="none" w:sz="0" w:space="0" w:color="auto"/>
      </w:divBdr>
    </w:div>
    <w:div w:id="947812155">
      <w:bodyDiv w:val="1"/>
      <w:marLeft w:val="0"/>
      <w:marRight w:val="0"/>
      <w:marTop w:val="0"/>
      <w:marBottom w:val="0"/>
      <w:divBdr>
        <w:top w:val="none" w:sz="0" w:space="0" w:color="auto"/>
        <w:left w:val="none" w:sz="0" w:space="0" w:color="auto"/>
        <w:bottom w:val="none" w:sz="0" w:space="0" w:color="auto"/>
        <w:right w:val="none" w:sz="0" w:space="0" w:color="auto"/>
      </w:divBdr>
    </w:div>
    <w:div w:id="959991305">
      <w:bodyDiv w:val="1"/>
      <w:marLeft w:val="0"/>
      <w:marRight w:val="0"/>
      <w:marTop w:val="0"/>
      <w:marBottom w:val="0"/>
      <w:divBdr>
        <w:top w:val="none" w:sz="0" w:space="0" w:color="auto"/>
        <w:left w:val="none" w:sz="0" w:space="0" w:color="auto"/>
        <w:bottom w:val="none" w:sz="0" w:space="0" w:color="auto"/>
        <w:right w:val="none" w:sz="0" w:space="0" w:color="auto"/>
      </w:divBdr>
    </w:div>
    <w:div w:id="964700392">
      <w:bodyDiv w:val="1"/>
      <w:marLeft w:val="0"/>
      <w:marRight w:val="0"/>
      <w:marTop w:val="0"/>
      <w:marBottom w:val="0"/>
      <w:divBdr>
        <w:top w:val="none" w:sz="0" w:space="0" w:color="auto"/>
        <w:left w:val="none" w:sz="0" w:space="0" w:color="auto"/>
        <w:bottom w:val="none" w:sz="0" w:space="0" w:color="auto"/>
        <w:right w:val="none" w:sz="0" w:space="0" w:color="auto"/>
      </w:divBdr>
    </w:div>
    <w:div w:id="972170612">
      <w:bodyDiv w:val="1"/>
      <w:marLeft w:val="0"/>
      <w:marRight w:val="0"/>
      <w:marTop w:val="0"/>
      <w:marBottom w:val="0"/>
      <w:divBdr>
        <w:top w:val="none" w:sz="0" w:space="0" w:color="auto"/>
        <w:left w:val="none" w:sz="0" w:space="0" w:color="auto"/>
        <w:bottom w:val="none" w:sz="0" w:space="0" w:color="auto"/>
        <w:right w:val="none" w:sz="0" w:space="0" w:color="auto"/>
      </w:divBdr>
    </w:div>
    <w:div w:id="972371650">
      <w:bodyDiv w:val="1"/>
      <w:marLeft w:val="0"/>
      <w:marRight w:val="0"/>
      <w:marTop w:val="0"/>
      <w:marBottom w:val="0"/>
      <w:divBdr>
        <w:top w:val="none" w:sz="0" w:space="0" w:color="auto"/>
        <w:left w:val="none" w:sz="0" w:space="0" w:color="auto"/>
        <w:bottom w:val="none" w:sz="0" w:space="0" w:color="auto"/>
        <w:right w:val="none" w:sz="0" w:space="0" w:color="auto"/>
      </w:divBdr>
    </w:div>
    <w:div w:id="1007712474">
      <w:bodyDiv w:val="1"/>
      <w:marLeft w:val="0"/>
      <w:marRight w:val="0"/>
      <w:marTop w:val="0"/>
      <w:marBottom w:val="0"/>
      <w:divBdr>
        <w:top w:val="none" w:sz="0" w:space="0" w:color="auto"/>
        <w:left w:val="none" w:sz="0" w:space="0" w:color="auto"/>
        <w:bottom w:val="none" w:sz="0" w:space="0" w:color="auto"/>
        <w:right w:val="none" w:sz="0" w:space="0" w:color="auto"/>
      </w:divBdr>
    </w:div>
    <w:div w:id="1008756943">
      <w:bodyDiv w:val="1"/>
      <w:marLeft w:val="0"/>
      <w:marRight w:val="0"/>
      <w:marTop w:val="0"/>
      <w:marBottom w:val="0"/>
      <w:divBdr>
        <w:top w:val="none" w:sz="0" w:space="0" w:color="auto"/>
        <w:left w:val="none" w:sz="0" w:space="0" w:color="auto"/>
        <w:bottom w:val="none" w:sz="0" w:space="0" w:color="auto"/>
        <w:right w:val="none" w:sz="0" w:space="0" w:color="auto"/>
      </w:divBdr>
    </w:div>
    <w:div w:id="1016809440">
      <w:bodyDiv w:val="1"/>
      <w:marLeft w:val="0"/>
      <w:marRight w:val="0"/>
      <w:marTop w:val="0"/>
      <w:marBottom w:val="0"/>
      <w:divBdr>
        <w:top w:val="none" w:sz="0" w:space="0" w:color="auto"/>
        <w:left w:val="none" w:sz="0" w:space="0" w:color="auto"/>
        <w:bottom w:val="none" w:sz="0" w:space="0" w:color="auto"/>
        <w:right w:val="none" w:sz="0" w:space="0" w:color="auto"/>
      </w:divBdr>
    </w:div>
    <w:div w:id="1020400944">
      <w:bodyDiv w:val="1"/>
      <w:marLeft w:val="0"/>
      <w:marRight w:val="0"/>
      <w:marTop w:val="0"/>
      <w:marBottom w:val="0"/>
      <w:divBdr>
        <w:top w:val="none" w:sz="0" w:space="0" w:color="auto"/>
        <w:left w:val="none" w:sz="0" w:space="0" w:color="auto"/>
        <w:bottom w:val="none" w:sz="0" w:space="0" w:color="auto"/>
        <w:right w:val="none" w:sz="0" w:space="0" w:color="auto"/>
      </w:divBdr>
    </w:div>
    <w:div w:id="1035886560">
      <w:bodyDiv w:val="1"/>
      <w:marLeft w:val="0"/>
      <w:marRight w:val="0"/>
      <w:marTop w:val="0"/>
      <w:marBottom w:val="0"/>
      <w:divBdr>
        <w:top w:val="none" w:sz="0" w:space="0" w:color="auto"/>
        <w:left w:val="none" w:sz="0" w:space="0" w:color="auto"/>
        <w:bottom w:val="none" w:sz="0" w:space="0" w:color="auto"/>
        <w:right w:val="none" w:sz="0" w:space="0" w:color="auto"/>
      </w:divBdr>
    </w:div>
    <w:div w:id="1038311134">
      <w:bodyDiv w:val="1"/>
      <w:marLeft w:val="0"/>
      <w:marRight w:val="0"/>
      <w:marTop w:val="0"/>
      <w:marBottom w:val="0"/>
      <w:divBdr>
        <w:top w:val="none" w:sz="0" w:space="0" w:color="auto"/>
        <w:left w:val="none" w:sz="0" w:space="0" w:color="auto"/>
        <w:bottom w:val="none" w:sz="0" w:space="0" w:color="auto"/>
        <w:right w:val="none" w:sz="0" w:space="0" w:color="auto"/>
      </w:divBdr>
    </w:div>
    <w:div w:id="1048990832">
      <w:bodyDiv w:val="1"/>
      <w:marLeft w:val="0"/>
      <w:marRight w:val="0"/>
      <w:marTop w:val="0"/>
      <w:marBottom w:val="0"/>
      <w:divBdr>
        <w:top w:val="none" w:sz="0" w:space="0" w:color="auto"/>
        <w:left w:val="none" w:sz="0" w:space="0" w:color="auto"/>
        <w:bottom w:val="none" w:sz="0" w:space="0" w:color="auto"/>
        <w:right w:val="none" w:sz="0" w:space="0" w:color="auto"/>
      </w:divBdr>
    </w:div>
    <w:div w:id="1054280206">
      <w:bodyDiv w:val="1"/>
      <w:marLeft w:val="0"/>
      <w:marRight w:val="0"/>
      <w:marTop w:val="0"/>
      <w:marBottom w:val="0"/>
      <w:divBdr>
        <w:top w:val="none" w:sz="0" w:space="0" w:color="auto"/>
        <w:left w:val="none" w:sz="0" w:space="0" w:color="auto"/>
        <w:bottom w:val="none" w:sz="0" w:space="0" w:color="auto"/>
        <w:right w:val="none" w:sz="0" w:space="0" w:color="auto"/>
      </w:divBdr>
    </w:div>
    <w:div w:id="1072972446">
      <w:bodyDiv w:val="1"/>
      <w:marLeft w:val="0"/>
      <w:marRight w:val="0"/>
      <w:marTop w:val="0"/>
      <w:marBottom w:val="0"/>
      <w:divBdr>
        <w:top w:val="none" w:sz="0" w:space="0" w:color="auto"/>
        <w:left w:val="none" w:sz="0" w:space="0" w:color="auto"/>
        <w:bottom w:val="none" w:sz="0" w:space="0" w:color="auto"/>
        <w:right w:val="none" w:sz="0" w:space="0" w:color="auto"/>
      </w:divBdr>
    </w:div>
    <w:div w:id="1090547008">
      <w:bodyDiv w:val="1"/>
      <w:marLeft w:val="0"/>
      <w:marRight w:val="0"/>
      <w:marTop w:val="0"/>
      <w:marBottom w:val="0"/>
      <w:divBdr>
        <w:top w:val="none" w:sz="0" w:space="0" w:color="auto"/>
        <w:left w:val="none" w:sz="0" w:space="0" w:color="auto"/>
        <w:bottom w:val="none" w:sz="0" w:space="0" w:color="auto"/>
        <w:right w:val="none" w:sz="0" w:space="0" w:color="auto"/>
      </w:divBdr>
    </w:div>
    <w:div w:id="1097750469">
      <w:bodyDiv w:val="1"/>
      <w:marLeft w:val="0"/>
      <w:marRight w:val="0"/>
      <w:marTop w:val="0"/>
      <w:marBottom w:val="0"/>
      <w:divBdr>
        <w:top w:val="none" w:sz="0" w:space="0" w:color="auto"/>
        <w:left w:val="none" w:sz="0" w:space="0" w:color="auto"/>
        <w:bottom w:val="none" w:sz="0" w:space="0" w:color="auto"/>
        <w:right w:val="none" w:sz="0" w:space="0" w:color="auto"/>
      </w:divBdr>
    </w:div>
    <w:div w:id="1101293888">
      <w:bodyDiv w:val="1"/>
      <w:marLeft w:val="0"/>
      <w:marRight w:val="0"/>
      <w:marTop w:val="0"/>
      <w:marBottom w:val="0"/>
      <w:divBdr>
        <w:top w:val="none" w:sz="0" w:space="0" w:color="auto"/>
        <w:left w:val="none" w:sz="0" w:space="0" w:color="auto"/>
        <w:bottom w:val="none" w:sz="0" w:space="0" w:color="auto"/>
        <w:right w:val="none" w:sz="0" w:space="0" w:color="auto"/>
      </w:divBdr>
    </w:div>
    <w:div w:id="1104687605">
      <w:bodyDiv w:val="1"/>
      <w:marLeft w:val="0"/>
      <w:marRight w:val="0"/>
      <w:marTop w:val="0"/>
      <w:marBottom w:val="0"/>
      <w:divBdr>
        <w:top w:val="none" w:sz="0" w:space="0" w:color="auto"/>
        <w:left w:val="none" w:sz="0" w:space="0" w:color="auto"/>
        <w:bottom w:val="none" w:sz="0" w:space="0" w:color="auto"/>
        <w:right w:val="none" w:sz="0" w:space="0" w:color="auto"/>
      </w:divBdr>
    </w:div>
    <w:div w:id="1115559562">
      <w:bodyDiv w:val="1"/>
      <w:marLeft w:val="0"/>
      <w:marRight w:val="0"/>
      <w:marTop w:val="0"/>
      <w:marBottom w:val="0"/>
      <w:divBdr>
        <w:top w:val="none" w:sz="0" w:space="0" w:color="auto"/>
        <w:left w:val="none" w:sz="0" w:space="0" w:color="auto"/>
        <w:bottom w:val="none" w:sz="0" w:space="0" w:color="auto"/>
        <w:right w:val="none" w:sz="0" w:space="0" w:color="auto"/>
      </w:divBdr>
    </w:div>
    <w:div w:id="1116831688">
      <w:bodyDiv w:val="1"/>
      <w:marLeft w:val="0"/>
      <w:marRight w:val="0"/>
      <w:marTop w:val="0"/>
      <w:marBottom w:val="0"/>
      <w:divBdr>
        <w:top w:val="none" w:sz="0" w:space="0" w:color="auto"/>
        <w:left w:val="none" w:sz="0" w:space="0" w:color="auto"/>
        <w:bottom w:val="none" w:sz="0" w:space="0" w:color="auto"/>
        <w:right w:val="none" w:sz="0" w:space="0" w:color="auto"/>
      </w:divBdr>
    </w:div>
    <w:div w:id="1123571175">
      <w:bodyDiv w:val="1"/>
      <w:marLeft w:val="0"/>
      <w:marRight w:val="0"/>
      <w:marTop w:val="0"/>
      <w:marBottom w:val="0"/>
      <w:divBdr>
        <w:top w:val="none" w:sz="0" w:space="0" w:color="auto"/>
        <w:left w:val="none" w:sz="0" w:space="0" w:color="auto"/>
        <w:bottom w:val="none" w:sz="0" w:space="0" w:color="auto"/>
        <w:right w:val="none" w:sz="0" w:space="0" w:color="auto"/>
      </w:divBdr>
    </w:div>
    <w:div w:id="1128352370">
      <w:bodyDiv w:val="1"/>
      <w:marLeft w:val="0"/>
      <w:marRight w:val="0"/>
      <w:marTop w:val="0"/>
      <w:marBottom w:val="0"/>
      <w:divBdr>
        <w:top w:val="none" w:sz="0" w:space="0" w:color="auto"/>
        <w:left w:val="none" w:sz="0" w:space="0" w:color="auto"/>
        <w:bottom w:val="none" w:sz="0" w:space="0" w:color="auto"/>
        <w:right w:val="none" w:sz="0" w:space="0" w:color="auto"/>
      </w:divBdr>
    </w:div>
    <w:div w:id="1138953368">
      <w:bodyDiv w:val="1"/>
      <w:marLeft w:val="0"/>
      <w:marRight w:val="0"/>
      <w:marTop w:val="0"/>
      <w:marBottom w:val="0"/>
      <w:divBdr>
        <w:top w:val="none" w:sz="0" w:space="0" w:color="auto"/>
        <w:left w:val="none" w:sz="0" w:space="0" w:color="auto"/>
        <w:bottom w:val="none" w:sz="0" w:space="0" w:color="auto"/>
        <w:right w:val="none" w:sz="0" w:space="0" w:color="auto"/>
      </w:divBdr>
    </w:div>
    <w:div w:id="1155411990">
      <w:bodyDiv w:val="1"/>
      <w:marLeft w:val="0"/>
      <w:marRight w:val="0"/>
      <w:marTop w:val="0"/>
      <w:marBottom w:val="0"/>
      <w:divBdr>
        <w:top w:val="none" w:sz="0" w:space="0" w:color="auto"/>
        <w:left w:val="none" w:sz="0" w:space="0" w:color="auto"/>
        <w:bottom w:val="none" w:sz="0" w:space="0" w:color="auto"/>
        <w:right w:val="none" w:sz="0" w:space="0" w:color="auto"/>
      </w:divBdr>
    </w:div>
    <w:div w:id="1157456113">
      <w:bodyDiv w:val="1"/>
      <w:marLeft w:val="0"/>
      <w:marRight w:val="0"/>
      <w:marTop w:val="0"/>
      <w:marBottom w:val="0"/>
      <w:divBdr>
        <w:top w:val="none" w:sz="0" w:space="0" w:color="auto"/>
        <w:left w:val="none" w:sz="0" w:space="0" w:color="auto"/>
        <w:bottom w:val="none" w:sz="0" w:space="0" w:color="auto"/>
        <w:right w:val="none" w:sz="0" w:space="0" w:color="auto"/>
      </w:divBdr>
    </w:div>
    <w:div w:id="1160658011">
      <w:bodyDiv w:val="1"/>
      <w:marLeft w:val="0"/>
      <w:marRight w:val="0"/>
      <w:marTop w:val="0"/>
      <w:marBottom w:val="0"/>
      <w:divBdr>
        <w:top w:val="none" w:sz="0" w:space="0" w:color="auto"/>
        <w:left w:val="none" w:sz="0" w:space="0" w:color="auto"/>
        <w:bottom w:val="none" w:sz="0" w:space="0" w:color="auto"/>
        <w:right w:val="none" w:sz="0" w:space="0" w:color="auto"/>
      </w:divBdr>
    </w:div>
    <w:div w:id="1175144239">
      <w:bodyDiv w:val="1"/>
      <w:marLeft w:val="0"/>
      <w:marRight w:val="0"/>
      <w:marTop w:val="0"/>
      <w:marBottom w:val="0"/>
      <w:divBdr>
        <w:top w:val="none" w:sz="0" w:space="0" w:color="auto"/>
        <w:left w:val="none" w:sz="0" w:space="0" w:color="auto"/>
        <w:bottom w:val="none" w:sz="0" w:space="0" w:color="auto"/>
        <w:right w:val="none" w:sz="0" w:space="0" w:color="auto"/>
      </w:divBdr>
    </w:div>
    <w:div w:id="1179928115">
      <w:bodyDiv w:val="1"/>
      <w:marLeft w:val="0"/>
      <w:marRight w:val="0"/>
      <w:marTop w:val="0"/>
      <w:marBottom w:val="0"/>
      <w:divBdr>
        <w:top w:val="none" w:sz="0" w:space="0" w:color="auto"/>
        <w:left w:val="none" w:sz="0" w:space="0" w:color="auto"/>
        <w:bottom w:val="none" w:sz="0" w:space="0" w:color="auto"/>
        <w:right w:val="none" w:sz="0" w:space="0" w:color="auto"/>
      </w:divBdr>
    </w:div>
    <w:div w:id="1182210327">
      <w:bodyDiv w:val="1"/>
      <w:marLeft w:val="0"/>
      <w:marRight w:val="0"/>
      <w:marTop w:val="0"/>
      <w:marBottom w:val="0"/>
      <w:divBdr>
        <w:top w:val="none" w:sz="0" w:space="0" w:color="auto"/>
        <w:left w:val="none" w:sz="0" w:space="0" w:color="auto"/>
        <w:bottom w:val="none" w:sz="0" w:space="0" w:color="auto"/>
        <w:right w:val="none" w:sz="0" w:space="0" w:color="auto"/>
      </w:divBdr>
    </w:div>
    <w:div w:id="1195773916">
      <w:bodyDiv w:val="1"/>
      <w:marLeft w:val="0"/>
      <w:marRight w:val="0"/>
      <w:marTop w:val="0"/>
      <w:marBottom w:val="0"/>
      <w:divBdr>
        <w:top w:val="none" w:sz="0" w:space="0" w:color="auto"/>
        <w:left w:val="none" w:sz="0" w:space="0" w:color="auto"/>
        <w:bottom w:val="none" w:sz="0" w:space="0" w:color="auto"/>
        <w:right w:val="none" w:sz="0" w:space="0" w:color="auto"/>
      </w:divBdr>
    </w:div>
    <w:div w:id="1197157399">
      <w:bodyDiv w:val="1"/>
      <w:marLeft w:val="0"/>
      <w:marRight w:val="0"/>
      <w:marTop w:val="0"/>
      <w:marBottom w:val="0"/>
      <w:divBdr>
        <w:top w:val="none" w:sz="0" w:space="0" w:color="auto"/>
        <w:left w:val="none" w:sz="0" w:space="0" w:color="auto"/>
        <w:bottom w:val="none" w:sz="0" w:space="0" w:color="auto"/>
        <w:right w:val="none" w:sz="0" w:space="0" w:color="auto"/>
      </w:divBdr>
    </w:div>
    <w:div w:id="1198395190">
      <w:bodyDiv w:val="1"/>
      <w:marLeft w:val="0"/>
      <w:marRight w:val="0"/>
      <w:marTop w:val="0"/>
      <w:marBottom w:val="0"/>
      <w:divBdr>
        <w:top w:val="none" w:sz="0" w:space="0" w:color="auto"/>
        <w:left w:val="none" w:sz="0" w:space="0" w:color="auto"/>
        <w:bottom w:val="none" w:sz="0" w:space="0" w:color="auto"/>
        <w:right w:val="none" w:sz="0" w:space="0" w:color="auto"/>
      </w:divBdr>
    </w:div>
    <w:div w:id="1212620897">
      <w:bodyDiv w:val="1"/>
      <w:marLeft w:val="0"/>
      <w:marRight w:val="0"/>
      <w:marTop w:val="0"/>
      <w:marBottom w:val="0"/>
      <w:divBdr>
        <w:top w:val="none" w:sz="0" w:space="0" w:color="auto"/>
        <w:left w:val="none" w:sz="0" w:space="0" w:color="auto"/>
        <w:bottom w:val="none" w:sz="0" w:space="0" w:color="auto"/>
        <w:right w:val="none" w:sz="0" w:space="0" w:color="auto"/>
      </w:divBdr>
    </w:div>
    <w:div w:id="1215506535">
      <w:bodyDiv w:val="1"/>
      <w:marLeft w:val="0"/>
      <w:marRight w:val="0"/>
      <w:marTop w:val="0"/>
      <w:marBottom w:val="0"/>
      <w:divBdr>
        <w:top w:val="none" w:sz="0" w:space="0" w:color="auto"/>
        <w:left w:val="none" w:sz="0" w:space="0" w:color="auto"/>
        <w:bottom w:val="none" w:sz="0" w:space="0" w:color="auto"/>
        <w:right w:val="none" w:sz="0" w:space="0" w:color="auto"/>
      </w:divBdr>
    </w:div>
    <w:div w:id="1215702165">
      <w:bodyDiv w:val="1"/>
      <w:marLeft w:val="0"/>
      <w:marRight w:val="0"/>
      <w:marTop w:val="0"/>
      <w:marBottom w:val="0"/>
      <w:divBdr>
        <w:top w:val="none" w:sz="0" w:space="0" w:color="auto"/>
        <w:left w:val="none" w:sz="0" w:space="0" w:color="auto"/>
        <w:bottom w:val="none" w:sz="0" w:space="0" w:color="auto"/>
        <w:right w:val="none" w:sz="0" w:space="0" w:color="auto"/>
      </w:divBdr>
    </w:div>
    <w:div w:id="1224757961">
      <w:bodyDiv w:val="1"/>
      <w:marLeft w:val="0"/>
      <w:marRight w:val="0"/>
      <w:marTop w:val="0"/>
      <w:marBottom w:val="0"/>
      <w:divBdr>
        <w:top w:val="none" w:sz="0" w:space="0" w:color="auto"/>
        <w:left w:val="none" w:sz="0" w:space="0" w:color="auto"/>
        <w:bottom w:val="none" w:sz="0" w:space="0" w:color="auto"/>
        <w:right w:val="none" w:sz="0" w:space="0" w:color="auto"/>
      </w:divBdr>
    </w:div>
    <w:div w:id="1228229746">
      <w:bodyDiv w:val="1"/>
      <w:marLeft w:val="0"/>
      <w:marRight w:val="0"/>
      <w:marTop w:val="0"/>
      <w:marBottom w:val="0"/>
      <w:divBdr>
        <w:top w:val="none" w:sz="0" w:space="0" w:color="auto"/>
        <w:left w:val="none" w:sz="0" w:space="0" w:color="auto"/>
        <w:bottom w:val="none" w:sz="0" w:space="0" w:color="auto"/>
        <w:right w:val="none" w:sz="0" w:space="0" w:color="auto"/>
      </w:divBdr>
    </w:div>
    <w:div w:id="1233081024">
      <w:bodyDiv w:val="1"/>
      <w:marLeft w:val="0"/>
      <w:marRight w:val="0"/>
      <w:marTop w:val="0"/>
      <w:marBottom w:val="0"/>
      <w:divBdr>
        <w:top w:val="none" w:sz="0" w:space="0" w:color="auto"/>
        <w:left w:val="none" w:sz="0" w:space="0" w:color="auto"/>
        <w:bottom w:val="none" w:sz="0" w:space="0" w:color="auto"/>
        <w:right w:val="none" w:sz="0" w:space="0" w:color="auto"/>
      </w:divBdr>
    </w:div>
    <w:div w:id="1235317010">
      <w:bodyDiv w:val="1"/>
      <w:marLeft w:val="0"/>
      <w:marRight w:val="0"/>
      <w:marTop w:val="0"/>
      <w:marBottom w:val="0"/>
      <w:divBdr>
        <w:top w:val="none" w:sz="0" w:space="0" w:color="auto"/>
        <w:left w:val="none" w:sz="0" w:space="0" w:color="auto"/>
        <w:bottom w:val="none" w:sz="0" w:space="0" w:color="auto"/>
        <w:right w:val="none" w:sz="0" w:space="0" w:color="auto"/>
      </w:divBdr>
    </w:div>
    <w:div w:id="1235823303">
      <w:bodyDiv w:val="1"/>
      <w:marLeft w:val="0"/>
      <w:marRight w:val="0"/>
      <w:marTop w:val="0"/>
      <w:marBottom w:val="0"/>
      <w:divBdr>
        <w:top w:val="none" w:sz="0" w:space="0" w:color="auto"/>
        <w:left w:val="none" w:sz="0" w:space="0" w:color="auto"/>
        <w:bottom w:val="none" w:sz="0" w:space="0" w:color="auto"/>
        <w:right w:val="none" w:sz="0" w:space="0" w:color="auto"/>
      </w:divBdr>
    </w:div>
    <w:div w:id="1237784212">
      <w:bodyDiv w:val="1"/>
      <w:marLeft w:val="0"/>
      <w:marRight w:val="0"/>
      <w:marTop w:val="0"/>
      <w:marBottom w:val="0"/>
      <w:divBdr>
        <w:top w:val="none" w:sz="0" w:space="0" w:color="auto"/>
        <w:left w:val="none" w:sz="0" w:space="0" w:color="auto"/>
        <w:bottom w:val="none" w:sz="0" w:space="0" w:color="auto"/>
        <w:right w:val="none" w:sz="0" w:space="0" w:color="auto"/>
      </w:divBdr>
    </w:div>
    <w:div w:id="1242183687">
      <w:bodyDiv w:val="1"/>
      <w:marLeft w:val="0"/>
      <w:marRight w:val="0"/>
      <w:marTop w:val="0"/>
      <w:marBottom w:val="0"/>
      <w:divBdr>
        <w:top w:val="none" w:sz="0" w:space="0" w:color="auto"/>
        <w:left w:val="none" w:sz="0" w:space="0" w:color="auto"/>
        <w:bottom w:val="none" w:sz="0" w:space="0" w:color="auto"/>
        <w:right w:val="none" w:sz="0" w:space="0" w:color="auto"/>
      </w:divBdr>
    </w:div>
    <w:div w:id="1247108750">
      <w:bodyDiv w:val="1"/>
      <w:marLeft w:val="0"/>
      <w:marRight w:val="0"/>
      <w:marTop w:val="0"/>
      <w:marBottom w:val="0"/>
      <w:divBdr>
        <w:top w:val="none" w:sz="0" w:space="0" w:color="auto"/>
        <w:left w:val="none" w:sz="0" w:space="0" w:color="auto"/>
        <w:bottom w:val="none" w:sz="0" w:space="0" w:color="auto"/>
        <w:right w:val="none" w:sz="0" w:space="0" w:color="auto"/>
      </w:divBdr>
    </w:div>
    <w:div w:id="1258103222">
      <w:bodyDiv w:val="1"/>
      <w:marLeft w:val="0"/>
      <w:marRight w:val="0"/>
      <w:marTop w:val="0"/>
      <w:marBottom w:val="0"/>
      <w:divBdr>
        <w:top w:val="none" w:sz="0" w:space="0" w:color="auto"/>
        <w:left w:val="none" w:sz="0" w:space="0" w:color="auto"/>
        <w:bottom w:val="none" w:sz="0" w:space="0" w:color="auto"/>
        <w:right w:val="none" w:sz="0" w:space="0" w:color="auto"/>
      </w:divBdr>
    </w:div>
    <w:div w:id="1263951879">
      <w:bodyDiv w:val="1"/>
      <w:marLeft w:val="0"/>
      <w:marRight w:val="0"/>
      <w:marTop w:val="0"/>
      <w:marBottom w:val="0"/>
      <w:divBdr>
        <w:top w:val="none" w:sz="0" w:space="0" w:color="auto"/>
        <w:left w:val="none" w:sz="0" w:space="0" w:color="auto"/>
        <w:bottom w:val="none" w:sz="0" w:space="0" w:color="auto"/>
        <w:right w:val="none" w:sz="0" w:space="0" w:color="auto"/>
      </w:divBdr>
    </w:div>
    <w:div w:id="1267931199">
      <w:bodyDiv w:val="1"/>
      <w:marLeft w:val="0"/>
      <w:marRight w:val="0"/>
      <w:marTop w:val="0"/>
      <w:marBottom w:val="0"/>
      <w:divBdr>
        <w:top w:val="none" w:sz="0" w:space="0" w:color="auto"/>
        <w:left w:val="none" w:sz="0" w:space="0" w:color="auto"/>
        <w:bottom w:val="none" w:sz="0" w:space="0" w:color="auto"/>
        <w:right w:val="none" w:sz="0" w:space="0" w:color="auto"/>
      </w:divBdr>
    </w:div>
    <w:div w:id="1270816031">
      <w:bodyDiv w:val="1"/>
      <w:marLeft w:val="0"/>
      <w:marRight w:val="0"/>
      <w:marTop w:val="0"/>
      <w:marBottom w:val="0"/>
      <w:divBdr>
        <w:top w:val="none" w:sz="0" w:space="0" w:color="auto"/>
        <w:left w:val="none" w:sz="0" w:space="0" w:color="auto"/>
        <w:bottom w:val="none" w:sz="0" w:space="0" w:color="auto"/>
        <w:right w:val="none" w:sz="0" w:space="0" w:color="auto"/>
      </w:divBdr>
    </w:div>
    <w:div w:id="1275552981">
      <w:bodyDiv w:val="1"/>
      <w:marLeft w:val="0"/>
      <w:marRight w:val="0"/>
      <w:marTop w:val="0"/>
      <w:marBottom w:val="0"/>
      <w:divBdr>
        <w:top w:val="none" w:sz="0" w:space="0" w:color="auto"/>
        <w:left w:val="none" w:sz="0" w:space="0" w:color="auto"/>
        <w:bottom w:val="none" w:sz="0" w:space="0" w:color="auto"/>
        <w:right w:val="none" w:sz="0" w:space="0" w:color="auto"/>
      </w:divBdr>
    </w:div>
    <w:div w:id="1284269105">
      <w:bodyDiv w:val="1"/>
      <w:marLeft w:val="0"/>
      <w:marRight w:val="0"/>
      <w:marTop w:val="0"/>
      <w:marBottom w:val="0"/>
      <w:divBdr>
        <w:top w:val="none" w:sz="0" w:space="0" w:color="auto"/>
        <w:left w:val="none" w:sz="0" w:space="0" w:color="auto"/>
        <w:bottom w:val="none" w:sz="0" w:space="0" w:color="auto"/>
        <w:right w:val="none" w:sz="0" w:space="0" w:color="auto"/>
      </w:divBdr>
    </w:div>
    <w:div w:id="1284269610">
      <w:bodyDiv w:val="1"/>
      <w:marLeft w:val="0"/>
      <w:marRight w:val="0"/>
      <w:marTop w:val="0"/>
      <w:marBottom w:val="0"/>
      <w:divBdr>
        <w:top w:val="none" w:sz="0" w:space="0" w:color="auto"/>
        <w:left w:val="none" w:sz="0" w:space="0" w:color="auto"/>
        <w:bottom w:val="none" w:sz="0" w:space="0" w:color="auto"/>
        <w:right w:val="none" w:sz="0" w:space="0" w:color="auto"/>
      </w:divBdr>
    </w:div>
    <w:div w:id="1294794936">
      <w:bodyDiv w:val="1"/>
      <w:marLeft w:val="0"/>
      <w:marRight w:val="0"/>
      <w:marTop w:val="0"/>
      <w:marBottom w:val="0"/>
      <w:divBdr>
        <w:top w:val="none" w:sz="0" w:space="0" w:color="auto"/>
        <w:left w:val="none" w:sz="0" w:space="0" w:color="auto"/>
        <w:bottom w:val="none" w:sz="0" w:space="0" w:color="auto"/>
        <w:right w:val="none" w:sz="0" w:space="0" w:color="auto"/>
      </w:divBdr>
    </w:div>
    <w:div w:id="1313370681">
      <w:bodyDiv w:val="1"/>
      <w:marLeft w:val="0"/>
      <w:marRight w:val="0"/>
      <w:marTop w:val="0"/>
      <w:marBottom w:val="0"/>
      <w:divBdr>
        <w:top w:val="none" w:sz="0" w:space="0" w:color="auto"/>
        <w:left w:val="none" w:sz="0" w:space="0" w:color="auto"/>
        <w:bottom w:val="none" w:sz="0" w:space="0" w:color="auto"/>
        <w:right w:val="none" w:sz="0" w:space="0" w:color="auto"/>
      </w:divBdr>
    </w:div>
    <w:div w:id="1315720541">
      <w:bodyDiv w:val="1"/>
      <w:marLeft w:val="0"/>
      <w:marRight w:val="0"/>
      <w:marTop w:val="0"/>
      <w:marBottom w:val="0"/>
      <w:divBdr>
        <w:top w:val="none" w:sz="0" w:space="0" w:color="auto"/>
        <w:left w:val="none" w:sz="0" w:space="0" w:color="auto"/>
        <w:bottom w:val="none" w:sz="0" w:space="0" w:color="auto"/>
        <w:right w:val="none" w:sz="0" w:space="0" w:color="auto"/>
      </w:divBdr>
    </w:div>
    <w:div w:id="1316101630">
      <w:bodyDiv w:val="1"/>
      <w:marLeft w:val="0"/>
      <w:marRight w:val="0"/>
      <w:marTop w:val="0"/>
      <w:marBottom w:val="0"/>
      <w:divBdr>
        <w:top w:val="none" w:sz="0" w:space="0" w:color="auto"/>
        <w:left w:val="none" w:sz="0" w:space="0" w:color="auto"/>
        <w:bottom w:val="none" w:sz="0" w:space="0" w:color="auto"/>
        <w:right w:val="none" w:sz="0" w:space="0" w:color="auto"/>
      </w:divBdr>
    </w:div>
    <w:div w:id="1318458368">
      <w:bodyDiv w:val="1"/>
      <w:marLeft w:val="0"/>
      <w:marRight w:val="0"/>
      <w:marTop w:val="0"/>
      <w:marBottom w:val="0"/>
      <w:divBdr>
        <w:top w:val="none" w:sz="0" w:space="0" w:color="auto"/>
        <w:left w:val="none" w:sz="0" w:space="0" w:color="auto"/>
        <w:bottom w:val="none" w:sz="0" w:space="0" w:color="auto"/>
        <w:right w:val="none" w:sz="0" w:space="0" w:color="auto"/>
      </w:divBdr>
    </w:div>
    <w:div w:id="1339388658">
      <w:bodyDiv w:val="1"/>
      <w:marLeft w:val="0"/>
      <w:marRight w:val="0"/>
      <w:marTop w:val="0"/>
      <w:marBottom w:val="0"/>
      <w:divBdr>
        <w:top w:val="none" w:sz="0" w:space="0" w:color="auto"/>
        <w:left w:val="none" w:sz="0" w:space="0" w:color="auto"/>
        <w:bottom w:val="none" w:sz="0" w:space="0" w:color="auto"/>
        <w:right w:val="none" w:sz="0" w:space="0" w:color="auto"/>
      </w:divBdr>
    </w:div>
    <w:div w:id="1353218245">
      <w:bodyDiv w:val="1"/>
      <w:marLeft w:val="0"/>
      <w:marRight w:val="0"/>
      <w:marTop w:val="0"/>
      <w:marBottom w:val="0"/>
      <w:divBdr>
        <w:top w:val="none" w:sz="0" w:space="0" w:color="auto"/>
        <w:left w:val="none" w:sz="0" w:space="0" w:color="auto"/>
        <w:bottom w:val="none" w:sz="0" w:space="0" w:color="auto"/>
        <w:right w:val="none" w:sz="0" w:space="0" w:color="auto"/>
      </w:divBdr>
    </w:div>
    <w:div w:id="1361668464">
      <w:bodyDiv w:val="1"/>
      <w:marLeft w:val="0"/>
      <w:marRight w:val="0"/>
      <w:marTop w:val="0"/>
      <w:marBottom w:val="0"/>
      <w:divBdr>
        <w:top w:val="none" w:sz="0" w:space="0" w:color="auto"/>
        <w:left w:val="none" w:sz="0" w:space="0" w:color="auto"/>
        <w:bottom w:val="none" w:sz="0" w:space="0" w:color="auto"/>
        <w:right w:val="none" w:sz="0" w:space="0" w:color="auto"/>
      </w:divBdr>
    </w:div>
    <w:div w:id="1369985002">
      <w:bodyDiv w:val="1"/>
      <w:marLeft w:val="0"/>
      <w:marRight w:val="0"/>
      <w:marTop w:val="0"/>
      <w:marBottom w:val="0"/>
      <w:divBdr>
        <w:top w:val="none" w:sz="0" w:space="0" w:color="auto"/>
        <w:left w:val="none" w:sz="0" w:space="0" w:color="auto"/>
        <w:bottom w:val="none" w:sz="0" w:space="0" w:color="auto"/>
        <w:right w:val="none" w:sz="0" w:space="0" w:color="auto"/>
      </w:divBdr>
    </w:div>
    <w:div w:id="1377730469">
      <w:bodyDiv w:val="1"/>
      <w:marLeft w:val="0"/>
      <w:marRight w:val="0"/>
      <w:marTop w:val="0"/>
      <w:marBottom w:val="0"/>
      <w:divBdr>
        <w:top w:val="none" w:sz="0" w:space="0" w:color="auto"/>
        <w:left w:val="none" w:sz="0" w:space="0" w:color="auto"/>
        <w:bottom w:val="none" w:sz="0" w:space="0" w:color="auto"/>
        <w:right w:val="none" w:sz="0" w:space="0" w:color="auto"/>
      </w:divBdr>
    </w:div>
    <w:div w:id="1404453915">
      <w:bodyDiv w:val="1"/>
      <w:marLeft w:val="0"/>
      <w:marRight w:val="0"/>
      <w:marTop w:val="0"/>
      <w:marBottom w:val="0"/>
      <w:divBdr>
        <w:top w:val="none" w:sz="0" w:space="0" w:color="auto"/>
        <w:left w:val="none" w:sz="0" w:space="0" w:color="auto"/>
        <w:bottom w:val="none" w:sz="0" w:space="0" w:color="auto"/>
        <w:right w:val="none" w:sz="0" w:space="0" w:color="auto"/>
      </w:divBdr>
    </w:div>
    <w:div w:id="1405569686">
      <w:bodyDiv w:val="1"/>
      <w:marLeft w:val="0"/>
      <w:marRight w:val="0"/>
      <w:marTop w:val="0"/>
      <w:marBottom w:val="0"/>
      <w:divBdr>
        <w:top w:val="none" w:sz="0" w:space="0" w:color="auto"/>
        <w:left w:val="none" w:sz="0" w:space="0" w:color="auto"/>
        <w:bottom w:val="none" w:sz="0" w:space="0" w:color="auto"/>
        <w:right w:val="none" w:sz="0" w:space="0" w:color="auto"/>
      </w:divBdr>
    </w:div>
    <w:div w:id="1425877242">
      <w:bodyDiv w:val="1"/>
      <w:marLeft w:val="0"/>
      <w:marRight w:val="0"/>
      <w:marTop w:val="0"/>
      <w:marBottom w:val="0"/>
      <w:divBdr>
        <w:top w:val="none" w:sz="0" w:space="0" w:color="auto"/>
        <w:left w:val="none" w:sz="0" w:space="0" w:color="auto"/>
        <w:bottom w:val="none" w:sz="0" w:space="0" w:color="auto"/>
        <w:right w:val="none" w:sz="0" w:space="0" w:color="auto"/>
      </w:divBdr>
    </w:div>
    <w:div w:id="1427114538">
      <w:bodyDiv w:val="1"/>
      <w:marLeft w:val="0"/>
      <w:marRight w:val="0"/>
      <w:marTop w:val="0"/>
      <w:marBottom w:val="0"/>
      <w:divBdr>
        <w:top w:val="none" w:sz="0" w:space="0" w:color="auto"/>
        <w:left w:val="none" w:sz="0" w:space="0" w:color="auto"/>
        <w:bottom w:val="none" w:sz="0" w:space="0" w:color="auto"/>
        <w:right w:val="none" w:sz="0" w:space="0" w:color="auto"/>
      </w:divBdr>
    </w:div>
    <w:div w:id="1428192560">
      <w:bodyDiv w:val="1"/>
      <w:marLeft w:val="0"/>
      <w:marRight w:val="0"/>
      <w:marTop w:val="0"/>
      <w:marBottom w:val="0"/>
      <w:divBdr>
        <w:top w:val="none" w:sz="0" w:space="0" w:color="auto"/>
        <w:left w:val="none" w:sz="0" w:space="0" w:color="auto"/>
        <w:bottom w:val="none" w:sz="0" w:space="0" w:color="auto"/>
        <w:right w:val="none" w:sz="0" w:space="0" w:color="auto"/>
      </w:divBdr>
    </w:div>
    <w:div w:id="1430739819">
      <w:bodyDiv w:val="1"/>
      <w:marLeft w:val="0"/>
      <w:marRight w:val="0"/>
      <w:marTop w:val="0"/>
      <w:marBottom w:val="0"/>
      <w:divBdr>
        <w:top w:val="none" w:sz="0" w:space="0" w:color="auto"/>
        <w:left w:val="none" w:sz="0" w:space="0" w:color="auto"/>
        <w:bottom w:val="none" w:sz="0" w:space="0" w:color="auto"/>
        <w:right w:val="none" w:sz="0" w:space="0" w:color="auto"/>
      </w:divBdr>
    </w:div>
    <w:div w:id="1431972885">
      <w:bodyDiv w:val="1"/>
      <w:marLeft w:val="0"/>
      <w:marRight w:val="0"/>
      <w:marTop w:val="0"/>
      <w:marBottom w:val="0"/>
      <w:divBdr>
        <w:top w:val="none" w:sz="0" w:space="0" w:color="auto"/>
        <w:left w:val="none" w:sz="0" w:space="0" w:color="auto"/>
        <w:bottom w:val="none" w:sz="0" w:space="0" w:color="auto"/>
        <w:right w:val="none" w:sz="0" w:space="0" w:color="auto"/>
      </w:divBdr>
    </w:div>
    <w:div w:id="1449272864">
      <w:bodyDiv w:val="1"/>
      <w:marLeft w:val="0"/>
      <w:marRight w:val="0"/>
      <w:marTop w:val="0"/>
      <w:marBottom w:val="0"/>
      <w:divBdr>
        <w:top w:val="none" w:sz="0" w:space="0" w:color="auto"/>
        <w:left w:val="none" w:sz="0" w:space="0" w:color="auto"/>
        <w:bottom w:val="none" w:sz="0" w:space="0" w:color="auto"/>
        <w:right w:val="none" w:sz="0" w:space="0" w:color="auto"/>
      </w:divBdr>
    </w:div>
    <w:div w:id="1451365394">
      <w:bodyDiv w:val="1"/>
      <w:marLeft w:val="0"/>
      <w:marRight w:val="0"/>
      <w:marTop w:val="0"/>
      <w:marBottom w:val="0"/>
      <w:divBdr>
        <w:top w:val="none" w:sz="0" w:space="0" w:color="auto"/>
        <w:left w:val="none" w:sz="0" w:space="0" w:color="auto"/>
        <w:bottom w:val="none" w:sz="0" w:space="0" w:color="auto"/>
        <w:right w:val="none" w:sz="0" w:space="0" w:color="auto"/>
      </w:divBdr>
    </w:div>
    <w:div w:id="1454401773">
      <w:bodyDiv w:val="1"/>
      <w:marLeft w:val="0"/>
      <w:marRight w:val="0"/>
      <w:marTop w:val="0"/>
      <w:marBottom w:val="0"/>
      <w:divBdr>
        <w:top w:val="none" w:sz="0" w:space="0" w:color="auto"/>
        <w:left w:val="none" w:sz="0" w:space="0" w:color="auto"/>
        <w:bottom w:val="none" w:sz="0" w:space="0" w:color="auto"/>
        <w:right w:val="none" w:sz="0" w:space="0" w:color="auto"/>
      </w:divBdr>
    </w:div>
    <w:div w:id="1459760876">
      <w:bodyDiv w:val="1"/>
      <w:marLeft w:val="0"/>
      <w:marRight w:val="0"/>
      <w:marTop w:val="0"/>
      <w:marBottom w:val="0"/>
      <w:divBdr>
        <w:top w:val="none" w:sz="0" w:space="0" w:color="auto"/>
        <w:left w:val="none" w:sz="0" w:space="0" w:color="auto"/>
        <w:bottom w:val="none" w:sz="0" w:space="0" w:color="auto"/>
        <w:right w:val="none" w:sz="0" w:space="0" w:color="auto"/>
      </w:divBdr>
    </w:div>
    <w:div w:id="1464545566">
      <w:bodyDiv w:val="1"/>
      <w:marLeft w:val="0"/>
      <w:marRight w:val="0"/>
      <w:marTop w:val="0"/>
      <w:marBottom w:val="0"/>
      <w:divBdr>
        <w:top w:val="none" w:sz="0" w:space="0" w:color="auto"/>
        <w:left w:val="none" w:sz="0" w:space="0" w:color="auto"/>
        <w:bottom w:val="none" w:sz="0" w:space="0" w:color="auto"/>
        <w:right w:val="none" w:sz="0" w:space="0" w:color="auto"/>
      </w:divBdr>
    </w:div>
    <w:div w:id="1470588994">
      <w:bodyDiv w:val="1"/>
      <w:marLeft w:val="0"/>
      <w:marRight w:val="0"/>
      <w:marTop w:val="0"/>
      <w:marBottom w:val="0"/>
      <w:divBdr>
        <w:top w:val="none" w:sz="0" w:space="0" w:color="auto"/>
        <w:left w:val="none" w:sz="0" w:space="0" w:color="auto"/>
        <w:bottom w:val="none" w:sz="0" w:space="0" w:color="auto"/>
        <w:right w:val="none" w:sz="0" w:space="0" w:color="auto"/>
      </w:divBdr>
    </w:div>
    <w:div w:id="1480223794">
      <w:bodyDiv w:val="1"/>
      <w:marLeft w:val="0"/>
      <w:marRight w:val="0"/>
      <w:marTop w:val="0"/>
      <w:marBottom w:val="0"/>
      <w:divBdr>
        <w:top w:val="none" w:sz="0" w:space="0" w:color="auto"/>
        <w:left w:val="none" w:sz="0" w:space="0" w:color="auto"/>
        <w:bottom w:val="none" w:sz="0" w:space="0" w:color="auto"/>
        <w:right w:val="none" w:sz="0" w:space="0" w:color="auto"/>
      </w:divBdr>
    </w:div>
    <w:div w:id="1484619059">
      <w:bodyDiv w:val="1"/>
      <w:marLeft w:val="0"/>
      <w:marRight w:val="0"/>
      <w:marTop w:val="0"/>
      <w:marBottom w:val="0"/>
      <w:divBdr>
        <w:top w:val="none" w:sz="0" w:space="0" w:color="auto"/>
        <w:left w:val="none" w:sz="0" w:space="0" w:color="auto"/>
        <w:bottom w:val="none" w:sz="0" w:space="0" w:color="auto"/>
        <w:right w:val="none" w:sz="0" w:space="0" w:color="auto"/>
      </w:divBdr>
    </w:div>
    <w:div w:id="1486703535">
      <w:bodyDiv w:val="1"/>
      <w:marLeft w:val="0"/>
      <w:marRight w:val="0"/>
      <w:marTop w:val="0"/>
      <w:marBottom w:val="0"/>
      <w:divBdr>
        <w:top w:val="none" w:sz="0" w:space="0" w:color="auto"/>
        <w:left w:val="none" w:sz="0" w:space="0" w:color="auto"/>
        <w:bottom w:val="none" w:sz="0" w:space="0" w:color="auto"/>
        <w:right w:val="none" w:sz="0" w:space="0" w:color="auto"/>
      </w:divBdr>
    </w:div>
    <w:div w:id="1489707966">
      <w:bodyDiv w:val="1"/>
      <w:marLeft w:val="0"/>
      <w:marRight w:val="0"/>
      <w:marTop w:val="0"/>
      <w:marBottom w:val="0"/>
      <w:divBdr>
        <w:top w:val="none" w:sz="0" w:space="0" w:color="auto"/>
        <w:left w:val="none" w:sz="0" w:space="0" w:color="auto"/>
        <w:bottom w:val="none" w:sz="0" w:space="0" w:color="auto"/>
        <w:right w:val="none" w:sz="0" w:space="0" w:color="auto"/>
      </w:divBdr>
    </w:div>
    <w:div w:id="1495418599">
      <w:bodyDiv w:val="1"/>
      <w:marLeft w:val="0"/>
      <w:marRight w:val="0"/>
      <w:marTop w:val="0"/>
      <w:marBottom w:val="0"/>
      <w:divBdr>
        <w:top w:val="none" w:sz="0" w:space="0" w:color="auto"/>
        <w:left w:val="none" w:sz="0" w:space="0" w:color="auto"/>
        <w:bottom w:val="none" w:sz="0" w:space="0" w:color="auto"/>
        <w:right w:val="none" w:sz="0" w:space="0" w:color="auto"/>
      </w:divBdr>
    </w:div>
    <w:div w:id="1495684619">
      <w:bodyDiv w:val="1"/>
      <w:marLeft w:val="0"/>
      <w:marRight w:val="0"/>
      <w:marTop w:val="0"/>
      <w:marBottom w:val="0"/>
      <w:divBdr>
        <w:top w:val="none" w:sz="0" w:space="0" w:color="auto"/>
        <w:left w:val="none" w:sz="0" w:space="0" w:color="auto"/>
        <w:bottom w:val="none" w:sz="0" w:space="0" w:color="auto"/>
        <w:right w:val="none" w:sz="0" w:space="0" w:color="auto"/>
      </w:divBdr>
    </w:div>
    <w:div w:id="1502232502">
      <w:bodyDiv w:val="1"/>
      <w:marLeft w:val="0"/>
      <w:marRight w:val="0"/>
      <w:marTop w:val="0"/>
      <w:marBottom w:val="0"/>
      <w:divBdr>
        <w:top w:val="none" w:sz="0" w:space="0" w:color="auto"/>
        <w:left w:val="none" w:sz="0" w:space="0" w:color="auto"/>
        <w:bottom w:val="none" w:sz="0" w:space="0" w:color="auto"/>
        <w:right w:val="none" w:sz="0" w:space="0" w:color="auto"/>
      </w:divBdr>
    </w:div>
    <w:div w:id="1506701222">
      <w:bodyDiv w:val="1"/>
      <w:marLeft w:val="0"/>
      <w:marRight w:val="0"/>
      <w:marTop w:val="0"/>
      <w:marBottom w:val="0"/>
      <w:divBdr>
        <w:top w:val="none" w:sz="0" w:space="0" w:color="auto"/>
        <w:left w:val="none" w:sz="0" w:space="0" w:color="auto"/>
        <w:bottom w:val="none" w:sz="0" w:space="0" w:color="auto"/>
        <w:right w:val="none" w:sz="0" w:space="0" w:color="auto"/>
      </w:divBdr>
    </w:div>
    <w:div w:id="1512141191">
      <w:bodyDiv w:val="1"/>
      <w:marLeft w:val="0"/>
      <w:marRight w:val="0"/>
      <w:marTop w:val="0"/>
      <w:marBottom w:val="0"/>
      <w:divBdr>
        <w:top w:val="none" w:sz="0" w:space="0" w:color="auto"/>
        <w:left w:val="none" w:sz="0" w:space="0" w:color="auto"/>
        <w:bottom w:val="none" w:sz="0" w:space="0" w:color="auto"/>
        <w:right w:val="none" w:sz="0" w:space="0" w:color="auto"/>
      </w:divBdr>
    </w:div>
    <w:div w:id="1525706125">
      <w:bodyDiv w:val="1"/>
      <w:marLeft w:val="0"/>
      <w:marRight w:val="0"/>
      <w:marTop w:val="0"/>
      <w:marBottom w:val="0"/>
      <w:divBdr>
        <w:top w:val="none" w:sz="0" w:space="0" w:color="auto"/>
        <w:left w:val="none" w:sz="0" w:space="0" w:color="auto"/>
        <w:bottom w:val="none" w:sz="0" w:space="0" w:color="auto"/>
        <w:right w:val="none" w:sz="0" w:space="0" w:color="auto"/>
      </w:divBdr>
    </w:div>
    <w:div w:id="1535460341">
      <w:bodyDiv w:val="1"/>
      <w:marLeft w:val="0"/>
      <w:marRight w:val="0"/>
      <w:marTop w:val="0"/>
      <w:marBottom w:val="0"/>
      <w:divBdr>
        <w:top w:val="none" w:sz="0" w:space="0" w:color="auto"/>
        <w:left w:val="none" w:sz="0" w:space="0" w:color="auto"/>
        <w:bottom w:val="none" w:sz="0" w:space="0" w:color="auto"/>
        <w:right w:val="none" w:sz="0" w:space="0" w:color="auto"/>
      </w:divBdr>
    </w:div>
    <w:div w:id="1535802947">
      <w:bodyDiv w:val="1"/>
      <w:marLeft w:val="0"/>
      <w:marRight w:val="0"/>
      <w:marTop w:val="0"/>
      <w:marBottom w:val="0"/>
      <w:divBdr>
        <w:top w:val="none" w:sz="0" w:space="0" w:color="auto"/>
        <w:left w:val="none" w:sz="0" w:space="0" w:color="auto"/>
        <w:bottom w:val="none" w:sz="0" w:space="0" w:color="auto"/>
        <w:right w:val="none" w:sz="0" w:space="0" w:color="auto"/>
      </w:divBdr>
    </w:div>
    <w:div w:id="1541743747">
      <w:bodyDiv w:val="1"/>
      <w:marLeft w:val="0"/>
      <w:marRight w:val="0"/>
      <w:marTop w:val="0"/>
      <w:marBottom w:val="0"/>
      <w:divBdr>
        <w:top w:val="none" w:sz="0" w:space="0" w:color="auto"/>
        <w:left w:val="none" w:sz="0" w:space="0" w:color="auto"/>
        <w:bottom w:val="none" w:sz="0" w:space="0" w:color="auto"/>
        <w:right w:val="none" w:sz="0" w:space="0" w:color="auto"/>
      </w:divBdr>
    </w:div>
    <w:div w:id="1546410084">
      <w:bodyDiv w:val="1"/>
      <w:marLeft w:val="0"/>
      <w:marRight w:val="0"/>
      <w:marTop w:val="0"/>
      <w:marBottom w:val="0"/>
      <w:divBdr>
        <w:top w:val="none" w:sz="0" w:space="0" w:color="auto"/>
        <w:left w:val="none" w:sz="0" w:space="0" w:color="auto"/>
        <w:bottom w:val="none" w:sz="0" w:space="0" w:color="auto"/>
        <w:right w:val="none" w:sz="0" w:space="0" w:color="auto"/>
      </w:divBdr>
    </w:div>
    <w:div w:id="1567842034">
      <w:bodyDiv w:val="1"/>
      <w:marLeft w:val="0"/>
      <w:marRight w:val="0"/>
      <w:marTop w:val="0"/>
      <w:marBottom w:val="0"/>
      <w:divBdr>
        <w:top w:val="none" w:sz="0" w:space="0" w:color="auto"/>
        <w:left w:val="none" w:sz="0" w:space="0" w:color="auto"/>
        <w:bottom w:val="none" w:sz="0" w:space="0" w:color="auto"/>
        <w:right w:val="none" w:sz="0" w:space="0" w:color="auto"/>
      </w:divBdr>
    </w:div>
    <w:div w:id="1585262464">
      <w:bodyDiv w:val="1"/>
      <w:marLeft w:val="0"/>
      <w:marRight w:val="0"/>
      <w:marTop w:val="0"/>
      <w:marBottom w:val="0"/>
      <w:divBdr>
        <w:top w:val="none" w:sz="0" w:space="0" w:color="auto"/>
        <w:left w:val="none" w:sz="0" w:space="0" w:color="auto"/>
        <w:bottom w:val="none" w:sz="0" w:space="0" w:color="auto"/>
        <w:right w:val="none" w:sz="0" w:space="0" w:color="auto"/>
      </w:divBdr>
    </w:div>
    <w:div w:id="1590263719">
      <w:bodyDiv w:val="1"/>
      <w:marLeft w:val="0"/>
      <w:marRight w:val="0"/>
      <w:marTop w:val="0"/>
      <w:marBottom w:val="0"/>
      <w:divBdr>
        <w:top w:val="none" w:sz="0" w:space="0" w:color="auto"/>
        <w:left w:val="none" w:sz="0" w:space="0" w:color="auto"/>
        <w:bottom w:val="none" w:sz="0" w:space="0" w:color="auto"/>
        <w:right w:val="none" w:sz="0" w:space="0" w:color="auto"/>
      </w:divBdr>
    </w:div>
    <w:div w:id="1609849696">
      <w:bodyDiv w:val="1"/>
      <w:marLeft w:val="0"/>
      <w:marRight w:val="0"/>
      <w:marTop w:val="0"/>
      <w:marBottom w:val="0"/>
      <w:divBdr>
        <w:top w:val="none" w:sz="0" w:space="0" w:color="auto"/>
        <w:left w:val="none" w:sz="0" w:space="0" w:color="auto"/>
        <w:bottom w:val="none" w:sz="0" w:space="0" w:color="auto"/>
        <w:right w:val="none" w:sz="0" w:space="0" w:color="auto"/>
      </w:divBdr>
    </w:div>
    <w:div w:id="1620991307">
      <w:bodyDiv w:val="1"/>
      <w:marLeft w:val="0"/>
      <w:marRight w:val="0"/>
      <w:marTop w:val="0"/>
      <w:marBottom w:val="0"/>
      <w:divBdr>
        <w:top w:val="none" w:sz="0" w:space="0" w:color="auto"/>
        <w:left w:val="none" w:sz="0" w:space="0" w:color="auto"/>
        <w:bottom w:val="none" w:sz="0" w:space="0" w:color="auto"/>
        <w:right w:val="none" w:sz="0" w:space="0" w:color="auto"/>
      </w:divBdr>
    </w:div>
    <w:div w:id="1624069803">
      <w:bodyDiv w:val="1"/>
      <w:marLeft w:val="0"/>
      <w:marRight w:val="0"/>
      <w:marTop w:val="0"/>
      <w:marBottom w:val="0"/>
      <w:divBdr>
        <w:top w:val="none" w:sz="0" w:space="0" w:color="auto"/>
        <w:left w:val="none" w:sz="0" w:space="0" w:color="auto"/>
        <w:bottom w:val="none" w:sz="0" w:space="0" w:color="auto"/>
        <w:right w:val="none" w:sz="0" w:space="0" w:color="auto"/>
      </w:divBdr>
    </w:div>
    <w:div w:id="1642929984">
      <w:bodyDiv w:val="1"/>
      <w:marLeft w:val="0"/>
      <w:marRight w:val="0"/>
      <w:marTop w:val="0"/>
      <w:marBottom w:val="0"/>
      <w:divBdr>
        <w:top w:val="none" w:sz="0" w:space="0" w:color="auto"/>
        <w:left w:val="none" w:sz="0" w:space="0" w:color="auto"/>
        <w:bottom w:val="none" w:sz="0" w:space="0" w:color="auto"/>
        <w:right w:val="none" w:sz="0" w:space="0" w:color="auto"/>
      </w:divBdr>
    </w:div>
    <w:div w:id="1652245118">
      <w:bodyDiv w:val="1"/>
      <w:marLeft w:val="0"/>
      <w:marRight w:val="0"/>
      <w:marTop w:val="0"/>
      <w:marBottom w:val="0"/>
      <w:divBdr>
        <w:top w:val="none" w:sz="0" w:space="0" w:color="auto"/>
        <w:left w:val="none" w:sz="0" w:space="0" w:color="auto"/>
        <w:bottom w:val="none" w:sz="0" w:space="0" w:color="auto"/>
        <w:right w:val="none" w:sz="0" w:space="0" w:color="auto"/>
      </w:divBdr>
    </w:div>
    <w:div w:id="1652826054">
      <w:bodyDiv w:val="1"/>
      <w:marLeft w:val="0"/>
      <w:marRight w:val="0"/>
      <w:marTop w:val="0"/>
      <w:marBottom w:val="0"/>
      <w:divBdr>
        <w:top w:val="none" w:sz="0" w:space="0" w:color="auto"/>
        <w:left w:val="none" w:sz="0" w:space="0" w:color="auto"/>
        <w:bottom w:val="none" w:sz="0" w:space="0" w:color="auto"/>
        <w:right w:val="none" w:sz="0" w:space="0" w:color="auto"/>
      </w:divBdr>
    </w:div>
    <w:div w:id="1653020809">
      <w:bodyDiv w:val="1"/>
      <w:marLeft w:val="0"/>
      <w:marRight w:val="0"/>
      <w:marTop w:val="0"/>
      <w:marBottom w:val="0"/>
      <w:divBdr>
        <w:top w:val="none" w:sz="0" w:space="0" w:color="auto"/>
        <w:left w:val="none" w:sz="0" w:space="0" w:color="auto"/>
        <w:bottom w:val="none" w:sz="0" w:space="0" w:color="auto"/>
        <w:right w:val="none" w:sz="0" w:space="0" w:color="auto"/>
      </w:divBdr>
    </w:div>
    <w:div w:id="1658998155">
      <w:bodyDiv w:val="1"/>
      <w:marLeft w:val="0"/>
      <w:marRight w:val="0"/>
      <w:marTop w:val="0"/>
      <w:marBottom w:val="0"/>
      <w:divBdr>
        <w:top w:val="none" w:sz="0" w:space="0" w:color="auto"/>
        <w:left w:val="none" w:sz="0" w:space="0" w:color="auto"/>
        <w:bottom w:val="none" w:sz="0" w:space="0" w:color="auto"/>
        <w:right w:val="none" w:sz="0" w:space="0" w:color="auto"/>
      </w:divBdr>
    </w:div>
    <w:div w:id="1659650396">
      <w:bodyDiv w:val="1"/>
      <w:marLeft w:val="0"/>
      <w:marRight w:val="0"/>
      <w:marTop w:val="0"/>
      <w:marBottom w:val="0"/>
      <w:divBdr>
        <w:top w:val="none" w:sz="0" w:space="0" w:color="auto"/>
        <w:left w:val="none" w:sz="0" w:space="0" w:color="auto"/>
        <w:bottom w:val="none" w:sz="0" w:space="0" w:color="auto"/>
        <w:right w:val="none" w:sz="0" w:space="0" w:color="auto"/>
      </w:divBdr>
    </w:div>
    <w:div w:id="1661735360">
      <w:bodyDiv w:val="1"/>
      <w:marLeft w:val="0"/>
      <w:marRight w:val="0"/>
      <w:marTop w:val="0"/>
      <w:marBottom w:val="0"/>
      <w:divBdr>
        <w:top w:val="none" w:sz="0" w:space="0" w:color="auto"/>
        <w:left w:val="none" w:sz="0" w:space="0" w:color="auto"/>
        <w:bottom w:val="none" w:sz="0" w:space="0" w:color="auto"/>
        <w:right w:val="none" w:sz="0" w:space="0" w:color="auto"/>
      </w:divBdr>
    </w:div>
    <w:div w:id="1665015223">
      <w:bodyDiv w:val="1"/>
      <w:marLeft w:val="0"/>
      <w:marRight w:val="0"/>
      <w:marTop w:val="0"/>
      <w:marBottom w:val="0"/>
      <w:divBdr>
        <w:top w:val="none" w:sz="0" w:space="0" w:color="auto"/>
        <w:left w:val="none" w:sz="0" w:space="0" w:color="auto"/>
        <w:bottom w:val="none" w:sz="0" w:space="0" w:color="auto"/>
        <w:right w:val="none" w:sz="0" w:space="0" w:color="auto"/>
      </w:divBdr>
    </w:div>
    <w:div w:id="1669558228">
      <w:bodyDiv w:val="1"/>
      <w:marLeft w:val="0"/>
      <w:marRight w:val="0"/>
      <w:marTop w:val="0"/>
      <w:marBottom w:val="0"/>
      <w:divBdr>
        <w:top w:val="none" w:sz="0" w:space="0" w:color="auto"/>
        <w:left w:val="none" w:sz="0" w:space="0" w:color="auto"/>
        <w:bottom w:val="none" w:sz="0" w:space="0" w:color="auto"/>
        <w:right w:val="none" w:sz="0" w:space="0" w:color="auto"/>
      </w:divBdr>
    </w:div>
    <w:div w:id="1671326714">
      <w:bodyDiv w:val="1"/>
      <w:marLeft w:val="0"/>
      <w:marRight w:val="0"/>
      <w:marTop w:val="0"/>
      <w:marBottom w:val="0"/>
      <w:divBdr>
        <w:top w:val="none" w:sz="0" w:space="0" w:color="auto"/>
        <w:left w:val="none" w:sz="0" w:space="0" w:color="auto"/>
        <w:bottom w:val="none" w:sz="0" w:space="0" w:color="auto"/>
        <w:right w:val="none" w:sz="0" w:space="0" w:color="auto"/>
      </w:divBdr>
    </w:div>
    <w:div w:id="1685980782">
      <w:bodyDiv w:val="1"/>
      <w:marLeft w:val="0"/>
      <w:marRight w:val="0"/>
      <w:marTop w:val="0"/>
      <w:marBottom w:val="0"/>
      <w:divBdr>
        <w:top w:val="none" w:sz="0" w:space="0" w:color="auto"/>
        <w:left w:val="none" w:sz="0" w:space="0" w:color="auto"/>
        <w:bottom w:val="none" w:sz="0" w:space="0" w:color="auto"/>
        <w:right w:val="none" w:sz="0" w:space="0" w:color="auto"/>
      </w:divBdr>
    </w:div>
    <w:div w:id="1686786379">
      <w:bodyDiv w:val="1"/>
      <w:marLeft w:val="0"/>
      <w:marRight w:val="0"/>
      <w:marTop w:val="0"/>
      <w:marBottom w:val="0"/>
      <w:divBdr>
        <w:top w:val="none" w:sz="0" w:space="0" w:color="auto"/>
        <w:left w:val="none" w:sz="0" w:space="0" w:color="auto"/>
        <w:bottom w:val="none" w:sz="0" w:space="0" w:color="auto"/>
        <w:right w:val="none" w:sz="0" w:space="0" w:color="auto"/>
      </w:divBdr>
    </w:div>
    <w:div w:id="1692295564">
      <w:bodyDiv w:val="1"/>
      <w:marLeft w:val="0"/>
      <w:marRight w:val="0"/>
      <w:marTop w:val="0"/>
      <w:marBottom w:val="0"/>
      <w:divBdr>
        <w:top w:val="none" w:sz="0" w:space="0" w:color="auto"/>
        <w:left w:val="none" w:sz="0" w:space="0" w:color="auto"/>
        <w:bottom w:val="none" w:sz="0" w:space="0" w:color="auto"/>
        <w:right w:val="none" w:sz="0" w:space="0" w:color="auto"/>
      </w:divBdr>
    </w:div>
    <w:div w:id="1692678402">
      <w:bodyDiv w:val="1"/>
      <w:marLeft w:val="0"/>
      <w:marRight w:val="0"/>
      <w:marTop w:val="0"/>
      <w:marBottom w:val="0"/>
      <w:divBdr>
        <w:top w:val="none" w:sz="0" w:space="0" w:color="auto"/>
        <w:left w:val="none" w:sz="0" w:space="0" w:color="auto"/>
        <w:bottom w:val="none" w:sz="0" w:space="0" w:color="auto"/>
        <w:right w:val="none" w:sz="0" w:space="0" w:color="auto"/>
      </w:divBdr>
    </w:div>
    <w:div w:id="1694963792">
      <w:bodyDiv w:val="1"/>
      <w:marLeft w:val="0"/>
      <w:marRight w:val="0"/>
      <w:marTop w:val="0"/>
      <w:marBottom w:val="0"/>
      <w:divBdr>
        <w:top w:val="none" w:sz="0" w:space="0" w:color="auto"/>
        <w:left w:val="none" w:sz="0" w:space="0" w:color="auto"/>
        <w:bottom w:val="none" w:sz="0" w:space="0" w:color="auto"/>
        <w:right w:val="none" w:sz="0" w:space="0" w:color="auto"/>
      </w:divBdr>
    </w:div>
    <w:div w:id="1705515664">
      <w:bodyDiv w:val="1"/>
      <w:marLeft w:val="0"/>
      <w:marRight w:val="0"/>
      <w:marTop w:val="0"/>
      <w:marBottom w:val="0"/>
      <w:divBdr>
        <w:top w:val="none" w:sz="0" w:space="0" w:color="auto"/>
        <w:left w:val="none" w:sz="0" w:space="0" w:color="auto"/>
        <w:bottom w:val="none" w:sz="0" w:space="0" w:color="auto"/>
        <w:right w:val="none" w:sz="0" w:space="0" w:color="auto"/>
      </w:divBdr>
    </w:div>
    <w:div w:id="1706365144">
      <w:bodyDiv w:val="1"/>
      <w:marLeft w:val="0"/>
      <w:marRight w:val="0"/>
      <w:marTop w:val="0"/>
      <w:marBottom w:val="0"/>
      <w:divBdr>
        <w:top w:val="none" w:sz="0" w:space="0" w:color="auto"/>
        <w:left w:val="none" w:sz="0" w:space="0" w:color="auto"/>
        <w:bottom w:val="none" w:sz="0" w:space="0" w:color="auto"/>
        <w:right w:val="none" w:sz="0" w:space="0" w:color="auto"/>
      </w:divBdr>
    </w:div>
    <w:div w:id="1708145435">
      <w:bodyDiv w:val="1"/>
      <w:marLeft w:val="0"/>
      <w:marRight w:val="0"/>
      <w:marTop w:val="0"/>
      <w:marBottom w:val="0"/>
      <w:divBdr>
        <w:top w:val="none" w:sz="0" w:space="0" w:color="auto"/>
        <w:left w:val="none" w:sz="0" w:space="0" w:color="auto"/>
        <w:bottom w:val="none" w:sz="0" w:space="0" w:color="auto"/>
        <w:right w:val="none" w:sz="0" w:space="0" w:color="auto"/>
      </w:divBdr>
    </w:div>
    <w:div w:id="1709600212">
      <w:bodyDiv w:val="1"/>
      <w:marLeft w:val="0"/>
      <w:marRight w:val="0"/>
      <w:marTop w:val="0"/>
      <w:marBottom w:val="0"/>
      <w:divBdr>
        <w:top w:val="none" w:sz="0" w:space="0" w:color="auto"/>
        <w:left w:val="none" w:sz="0" w:space="0" w:color="auto"/>
        <w:bottom w:val="none" w:sz="0" w:space="0" w:color="auto"/>
        <w:right w:val="none" w:sz="0" w:space="0" w:color="auto"/>
      </w:divBdr>
    </w:div>
    <w:div w:id="1709992002">
      <w:bodyDiv w:val="1"/>
      <w:marLeft w:val="0"/>
      <w:marRight w:val="0"/>
      <w:marTop w:val="0"/>
      <w:marBottom w:val="0"/>
      <w:divBdr>
        <w:top w:val="none" w:sz="0" w:space="0" w:color="auto"/>
        <w:left w:val="none" w:sz="0" w:space="0" w:color="auto"/>
        <w:bottom w:val="none" w:sz="0" w:space="0" w:color="auto"/>
        <w:right w:val="none" w:sz="0" w:space="0" w:color="auto"/>
      </w:divBdr>
    </w:div>
    <w:div w:id="1716267994">
      <w:bodyDiv w:val="1"/>
      <w:marLeft w:val="0"/>
      <w:marRight w:val="0"/>
      <w:marTop w:val="0"/>
      <w:marBottom w:val="0"/>
      <w:divBdr>
        <w:top w:val="none" w:sz="0" w:space="0" w:color="auto"/>
        <w:left w:val="none" w:sz="0" w:space="0" w:color="auto"/>
        <w:bottom w:val="none" w:sz="0" w:space="0" w:color="auto"/>
        <w:right w:val="none" w:sz="0" w:space="0" w:color="auto"/>
      </w:divBdr>
    </w:div>
    <w:div w:id="1716585045">
      <w:bodyDiv w:val="1"/>
      <w:marLeft w:val="0"/>
      <w:marRight w:val="0"/>
      <w:marTop w:val="0"/>
      <w:marBottom w:val="0"/>
      <w:divBdr>
        <w:top w:val="none" w:sz="0" w:space="0" w:color="auto"/>
        <w:left w:val="none" w:sz="0" w:space="0" w:color="auto"/>
        <w:bottom w:val="none" w:sz="0" w:space="0" w:color="auto"/>
        <w:right w:val="none" w:sz="0" w:space="0" w:color="auto"/>
      </w:divBdr>
    </w:div>
    <w:div w:id="1719820644">
      <w:bodyDiv w:val="1"/>
      <w:marLeft w:val="0"/>
      <w:marRight w:val="0"/>
      <w:marTop w:val="0"/>
      <w:marBottom w:val="0"/>
      <w:divBdr>
        <w:top w:val="none" w:sz="0" w:space="0" w:color="auto"/>
        <w:left w:val="none" w:sz="0" w:space="0" w:color="auto"/>
        <w:bottom w:val="none" w:sz="0" w:space="0" w:color="auto"/>
        <w:right w:val="none" w:sz="0" w:space="0" w:color="auto"/>
      </w:divBdr>
    </w:div>
    <w:div w:id="1726174617">
      <w:bodyDiv w:val="1"/>
      <w:marLeft w:val="0"/>
      <w:marRight w:val="0"/>
      <w:marTop w:val="0"/>
      <w:marBottom w:val="0"/>
      <w:divBdr>
        <w:top w:val="none" w:sz="0" w:space="0" w:color="auto"/>
        <w:left w:val="none" w:sz="0" w:space="0" w:color="auto"/>
        <w:bottom w:val="none" w:sz="0" w:space="0" w:color="auto"/>
        <w:right w:val="none" w:sz="0" w:space="0" w:color="auto"/>
      </w:divBdr>
    </w:div>
    <w:div w:id="1731807930">
      <w:bodyDiv w:val="1"/>
      <w:marLeft w:val="0"/>
      <w:marRight w:val="0"/>
      <w:marTop w:val="0"/>
      <w:marBottom w:val="0"/>
      <w:divBdr>
        <w:top w:val="none" w:sz="0" w:space="0" w:color="auto"/>
        <w:left w:val="none" w:sz="0" w:space="0" w:color="auto"/>
        <w:bottom w:val="none" w:sz="0" w:space="0" w:color="auto"/>
        <w:right w:val="none" w:sz="0" w:space="0" w:color="auto"/>
      </w:divBdr>
    </w:div>
    <w:div w:id="1737434886">
      <w:bodyDiv w:val="1"/>
      <w:marLeft w:val="0"/>
      <w:marRight w:val="0"/>
      <w:marTop w:val="0"/>
      <w:marBottom w:val="0"/>
      <w:divBdr>
        <w:top w:val="none" w:sz="0" w:space="0" w:color="auto"/>
        <w:left w:val="none" w:sz="0" w:space="0" w:color="auto"/>
        <w:bottom w:val="none" w:sz="0" w:space="0" w:color="auto"/>
        <w:right w:val="none" w:sz="0" w:space="0" w:color="auto"/>
      </w:divBdr>
    </w:div>
    <w:div w:id="1738044851">
      <w:bodyDiv w:val="1"/>
      <w:marLeft w:val="0"/>
      <w:marRight w:val="0"/>
      <w:marTop w:val="0"/>
      <w:marBottom w:val="0"/>
      <w:divBdr>
        <w:top w:val="none" w:sz="0" w:space="0" w:color="auto"/>
        <w:left w:val="none" w:sz="0" w:space="0" w:color="auto"/>
        <w:bottom w:val="none" w:sz="0" w:space="0" w:color="auto"/>
        <w:right w:val="none" w:sz="0" w:space="0" w:color="auto"/>
      </w:divBdr>
    </w:div>
    <w:div w:id="1741555540">
      <w:bodyDiv w:val="1"/>
      <w:marLeft w:val="0"/>
      <w:marRight w:val="0"/>
      <w:marTop w:val="0"/>
      <w:marBottom w:val="0"/>
      <w:divBdr>
        <w:top w:val="none" w:sz="0" w:space="0" w:color="auto"/>
        <w:left w:val="none" w:sz="0" w:space="0" w:color="auto"/>
        <w:bottom w:val="none" w:sz="0" w:space="0" w:color="auto"/>
        <w:right w:val="none" w:sz="0" w:space="0" w:color="auto"/>
      </w:divBdr>
    </w:div>
    <w:div w:id="1743329396">
      <w:bodyDiv w:val="1"/>
      <w:marLeft w:val="0"/>
      <w:marRight w:val="0"/>
      <w:marTop w:val="0"/>
      <w:marBottom w:val="0"/>
      <w:divBdr>
        <w:top w:val="none" w:sz="0" w:space="0" w:color="auto"/>
        <w:left w:val="none" w:sz="0" w:space="0" w:color="auto"/>
        <w:bottom w:val="none" w:sz="0" w:space="0" w:color="auto"/>
        <w:right w:val="none" w:sz="0" w:space="0" w:color="auto"/>
      </w:divBdr>
    </w:div>
    <w:div w:id="1751731157">
      <w:bodyDiv w:val="1"/>
      <w:marLeft w:val="0"/>
      <w:marRight w:val="0"/>
      <w:marTop w:val="0"/>
      <w:marBottom w:val="0"/>
      <w:divBdr>
        <w:top w:val="none" w:sz="0" w:space="0" w:color="auto"/>
        <w:left w:val="none" w:sz="0" w:space="0" w:color="auto"/>
        <w:bottom w:val="none" w:sz="0" w:space="0" w:color="auto"/>
        <w:right w:val="none" w:sz="0" w:space="0" w:color="auto"/>
      </w:divBdr>
    </w:div>
    <w:div w:id="1762069939">
      <w:bodyDiv w:val="1"/>
      <w:marLeft w:val="0"/>
      <w:marRight w:val="0"/>
      <w:marTop w:val="0"/>
      <w:marBottom w:val="0"/>
      <w:divBdr>
        <w:top w:val="none" w:sz="0" w:space="0" w:color="auto"/>
        <w:left w:val="none" w:sz="0" w:space="0" w:color="auto"/>
        <w:bottom w:val="none" w:sz="0" w:space="0" w:color="auto"/>
        <w:right w:val="none" w:sz="0" w:space="0" w:color="auto"/>
      </w:divBdr>
    </w:div>
    <w:div w:id="1762098001">
      <w:bodyDiv w:val="1"/>
      <w:marLeft w:val="0"/>
      <w:marRight w:val="0"/>
      <w:marTop w:val="0"/>
      <w:marBottom w:val="0"/>
      <w:divBdr>
        <w:top w:val="none" w:sz="0" w:space="0" w:color="auto"/>
        <w:left w:val="none" w:sz="0" w:space="0" w:color="auto"/>
        <w:bottom w:val="none" w:sz="0" w:space="0" w:color="auto"/>
        <w:right w:val="none" w:sz="0" w:space="0" w:color="auto"/>
      </w:divBdr>
    </w:div>
    <w:div w:id="1771317787">
      <w:bodyDiv w:val="1"/>
      <w:marLeft w:val="0"/>
      <w:marRight w:val="0"/>
      <w:marTop w:val="0"/>
      <w:marBottom w:val="0"/>
      <w:divBdr>
        <w:top w:val="none" w:sz="0" w:space="0" w:color="auto"/>
        <w:left w:val="none" w:sz="0" w:space="0" w:color="auto"/>
        <w:bottom w:val="none" w:sz="0" w:space="0" w:color="auto"/>
        <w:right w:val="none" w:sz="0" w:space="0" w:color="auto"/>
      </w:divBdr>
    </w:div>
    <w:div w:id="1810904906">
      <w:bodyDiv w:val="1"/>
      <w:marLeft w:val="0"/>
      <w:marRight w:val="0"/>
      <w:marTop w:val="0"/>
      <w:marBottom w:val="0"/>
      <w:divBdr>
        <w:top w:val="none" w:sz="0" w:space="0" w:color="auto"/>
        <w:left w:val="none" w:sz="0" w:space="0" w:color="auto"/>
        <w:bottom w:val="none" w:sz="0" w:space="0" w:color="auto"/>
        <w:right w:val="none" w:sz="0" w:space="0" w:color="auto"/>
      </w:divBdr>
    </w:div>
    <w:div w:id="1815297246">
      <w:bodyDiv w:val="1"/>
      <w:marLeft w:val="0"/>
      <w:marRight w:val="0"/>
      <w:marTop w:val="0"/>
      <w:marBottom w:val="0"/>
      <w:divBdr>
        <w:top w:val="none" w:sz="0" w:space="0" w:color="auto"/>
        <w:left w:val="none" w:sz="0" w:space="0" w:color="auto"/>
        <w:bottom w:val="none" w:sz="0" w:space="0" w:color="auto"/>
        <w:right w:val="none" w:sz="0" w:space="0" w:color="auto"/>
      </w:divBdr>
    </w:div>
    <w:div w:id="1846287802">
      <w:bodyDiv w:val="1"/>
      <w:marLeft w:val="0"/>
      <w:marRight w:val="0"/>
      <w:marTop w:val="0"/>
      <w:marBottom w:val="0"/>
      <w:divBdr>
        <w:top w:val="none" w:sz="0" w:space="0" w:color="auto"/>
        <w:left w:val="none" w:sz="0" w:space="0" w:color="auto"/>
        <w:bottom w:val="none" w:sz="0" w:space="0" w:color="auto"/>
        <w:right w:val="none" w:sz="0" w:space="0" w:color="auto"/>
      </w:divBdr>
    </w:div>
    <w:div w:id="1848443024">
      <w:bodyDiv w:val="1"/>
      <w:marLeft w:val="0"/>
      <w:marRight w:val="0"/>
      <w:marTop w:val="0"/>
      <w:marBottom w:val="0"/>
      <w:divBdr>
        <w:top w:val="none" w:sz="0" w:space="0" w:color="auto"/>
        <w:left w:val="none" w:sz="0" w:space="0" w:color="auto"/>
        <w:bottom w:val="none" w:sz="0" w:space="0" w:color="auto"/>
        <w:right w:val="none" w:sz="0" w:space="0" w:color="auto"/>
      </w:divBdr>
    </w:div>
    <w:div w:id="1848522290">
      <w:bodyDiv w:val="1"/>
      <w:marLeft w:val="0"/>
      <w:marRight w:val="0"/>
      <w:marTop w:val="0"/>
      <w:marBottom w:val="0"/>
      <w:divBdr>
        <w:top w:val="none" w:sz="0" w:space="0" w:color="auto"/>
        <w:left w:val="none" w:sz="0" w:space="0" w:color="auto"/>
        <w:bottom w:val="none" w:sz="0" w:space="0" w:color="auto"/>
        <w:right w:val="none" w:sz="0" w:space="0" w:color="auto"/>
      </w:divBdr>
    </w:div>
    <w:div w:id="1855797964">
      <w:bodyDiv w:val="1"/>
      <w:marLeft w:val="0"/>
      <w:marRight w:val="0"/>
      <w:marTop w:val="0"/>
      <w:marBottom w:val="0"/>
      <w:divBdr>
        <w:top w:val="none" w:sz="0" w:space="0" w:color="auto"/>
        <w:left w:val="none" w:sz="0" w:space="0" w:color="auto"/>
        <w:bottom w:val="none" w:sz="0" w:space="0" w:color="auto"/>
        <w:right w:val="none" w:sz="0" w:space="0" w:color="auto"/>
      </w:divBdr>
    </w:div>
    <w:div w:id="1876455417">
      <w:bodyDiv w:val="1"/>
      <w:marLeft w:val="0"/>
      <w:marRight w:val="0"/>
      <w:marTop w:val="0"/>
      <w:marBottom w:val="0"/>
      <w:divBdr>
        <w:top w:val="none" w:sz="0" w:space="0" w:color="auto"/>
        <w:left w:val="none" w:sz="0" w:space="0" w:color="auto"/>
        <w:bottom w:val="none" w:sz="0" w:space="0" w:color="auto"/>
        <w:right w:val="none" w:sz="0" w:space="0" w:color="auto"/>
      </w:divBdr>
    </w:div>
    <w:div w:id="1877037114">
      <w:bodyDiv w:val="1"/>
      <w:marLeft w:val="0"/>
      <w:marRight w:val="0"/>
      <w:marTop w:val="0"/>
      <w:marBottom w:val="0"/>
      <w:divBdr>
        <w:top w:val="none" w:sz="0" w:space="0" w:color="auto"/>
        <w:left w:val="none" w:sz="0" w:space="0" w:color="auto"/>
        <w:bottom w:val="none" w:sz="0" w:space="0" w:color="auto"/>
        <w:right w:val="none" w:sz="0" w:space="0" w:color="auto"/>
      </w:divBdr>
    </w:div>
    <w:div w:id="1880975432">
      <w:bodyDiv w:val="1"/>
      <w:marLeft w:val="0"/>
      <w:marRight w:val="0"/>
      <w:marTop w:val="0"/>
      <w:marBottom w:val="0"/>
      <w:divBdr>
        <w:top w:val="none" w:sz="0" w:space="0" w:color="auto"/>
        <w:left w:val="none" w:sz="0" w:space="0" w:color="auto"/>
        <w:bottom w:val="none" w:sz="0" w:space="0" w:color="auto"/>
        <w:right w:val="none" w:sz="0" w:space="0" w:color="auto"/>
      </w:divBdr>
    </w:div>
    <w:div w:id="1907296871">
      <w:bodyDiv w:val="1"/>
      <w:marLeft w:val="0"/>
      <w:marRight w:val="0"/>
      <w:marTop w:val="0"/>
      <w:marBottom w:val="0"/>
      <w:divBdr>
        <w:top w:val="none" w:sz="0" w:space="0" w:color="auto"/>
        <w:left w:val="none" w:sz="0" w:space="0" w:color="auto"/>
        <w:bottom w:val="none" w:sz="0" w:space="0" w:color="auto"/>
        <w:right w:val="none" w:sz="0" w:space="0" w:color="auto"/>
      </w:divBdr>
    </w:div>
    <w:div w:id="1920866760">
      <w:bodyDiv w:val="1"/>
      <w:marLeft w:val="0"/>
      <w:marRight w:val="0"/>
      <w:marTop w:val="0"/>
      <w:marBottom w:val="0"/>
      <w:divBdr>
        <w:top w:val="none" w:sz="0" w:space="0" w:color="auto"/>
        <w:left w:val="none" w:sz="0" w:space="0" w:color="auto"/>
        <w:bottom w:val="none" w:sz="0" w:space="0" w:color="auto"/>
        <w:right w:val="none" w:sz="0" w:space="0" w:color="auto"/>
      </w:divBdr>
    </w:div>
    <w:div w:id="1925646626">
      <w:bodyDiv w:val="1"/>
      <w:marLeft w:val="0"/>
      <w:marRight w:val="0"/>
      <w:marTop w:val="0"/>
      <w:marBottom w:val="0"/>
      <w:divBdr>
        <w:top w:val="none" w:sz="0" w:space="0" w:color="auto"/>
        <w:left w:val="none" w:sz="0" w:space="0" w:color="auto"/>
        <w:bottom w:val="none" w:sz="0" w:space="0" w:color="auto"/>
        <w:right w:val="none" w:sz="0" w:space="0" w:color="auto"/>
      </w:divBdr>
    </w:div>
    <w:div w:id="1928152504">
      <w:bodyDiv w:val="1"/>
      <w:marLeft w:val="0"/>
      <w:marRight w:val="0"/>
      <w:marTop w:val="0"/>
      <w:marBottom w:val="0"/>
      <w:divBdr>
        <w:top w:val="none" w:sz="0" w:space="0" w:color="auto"/>
        <w:left w:val="none" w:sz="0" w:space="0" w:color="auto"/>
        <w:bottom w:val="none" w:sz="0" w:space="0" w:color="auto"/>
        <w:right w:val="none" w:sz="0" w:space="0" w:color="auto"/>
      </w:divBdr>
    </w:div>
    <w:div w:id="1928927334">
      <w:bodyDiv w:val="1"/>
      <w:marLeft w:val="0"/>
      <w:marRight w:val="0"/>
      <w:marTop w:val="0"/>
      <w:marBottom w:val="0"/>
      <w:divBdr>
        <w:top w:val="none" w:sz="0" w:space="0" w:color="auto"/>
        <w:left w:val="none" w:sz="0" w:space="0" w:color="auto"/>
        <w:bottom w:val="none" w:sz="0" w:space="0" w:color="auto"/>
        <w:right w:val="none" w:sz="0" w:space="0" w:color="auto"/>
      </w:divBdr>
    </w:div>
    <w:div w:id="1929655499">
      <w:bodyDiv w:val="1"/>
      <w:marLeft w:val="0"/>
      <w:marRight w:val="0"/>
      <w:marTop w:val="0"/>
      <w:marBottom w:val="0"/>
      <w:divBdr>
        <w:top w:val="none" w:sz="0" w:space="0" w:color="auto"/>
        <w:left w:val="none" w:sz="0" w:space="0" w:color="auto"/>
        <w:bottom w:val="none" w:sz="0" w:space="0" w:color="auto"/>
        <w:right w:val="none" w:sz="0" w:space="0" w:color="auto"/>
      </w:divBdr>
    </w:div>
    <w:div w:id="1936937860">
      <w:bodyDiv w:val="1"/>
      <w:marLeft w:val="0"/>
      <w:marRight w:val="0"/>
      <w:marTop w:val="0"/>
      <w:marBottom w:val="0"/>
      <w:divBdr>
        <w:top w:val="none" w:sz="0" w:space="0" w:color="auto"/>
        <w:left w:val="none" w:sz="0" w:space="0" w:color="auto"/>
        <w:bottom w:val="none" w:sz="0" w:space="0" w:color="auto"/>
        <w:right w:val="none" w:sz="0" w:space="0" w:color="auto"/>
      </w:divBdr>
    </w:div>
    <w:div w:id="1938781436">
      <w:bodyDiv w:val="1"/>
      <w:marLeft w:val="0"/>
      <w:marRight w:val="0"/>
      <w:marTop w:val="0"/>
      <w:marBottom w:val="0"/>
      <w:divBdr>
        <w:top w:val="none" w:sz="0" w:space="0" w:color="auto"/>
        <w:left w:val="none" w:sz="0" w:space="0" w:color="auto"/>
        <w:bottom w:val="none" w:sz="0" w:space="0" w:color="auto"/>
        <w:right w:val="none" w:sz="0" w:space="0" w:color="auto"/>
      </w:divBdr>
    </w:div>
    <w:div w:id="1949316376">
      <w:bodyDiv w:val="1"/>
      <w:marLeft w:val="0"/>
      <w:marRight w:val="0"/>
      <w:marTop w:val="0"/>
      <w:marBottom w:val="0"/>
      <w:divBdr>
        <w:top w:val="none" w:sz="0" w:space="0" w:color="auto"/>
        <w:left w:val="none" w:sz="0" w:space="0" w:color="auto"/>
        <w:bottom w:val="none" w:sz="0" w:space="0" w:color="auto"/>
        <w:right w:val="none" w:sz="0" w:space="0" w:color="auto"/>
      </w:divBdr>
    </w:div>
    <w:div w:id="1949383279">
      <w:bodyDiv w:val="1"/>
      <w:marLeft w:val="0"/>
      <w:marRight w:val="0"/>
      <w:marTop w:val="0"/>
      <w:marBottom w:val="0"/>
      <w:divBdr>
        <w:top w:val="none" w:sz="0" w:space="0" w:color="auto"/>
        <w:left w:val="none" w:sz="0" w:space="0" w:color="auto"/>
        <w:bottom w:val="none" w:sz="0" w:space="0" w:color="auto"/>
        <w:right w:val="none" w:sz="0" w:space="0" w:color="auto"/>
      </w:divBdr>
    </w:div>
    <w:div w:id="1955209932">
      <w:bodyDiv w:val="1"/>
      <w:marLeft w:val="0"/>
      <w:marRight w:val="0"/>
      <w:marTop w:val="0"/>
      <w:marBottom w:val="0"/>
      <w:divBdr>
        <w:top w:val="none" w:sz="0" w:space="0" w:color="auto"/>
        <w:left w:val="none" w:sz="0" w:space="0" w:color="auto"/>
        <w:bottom w:val="none" w:sz="0" w:space="0" w:color="auto"/>
        <w:right w:val="none" w:sz="0" w:space="0" w:color="auto"/>
      </w:divBdr>
    </w:div>
    <w:div w:id="1965453950">
      <w:bodyDiv w:val="1"/>
      <w:marLeft w:val="0"/>
      <w:marRight w:val="0"/>
      <w:marTop w:val="0"/>
      <w:marBottom w:val="0"/>
      <w:divBdr>
        <w:top w:val="none" w:sz="0" w:space="0" w:color="auto"/>
        <w:left w:val="none" w:sz="0" w:space="0" w:color="auto"/>
        <w:bottom w:val="none" w:sz="0" w:space="0" w:color="auto"/>
        <w:right w:val="none" w:sz="0" w:space="0" w:color="auto"/>
      </w:divBdr>
    </w:div>
    <w:div w:id="1972902033">
      <w:bodyDiv w:val="1"/>
      <w:marLeft w:val="0"/>
      <w:marRight w:val="0"/>
      <w:marTop w:val="0"/>
      <w:marBottom w:val="0"/>
      <w:divBdr>
        <w:top w:val="none" w:sz="0" w:space="0" w:color="auto"/>
        <w:left w:val="none" w:sz="0" w:space="0" w:color="auto"/>
        <w:bottom w:val="none" w:sz="0" w:space="0" w:color="auto"/>
        <w:right w:val="none" w:sz="0" w:space="0" w:color="auto"/>
      </w:divBdr>
    </w:div>
    <w:div w:id="1985161784">
      <w:bodyDiv w:val="1"/>
      <w:marLeft w:val="0"/>
      <w:marRight w:val="0"/>
      <w:marTop w:val="0"/>
      <w:marBottom w:val="0"/>
      <w:divBdr>
        <w:top w:val="none" w:sz="0" w:space="0" w:color="auto"/>
        <w:left w:val="none" w:sz="0" w:space="0" w:color="auto"/>
        <w:bottom w:val="none" w:sz="0" w:space="0" w:color="auto"/>
        <w:right w:val="none" w:sz="0" w:space="0" w:color="auto"/>
      </w:divBdr>
      <w:divsChild>
        <w:div w:id="1267426898">
          <w:marLeft w:val="677"/>
          <w:marRight w:val="0"/>
          <w:marTop w:val="283"/>
          <w:marBottom w:val="0"/>
          <w:divBdr>
            <w:top w:val="none" w:sz="0" w:space="0" w:color="auto"/>
            <w:left w:val="none" w:sz="0" w:space="0" w:color="auto"/>
            <w:bottom w:val="none" w:sz="0" w:space="0" w:color="auto"/>
            <w:right w:val="none" w:sz="0" w:space="0" w:color="auto"/>
          </w:divBdr>
        </w:div>
      </w:divsChild>
    </w:div>
    <w:div w:id="2016103636">
      <w:bodyDiv w:val="1"/>
      <w:marLeft w:val="0"/>
      <w:marRight w:val="0"/>
      <w:marTop w:val="0"/>
      <w:marBottom w:val="0"/>
      <w:divBdr>
        <w:top w:val="none" w:sz="0" w:space="0" w:color="auto"/>
        <w:left w:val="none" w:sz="0" w:space="0" w:color="auto"/>
        <w:bottom w:val="none" w:sz="0" w:space="0" w:color="auto"/>
        <w:right w:val="none" w:sz="0" w:space="0" w:color="auto"/>
      </w:divBdr>
    </w:div>
    <w:div w:id="2021929487">
      <w:bodyDiv w:val="1"/>
      <w:marLeft w:val="0"/>
      <w:marRight w:val="0"/>
      <w:marTop w:val="0"/>
      <w:marBottom w:val="0"/>
      <w:divBdr>
        <w:top w:val="none" w:sz="0" w:space="0" w:color="auto"/>
        <w:left w:val="none" w:sz="0" w:space="0" w:color="auto"/>
        <w:bottom w:val="none" w:sz="0" w:space="0" w:color="auto"/>
        <w:right w:val="none" w:sz="0" w:space="0" w:color="auto"/>
      </w:divBdr>
    </w:div>
    <w:div w:id="2037924366">
      <w:bodyDiv w:val="1"/>
      <w:marLeft w:val="0"/>
      <w:marRight w:val="0"/>
      <w:marTop w:val="0"/>
      <w:marBottom w:val="0"/>
      <w:divBdr>
        <w:top w:val="none" w:sz="0" w:space="0" w:color="auto"/>
        <w:left w:val="none" w:sz="0" w:space="0" w:color="auto"/>
        <w:bottom w:val="none" w:sz="0" w:space="0" w:color="auto"/>
        <w:right w:val="none" w:sz="0" w:space="0" w:color="auto"/>
      </w:divBdr>
    </w:div>
    <w:div w:id="2043044380">
      <w:bodyDiv w:val="1"/>
      <w:marLeft w:val="0"/>
      <w:marRight w:val="0"/>
      <w:marTop w:val="0"/>
      <w:marBottom w:val="0"/>
      <w:divBdr>
        <w:top w:val="none" w:sz="0" w:space="0" w:color="auto"/>
        <w:left w:val="none" w:sz="0" w:space="0" w:color="auto"/>
        <w:bottom w:val="none" w:sz="0" w:space="0" w:color="auto"/>
        <w:right w:val="none" w:sz="0" w:space="0" w:color="auto"/>
      </w:divBdr>
    </w:div>
    <w:div w:id="2054378907">
      <w:bodyDiv w:val="1"/>
      <w:marLeft w:val="0"/>
      <w:marRight w:val="0"/>
      <w:marTop w:val="0"/>
      <w:marBottom w:val="0"/>
      <w:divBdr>
        <w:top w:val="none" w:sz="0" w:space="0" w:color="auto"/>
        <w:left w:val="none" w:sz="0" w:space="0" w:color="auto"/>
        <w:bottom w:val="none" w:sz="0" w:space="0" w:color="auto"/>
        <w:right w:val="none" w:sz="0" w:space="0" w:color="auto"/>
      </w:divBdr>
    </w:div>
    <w:div w:id="2057463408">
      <w:bodyDiv w:val="1"/>
      <w:marLeft w:val="0"/>
      <w:marRight w:val="0"/>
      <w:marTop w:val="0"/>
      <w:marBottom w:val="0"/>
      <w:divBdr>
        <w:top w:val="none" w:sz="0" w:space="0" w:color="auto"/>
        <w:left w:val="none" w:sz="0" w:space="0" w:color="auto"/>
        <w:bottom w:val="none" w:sz="0" w:space="0" w:color="auto"/>
        <w:right w:val="none" w:sz="0" w:space="0" w:color="auto"/>
      </w:divBdr>
    </w:div>
    <w:div w:id="2057662950">
      <w:bodyDiv w:val="1"/>
      <w:marLeft w:val="0"/>
      <w:marRight w:val="0"/>
      <w:marTop w:val="0"/>
      <w:marBottom w:val="0"/>
      <w:divBdr>
        <w:top w:val="none" w:sz="0" w:space="0" w:color="auto"/>
        <w:left w:val="none" w:sz="0" w:space="0" w:color="auto"/>
        <w:bottom w:val="none" w:sz="0" w:space="0" w:color="auto"/>
        <w:right w:val="none" w:sz="0" w:space="0" w:color="auto"/>
      </w:divBdr>
    </w:div>
    <w:div w:id="2058895362">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416473">
      <w:bodyDiv w:val="1"/>
      <w:marLeft w:val="0"/>
      <w:marRight w:val="0"/>
      <w:marTop w:val="0"/>
      <w:marBottom w:val="0"/>
      <w:divBdr>
        <w:top w:val="none" w:sz="0" w:space="0" w:color="auto"/>
        <w:left w:val="none" w:sz="0" w:space="0" w:color="auto"/>
        <w:bottom w:val="none" w:sz="0" w:space="0" w:color="auto"/>
        <w:right w:val="none" w:sz="0" w:space="0" w:color="auto"/>
      </w:divBdr>
    </w:div>
    <w:div w:id="2070686788">
      <w:bodyDiv w:val="1"/>
      <w:marLeft w:val="0"/>
      <w:marRight w:val="0"/>
      <w:marTop w:val="0"/>
      <w:marBottom w:val="0"/>
      <w:divBdr>
        <w:top w:val="none" w:sz="0" w:space="0" w:color="auto"/>
        <w:left w:val="none" w:sz="0" w:space="0" w:color="auto"/>
        <w:bottom w:val="none" w:sz="0" w:space="0" w:color="auto"/>
        <w:right w:val="none" w:sz="0" w:space="0" w:color="auto"/>
      </w:divBdr>
    </w:div>
    <w:div w:id="2077043206">
      <w:bodyDiv w:val="1"/>
      <w:marLeft w:val="0"/>
      <w:marRight w:val="0"/>
      <w:marTop w:val="0"/>
      <w:marBottom w:val="0"/>
      <w:divBdr>
        <w:top w:val="none" w:sz="0" w:space="0" w:color="auto"/>
        <w:left w:val="none" w:sz="0" w:space="0" w:color="auto"/>
        <w:bottom w:val="none" w:sz="0" w:space="0" w:color="auto"/>
        <w:right w:val="none" w:sz="0" w:space="0" w:color="auto"/>
      </w:divBdr>
    </w:div>
    <w:div w:id="2093507274">
      <w:bodyDiv w:val="1"/>
      <w:marLeft w:val="0"/>
      <w:marRight w:val="0"/>
      <w:marTop w:val="0"/>
      <w:marBottom w:val="0"/>
      <w:divBdr>
        <w:top w:val="none" w:sz="0" w:space="0" w:color="auto"/>
        <w:left w:val="none" w:sz="0" w:space="0" w:color="auto"/>
        <w:bottom w:val="none" w:sz="0" w:space="0" w:color="auto"/>
        <w:right w:val="none" w:sz="0" w:space="0" w:color="auto"/>
      </w:divBdr>
    </w:div>
    <w:div w:id="2094357661">
      <w:bodyDiv w:val="1"/>
      <w:marLeft w:val="0"/>
      <w:marRight w:val="0"/>
      <w:marTop w:val="0"/>
      <w:marBottom w:val="0"/>
      <w:divBdr>
        <w:top w:val="none" w:sz="0" w:space="0" w:color="auto"/>
        <w:left w:val="none" w:sz="0" w:space="0" w:color="auto"/>
        <w:bottom w:val="none" w:sz="0" w:space="0" w:color="auto"/>
        <w:right w:val="none" w:sz="0" w:space="0" w:color="auto"/>
      </w:divBdr>
    </w:div>
    <w:div w:id="2095474465">
      <w:bodyDiv w:val="1"/>
      <w:marLeft w:val="0"/>
      <w:marRight w:val="0"/>
      <w:marTop w:val="0"/>
      <w:marBottom w:val="0"/>
      <w:divBdr>
        <w:top w:val="none" w:sz="0" w:space="0" w:color="auto"/>
        <w:left w:val="none" w:sz="0" w:space="0" w:color="auto"/>
        <w:bottom w:val="none" w:sz="0" w:space="0" w:color="auto"/>
        <w:right w:val="none" w:sz="0" w:space="0" w:color="auto"/>
      </w:divBdr>
    </w:div>
    <w:div w:id="2107312708">
      <w:bodyDiv w:val="1"/>
      <w:marLeft w:val="0"/>
      <w:marRight w:val="0"/>
      <w:marTop w:val="0"/>
      <w:marBottom w:val="0"/>
      <w:divBdr>
        <w:top w:val="none" w:sz="0" w:space="0" w:color="auto"/>
        <w:left w:val="none" w:sz="0" w:space="0" w:color="auto"/>
        <w:bottom w:val="none" w:sz="0" w:space="0" w:color="auto"/>
        <w:right w:val="none" w:sz="0" w:space="0" w:color="auto"/>
      </w:divBdr>
    </w:div>
    <w:div w:id="2123844318">
      <w:bodyDiv w:val="1"/>
      <w:marLeft w:val="0"/>
      <w:marRight w:val="0"/>
      <w:marTop w:val="0"/>
      <w:marBottom w:val="0"/>
      <w:divBdr>
        <w:top w:val="none" w:sz="0" w:space="0" w:color="auto"/>
        <w:left w:val="none" w:sz="0" w:space="0" w:color="auto"/>
        <w:bottom w:val="none" w:sz="0" w:space="0" w:color="auto"/>
        <w:right w:val="none" w:sz="0" w:space="0" w:color="auto"/>
      </w:divBdr>
    </w:div>
    <w:div w:id="2130977419">
      <w:bodyDiv w:val="1"/>
      <w:marLeft w:val="0"/>
      <w:marRight w:val="0"/>
      <w:marTop w:val="0"/>
      <w:marBottom w:val="0"/>
      <w:divBdr>
        <w:top w:val="none" w:sz="0" w:space="0" w:color="auto"/>
        <w:left w:val="none" w:sz="0" w:space="0" w:color="auto"/>
        <w:bottom w:val="none" w:sz="0" w:space="0" w:color="auto"/>
        <w:right w:val="none" w:sz="0" w:space="0" w:color="auto"/>
      </w:divBdr>
    </w:div>
    <w:div w:id="214121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st.github.com/fchollet/0830affa1f7f19fd47b06d4cf89ed44d"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chart" Target="charts/chart1.xml"/><Relationship Id="rId45" Type="http://schemas.openxmlformats.org/officeDocument/2006/relationships/image" Target="media/image32.png"/><Relationship Id="rId53"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kaggle.com/tongpython/cat-and-dog"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chart" Target="charts/chart2.xml"/><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st.github.com/fchollet/0830affa1f7f19fd47b06d4cf89ed44d"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chart" Target="charts/chart3.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AppData\Roaming\Microsoft\Templates\Student%20report%20with%20cover%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f4bdaf226c395e/Documents/log_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nathan\Desktop\Projects\Deep_reinforcement_learning_Course-master\Deep%20Q%20Learning\Space%20Invaders\models\flappy_bird\log.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log_copy!$B$1</c:f>
              <c:strCache>
                <c:ptCount val="1"/>
                <c:pt idx="0">
                  <c:v>Total Fitness</c:v>
                </c:pt>
              </c:strCache>
            </c:strRef>
          </c:tx>
          <c:spPr>
            <a:ln w="28575" cap="rnd">
              <a:solidFill>
                <a:schemeClr val="accent6"/>
              </a:solidFill>
              <a:round/>
            </a:ln>
            <a:effectLst/>
          </c:spPr>
          <c:marker>
            <c:symbol val="none"/>
          </c:marker>
          <c:cat>
            <c:numRef>
              <c:f>log_copy!$A$2:$A$428</c:f>
              <c:numCache>
                <c:formatCode>General</c:formatCode>
                <c:ptCount val="427"/>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numCache>
            </c:numRef>
          </c:cat>
          <c:val>
            <c:numRef>
              <c:f>log_copy!$B$2:$B$428</c:f>
              <c:numCache>
                <c:formatCode>General</c:formatCode>
                <c:ptCount val="427"/>
                <c:pt idx="0">
                  <c:v>236</c:v>
                </c:pt>
                <c:pt idx="1">
                  <c:v>716</c:v>
                </c:pt>
                <c:pt idx="2">
                  <c:v>510</c:v>
                </c:pt>
                <c:pt idx="3">
                  <c:v>1107</c:v>
                </c:pt>
                <c:pt idx="4">
                  <c:v>606</c:v>
                </c:pt>
                <c:pt idx="5">
                  <c:v>246</c:v>
                </c:pt>
                <c:pt idx="6">
                  <c:v>923</c:v>
                </c:pt>
                <c:pt idx="7">
                  <c:v>622</c:v>
                </c:pt>
                <c:pt idx="8">
                  <c:v>760</c:v>
                </c:pt>
                <c:pt idx="9">
                  <c:v>228</c:v>
                </c:pt>
                <c:pt idx="10">
                  <c:v>239</c:v>
                </c:pt>
                <c:pt idx="11">
                  <c:v>1059</c:v>
                </c:pt>
                <c:pt idx="12">
                  <c:v>756</c:v>
                </c:pt>
                <c:pt idx="13">
                  <c:v>246</c:v>
                </c:pt>
                <c:pt idx="14">
                  <c:v>232</c:v>
                </c:pt>
                <c:pt idx="15">
                  <c:v>605</c:v>
                </c:pt>
                <c:pt idx="16">
                  <c:v>619</c:v>
                </c:pt>
                <c:pt idx="17">
                  <c:v>780</c:v>
                </c:pt>
                <c:pt idx="18">
                  <c:v>1302</c:v>
                </c:pt>
                <c:pt idx="19">
                  <c:v>607</c:v>
                </c:pt>
                <c:pt idx="20">
                  <c:v>239</c:v>
                </c:pt>
                <c:pt idx="21">
                  <c:v>1107</c:v>
                </c:pt>
                <c:pt idx="22">
                  <c:v>992</c:v>
                </c:pt>
                <c:pt idx="23">
                  <c:v>634</c:v>
                </c:pt>
                <c:pt idx="24">
                  <c:v>751</c:v>
                </c:pt>
                <c:pt idx="25">
                  <c:v>217</c:v>
                </c:pt>
                <c:pt idx="26">
                  <c:v>234</c:v>
                </c:pt>
                <c:pt idx="27">
                  <c:v>712</c:v>
                </c:pt>
                <c:pt idx="28">
                  <c:v>1616</c:v>
                </c:pt>
                <c:pt idx="29">
                  <c:v>634</c:v>
                </c:pt>
                <c:pt idx="30">
                  <c:v>209</c:v>
                </c:pt>
                <c:pt idx="31">
                  <c:v>753</c:v>
                </c:pt>
                <c:pt idx="32">
                  <c:v>233</c:v>
                </c:pt>
                <c:pt idx="33">
                  <c:v>1299</c:v>
                </c:pt>
                <c:pt idx="34">
                  <c:v>1009</c:v>
                </c:pt>
                <c:pt idx="35">
                  <c:v>713</c:v>
                </c:pt>
                <c:pt idx="36">
                  <c:v>621</c:v>
                </c:pt>
                <c:pt idx="37">
                  <c:v>602</c:v>
                </c:pt>
                <c:pt idx="38">
                  <c:v>202</c:v>
                </c:pt>
                <c:pt idx="39">
                  <c:v>203</c:v>
                </c:pt>
                <c:pt idx="40">
                  <c:v>1012</c:v>
                </c:pt>
                <c:pt idx="41">
                  <c:v>231</c:v>
                </c:pt>
                <c:pt idx="42">
                  <c:v>1012</c:v>
                </c:pt>
                <c:pt idx="43">
                  <c:v>243</c:v>
                </c:pt>
                <c:pt idx="44">
                  <c:v>1008</c:v>
                </c:pt>
                <c:pt idx="45">
                  <c:v>1075</c:v>
                </c:pt>
                <c:pt idx="46">
                  <c:v>992</c:v>
                </c:pt>
                <c:pt idx="47">
                  <c:v>721</c:v>
                </c:pt>
                <c:pt idx="48">
                  <c:v>1042</c:v>
                </c:pt>
                <c:pt idx="49">
                  <c:v>1040</c:v>
                </c:pt>
                <c:pt idx="50">
                  <c:v>1519</c:v>
                </c:pt>
                <c:pt idx="51">
                  <c:v>1124</c:v>
                </c:pt>
                <c:pt idx="52">
                  <c:v>614</c:v>
                </c:pt>
                <c:pt idx="53">
                  <c:v>238</c:v>
                </c:pt>
                <c:pt idx="54">
                  <c:v>206</c:v>
                </c:pt>
                <c:pt idx="55">
                  <c:v>243</c:v>
                </c:pt>
                <c:pt idx="56">
                  <c:v>604</c:v>
                </c:pt>
                <c:pt idx="57">
                  <c:v>1302</c:v>
                </c:pt>
                <c:pt idx="58">
                  <c:v>234</c:v>
                </c:pt>
                <c:pt idx="59">
                  <c:v>604</c:v>
                </c:pt>
                <c:pt idx="60">
                  <c:v>1034</c:v>
                </c:pt>
                <c:pt idx="61">
                  <c:v>1018</c:v>
                </c:pt>
                <c:pt idx="62">
                  <c:v>1669</c:v>
                </c:pt>
                <c:pt idx="63">
                  <c:v>1674</c:v>
                </c:pt>
                <c:pt idx="64">
                  <c:v>1326</c:v>
                </c:pt>
                <c:pt idx="65">
                  <c:v>1412</c:v>
                </c:pt>
                <c:pt idx="66">
                  <c:v>605</c:v>
                </c:pt>
                <c:pt idx="67">
                  <c:v>243</c:v>
                </c:pt>
                <c:pt idx="68">
                  <c:v>630</c:v>
                </c:pt>
                <c:pt idx="69">
                  <c:v>194</c:v>
                </c:pt>
                <c:pt idx="70">
                  <c:v>1296</c:v>
                </c:pt>
                <c:pt idx="71">
                  <c:v>202</c:v>
                </c:pt>
                <c:pt idx="72">
                  <c:v>597</c:v>
                </c:pt>
                <c:pt idx="73">
                  <c:v>955</c:v>
                </c:pt>
                <c:pt idx="74">
                  <c:v>591</c:v>
                </c:pt>
                <c:pt idx="75">
                  <c:v>611</c:v>
                </c:pt>
                <c:pt idx="76">
                  <c:v>223</c:v>
                </c:pt>
                <c:pt idx="77">
                  <c:v>1034</c:v>
                </c:pt>
                <c:pt idx="78">
                  <c:v>1042</c:v>
                </c:pt>
                <c:pt idx="79">
                  <c:v>715</c:v>
                </c:pt>
                <c:pt idx="80">
                  <c:v>1032</c:v>
                </c:pt>
                <c:pt idx="81">
                  <c:v>599</c:v>
                </c:pt>
                <c:pt idx="82">
                  <c:v>1304</c:v>
                </c:pt>
                <c:pt idx="83">
                  <c:v>618</c:v>
                </c:pt>
                <c:pt idx="84">
                  <c:v>3023</c:v>
                </c:pt>
                <c:pt idx="85">
                  <c:v>646</c:v>
                </c:pt>
                <c:pt idx="86">
                  <c:v>742</c:v>
                </c:pt>
                <c:pt idx="87">
                  <c:v>609</c:v>
                </c:pt>
                <c:pt idx="88">
                  <c:v>239</c:v>
                </c:pt>
                <c:pt idx="89">
                  <c:v>1333</c:v>
                </c:pt>
                <c:pt idx="90">
                  <c:v>1298</c:v>
                </c:pt>
                <c:pt idx="91">
                  <c:v>812</c:v>
                </c:pt>
                <c:pt idx="92">
                  <c:v>1320</c:v>
                </c:pt>
                <c:pt idx="93">
                  <c:v>815</c:v>
                </c:pt>
                <c:pt idx="94">
                  <c:v>1301</c:v>
                </c:pt>
                <c:pt idx="95">
                  <c:v>1396</c:v>
                </c:pt>
                <c:pt idx="96">
                  <c:v>1048</c:v>
                </c:pt>
                <c:pt idx="97">
                  <c:v>2304</c:v>
                </c:pt>
                <c:pt idx="98">
                  <c:v>1039</c:v>
                </c:pt>
                <c:pt idx="99">
                  <c:v>629</c:v>
                </c:pt>
                <c:pt idx="100">
                  <c:v>1911</c:v>
                </c:pt>
                <c:pt idx="101">
                  <c:v>718</c:v>
                </c:pt>
                <c:pt idx="102">
                  <c:v>632</c:v>
                </c:pt>
                <c:pt idx="103">
                  <c:v>1327</c:v>
                </c:pt>
                <c:pt idx="104">
                  <c:v>610</c:v>
                </c:pt>
                <c:pt idx="105">
                  <c:v>1041</c:v>
                </c:pt>
                <c:pt idx="106">
                  <c:v>1051</c:v>
                </c:pt>
                <c:pt idx="107">
                  <c:v>627</c:v>
                </c:pt>
                <c:pt idx="108">
                  <c:v>616</c:v>
                </c:pt>
                <c:pt idx="109">
                  <c:v>1057</c:v>
                </c:pt>
                <c:pt idx="110">
                  <c:v>1036</c:v>
                </c:pt>
                <c:pt idx="111">
                  <c:v>1400</c:v>
                </c:pt>
                <c:pt idx="112">
                  <c:v>1029</c:v>
                </c:pt>
                <c:pt idx="113">
                  <c:v>647</c:v>
                </c:pt>
                <c:pt idx="114">
                  <c:v>1416</c:v>
                </c:pt>
                <c:pt idx="115">
                  <c:v>1387</c:v>
                </c:pt>
                <c:pt idx="116">
                  <c:v>1413</c:v>
                </c:pt>
                <c:pt idx="117">
                  <c:v>629</c:v>
                </c:pt>
                <c:pt idx="118">
                  <c:v>1036</c:v>
                </c:pt>
                <c:pt idx="119">
                  <c:v>596</c:v>
                </c:pt>
                <c:pt idx="120">
                  <c:v>1132</c:v>
                </c:pt>
                <c:pt idx="121">
                  <c:v>622</c:v>
                </c:pt>
                <c:pt idx="122">
                  <c:v>1048</c:v>
                </c:pt>
                <c:pt idx="123">
                  <c:v>1034</c:v>
                </c:pt>
                <c:pt idx="124">
                  <c:v>629</c:v>
                </c:pt>
                <c:pt idx="125">
                  <c:v>1041</c:v>
                </c:pt>
                <c:pt idx="126">
                  <c:v>1031</c:v>
                </c:pt>
                <c:pt idx="127">
                  <c:v>1042</c:v>
                </c:pt>
                <c:pt idx="128">
                  <c:v>1326</c:v>
                </c:pt>
                <c:pt idx="129">
                  <c:v>618</c:v>
                </c:pt>
                <c:pt idx="130">
                  <c:v>1042</c:v>
                </c:pt>
                <c:pt idx="131">
                  <c:v>1038</c:v>
                </c:pt>
                <c:pt idx="132">
                  <c:v>1689</c:v>
                </c:pt>
                <c:pt idx="133">
                  <c:v>1339</c:v>
                </c:pt>
                <c:pt idx="134">
                  <c:v>1901</c:v>
                </c:pt>
                <c:pt idx="135">
                  <c:v>1556</c:v>
                </c:pt>
                <c:pt idx="136">
                  <c:v>984</c:v>
                </c:pt>
                <c:pt idx="137">
                  <c:v>1812</c:v>
                </c:pt>
                <c:pt idx="138">
                  <c:v>1570</c:v>
                </c:pt>
                <c:pt idx="139">
                  <c:v>1027</c:v>
                </c:pt>
                <c:pt idx="140">
                  <c:v>1310</c:v>
                </c:pt>
                <c:pt idx="141">
                  <c:v>1135</c:v>
                </c:pt>
                <c:pt idx="142">
                  <c:v>1045</c:v>
                </c:pt>
                <c:pt idx="143">
                  <c:v>1528</c:v>
                </c:pt>
                <c:pt idx="144">
                  <c:v>1315</c:v>
                </c:pt>
                <c:pt idx="145">
                  <c:v>1038</c:v>
                </c:pt>
                <c:pt idx="146">
                  <c:v>1425</c:v>
                </c:pt>
                <c:pt idx="147">
                  <c:v>1847</c:v>
                </c:pt>
                <c:pt idx="148">
                  <c:v>607</c:v>
                </c:pt>
                <c:pt idx="149">
                  <c:v>1322</c:v>
                </c:pt>
                <c:pt idx="150">
                  <c:v>2284</c:v>
                </c:pt>
                <c:pt idx="151">
                  <c:v>1643</c:v>
                </c:pt>
                <c:pt idx="152">
                  <c:v>1341</c:v>
                </c:pt>
                <c:pt idx="153">
                  <c:v>1675</c:v>
                </c:pt>
                <c:pt idx="154">
                  <c:v>1052</c:v>
                </c:pt>
                <c:pt idx="155">
                  <c:v>1323</c:v>
                </c:pt>
                <c:pt idx="156">
                  <c:v>1325</c:v>
                </c:pt>
                <c:pt idx="157">
                  <c:v>1909</c:v>
                </c:pt>
                <c:pt idx="158">
                  <c:v>1431</c:v>
                </c:pt>
                <c:pt idx="159">
                  <c:v>612</c:v>
                </c:pt>
                <c:pt idx="160">
                  <c:v>1626</c:v>
                </c:pt>
                <c:pt idx="161">
                  <c:v>1338</c:v>
                </c:pt>
                <c:pt idx="162">
                  <c:v>1046</c:v>
                </c:pt>
                <c:pt idx="163">
                  <c:v>1906</c:v>
                </c:pt>
                <c:pt idx="164">
                  <c:v>1066</c:v>
                </c:pt>
                <c:pt idx="165">
                  <c:v>244</c:v>
                </c:pt>
                <c:pt idx="166">
                  <c:v>1839</c:v>
                </c:pt>
                <c:pt idx="167">
                  <c:v>1534</c:v>
                </c:pt>
                <c:pt idx="168">
                  <c:v>1569</c:v>
                </c:pt>
                <c:pt idx="169">
                  <c:v>2335</c:v>
                </c:pt>
                <c:pt idx="170">
                  <c:v>1053</c:v>
                </c:pt>
                <c:pt idx="171">
                  <c:v>2348</c:v>
                </c:pt>
                <c:pt idx="172">
                  <c:v>1326</c:v>
                </c:pt>
                <c:pt idx="173">
                  <c:v>1426</c:v>
                </c:pt>
                <c:pt idx="174">
                  <c:v>1020</c:v>
                </c:pt>
                <c:pt idx="175">
                  <c:v>1420</c:v>
                </c:pt>
                <c:pt idx="176">
                  <c:v>1127</c:v>
                </c:pt>
                <c:pt idx="177">
                  <c:v>1341</c:v>
                </c:pt>
                <c:pt idx="178">
                  <c:v>1895</c:v>
                </c:pt>
                <c:pt idx="179">
                  <c:v>1000</c:v>
                </c:pt>
                <c:pt idx="180">
                  <c:v>1400</c:v>
                </c:pt>
                <c:pt idx="181">
                  <c:v>1044</c:v>
                </c:pt>
                <c:pt idx="182">
                  <c:v>1500</c:v>
                </c:pt>
                <c:pt idx="183">
                  <c:v>1041</c:v>
                </c:pt>
                <c:pt idx="184">
                  <c:v>1678</c:v>
                </c:pt>
                <c:pt idx="185">
                  <c:v>1207</c:v>
                </c:pt>
                <c:pt idx="186">
                  <c:v>930</c:v>
                </c:pt>
                <c:pt idx="187">
                  <c:v>1426</c:v>
                </c:pt>
                <c:pt idx="188">
                  <c:v>1460</c:v>
                </c:pt>
                <c:pt idx="189">
                  <c:v>1041</c:v>
                </c:pt>
                <c:pt idx="190">
                  <c:v>1325</c:v>
                </c:pt>
                <c:pt idx="191">
                  <c:v>1325</c:v>
                </c:pt>
                <c:pt idx="192">
                  <c:v>1123</c:v>
                </c:pt>
                <c:pt idx="193">
                  <c:v>1908</c:v>
                </c:pt>
                <c:pt idx="194">
                  <c:v>1838</c:v>
                </c:pt>
                <c:pt idx="195">
                  <c:v>1844</c:v>
                </c:pt>
                <c:pt idx="196">
                  <c:v>2336</c:v>
                </c:pt>
                <c:pt idx="197">
                  <c:v>1326</c:v>
                </c:pt>
                <c:pt idx="198">
                  <c:v>1200</c:v>
                </c:pt>
                <c:pt idx="199">
                  <c:v>1688</c:v>
                </c:pt>
                <c:pt idx="200">
                  <c:v>1050</c:v>
                </c:pt>
                <c:pt idx="201">
                  <c:v>1235</c:v>
                </c:pt>
                <c:pt idx="202">
                  <c:v>1470</c:v>
                </c:pt>
                <c:pt idx="203">
                  <c:v>1051</c:v>
                </c:pt>
                <c:pt idx="204">
                  <c:v>1311</c:v>
                </c:pt>
                <c:pt idx="205">
                  <c:v>2462</c:v>
                </c:pt>
                <c:pt idx="206">
                  <c:v>1699</c:v>
                </c:pt>
                <c:pt idx="207">
                  <c:v>1318</c:v>
                </c:pt>
                <c:pt idx="208">
                  <c:v>1323</c:v>
                </c:pt>
                <c:pt idx="209">
                  <c:v>1329</c:v>
                </c:pt>
                <c:pt idx="210">
                  <c:v>1881</c:v>
                </c:pt>
                <c:pt idx="211">
                  <c:v>1569</c:v>
                </c:pt>
                <c:pt idx="212">
                  <c:v>1640</c:v>
                </c:pt>
                <c:pt idx="213">
                  <c:v>1897</c:v>
                </c:pt>
                <c:pt idx="214">
                  <c:v>1928</c:v>
                </c:pt>
                <c:pt idx="215">
                  <c:v>2342</c:v>
                </c:pt>
                <c:pt idx="216">
                  <c:v>1639</c:v>
                </c:pt>
                <c:pt idx="217">
                  <c:v>1534</c:v>
                </c:pt>
                <c:pt idx="218">
                  <c:v>1327</c:v>
                </c:pt>
                <c:pt idx="219">
                  <c:v>1847</c:v>
                </c:pt>
                <c:pt idx="220">
                  <c:v>1750</c:v>
                </c:pt>
                <c:pt idx="221">
                  <c:v>2677</c:v>
                </c:pt>
                <c:pt idx="222">
                  <c:v>1442</c:v>
                </c:pt>
                <c:pt idx="223">
                  <c:v>1114</c:v>
                </c:pt>
                <c:pt idx="224">
                  <c:v>1047</c:v>
                </c:pt>
                <c:pt idx="225">
                  <c:v>829</c:v>
                </c:pt>
                <c:pt idx="226">
                  <c:v>1241</c:v>
                </c:pt>
                <c:pt idx="227">
                  <c:v>1231</c:v>
                </c:pt>
                <c:pt idx="228">
                  <c:v>1242</c:v>
                </c:pt>
                <c:pt idx="229">
                  <c:v>1526</c:v>
                </c:pt>
                <c:pt idx="230">
                  <c:v>818</c:v>
                </c:pt>
                <c:pt idx="231">
                  <c:v>1242</c:v>
                </c:pt>
                <c:pt idx="232">
                  <c:v>1238</c:v>
                </c:pt>
                <c:pt idx="233">
                  <c:v>1889</c:v>
                </c:pt>
                <c:pt idx="234">
                  <c:v>1539</c:v>
                </c:pt>
                <c:pt idx="235">
                  <c:v>2101</c:v>
                </c:pt>
                <c:pt idx="236">
                  <c:v>1756</c:v>
                </c:pt>
                <c:pt idx="237">
                  <c:v>1184</c:v>
                </c:pt>
                <c:pt idx="238">
                  <c:v>2012</c:v>
                </c:pt>
                <c:pt idx="239">
                  <c:v>1770</c:v>
                </c:pt>
                <c:pt idx="240">
                  <c:v>1227</c:v>
                </c:pt>
                <c:pt idx="241">
                  <c:v>1510</c:v>
                </c:pt>
                <c:pt idx="242">
                  <c:v>1335</c:v>
                </c:pt>
                <c:pt idx="243">
                  <c:v>1245</c:v>
                </c:pt>
                <c:pt idx="244">
                  <c:v>1728</c:v>
                </c:pt>
                <c:pt idx="245">
                  <c:v>1515</c:v>
                </c:pt>
                <c:pt idx="246">
                  <c:v>1238</c:v>
                </c:pt>
                <c:pt idx="247">
                  <c:v>1625</c:v>
                </c:pt>
                <c:pt idx="248">
                  <c:v>2047</c:v>
                </c:pt>
                <c:pt idx="249">
                  <c:v>807</c:v>
                </c:pt>
                <c:pt idx="250">
                  <c:v>1522</c:v>
                </c:pt>
                <c:pt idx="251">
                  <c:v>2484</c:v>
                </c:pt>
                <c:pt idx="252">
                  <c:v>1843</c:v>
                </c:pt>
                <c:pt idx="253">
                  <c:v>1541</c:v>
                </c:pt>
                <c:pt idx="254">
                  <c:v>1875</c:v>
                </c:pt>
                <c:pt idx="255">
                  <c:v>1252</c:v>
                </c:pt>
                <c:pt idx="256">
                  <c:v>1523</c:v>
                </c:pt>
                <c:pt idx="257">
                  <c:v>1525</c:v>
                </c:pt>
                <c:pt idx="258">
                  <c:v>2109</c:v>
                </c:pt>
                <c:pt idx="259">
                  <c:v>1631</c:v>
                </c:pt>
                <c:pt idx="260">
                  <c:v>812</c:v>
                </c:pt>
                <c:pt idx="261">
                  <c:v>1826</c:v>
                </c:pt>
                <c:pt idx="262">
                  <c:v>1538</c:v>
                </c:pt>
                <c:pt idx="263">
                  <c:v>1246</c:v>
                </c:pt>
                <c:pt idx="264">
                  <c:v>2106</c:v>
                </c:pt>
                <c:pt idx="265">
                  <c:v>1266</c:v>
                </c:pt>
                <c:pt idx="266">
                  <c:v>444</c:v>
                </c:pt>
                <c:pt idx="267">
                  <c:v>2239</c:v>
                </c:pt>
                <c:pt idx="268">
                  <c:v>1934</c:v>
                </c:pt>
                <c:pt idx="269">
                  <c:v>1969</c:v>
                </c:pt>
                <c:pt idx="270">
                  <c:v>2735</c:v>
                </c:pt>
                <c:pt idx="271">
                  <c:v>1453</c:v>
                </c:pt>
                <c:pt idx="272">
                  <c:v>2748</c:v>
                </c:pt>
                <c:pt idx="273">
                  <c:v>1726</c:v>
                </c:pt>
                <c:pt idx="274">
                  <c:v>1826</c:v>
                </c:pt>
                <c:pt idx="275">
                  <c:v>1420</c:v>
                </c:pt>
                <c:pt idx="276">
                  <c:v>1820</c:v>
                </c:pt>
                <c:pt idx="277">
                  <c:v>1527</c:v>
                </c:pt>
                <c:pt idx="278">
                  <c:v>1741</c:v>
                </c:pt>
                <c:pt idx="279">
                  <c:v>2295</c:v>
                </c:pt>
                <c:pt idx="280">
                  <c:v>1400</c:v>
                </c:pt>
                <c:pt idx="281">
                  <c:v>1800</c:v>
                </c:pt>
                <c:pt idx="282">
                  <c:v>1444</c:v>
                </c:pt>
                <c:pt idx="283">
                  <c:v>1900</c:v>
                </c:pt>
                <c:pt idx="284">
                  <c:v>1441</c:v>
                </c:pt>
                <c:pt idx="285">
                  <c:v>2078</c:v>
                </c:pt>
                <c:pt idx="286">
                  <c:v>1607</c:v>
                </c:pt>
                <c:pt idx="287">
                  <c:v>1330</c:v>
                </c:pt>
                <c:pt idx="288">
                  <c:v>1826</c:v>
                </c:pt>
                <c:pt idx="289">
                  <c:v>1860</c:v>
                </c:pt>
                <c:pt idx="290">
                  <c:v>1441</c:v>
                </c:pt>
                <c:pt idx="291">
                  <c:v>1725</c:v>
                </c:pt>
                <c:pt idx="292">
                  <c:v>1725</c:v>
                </c:pt>
                <c:pt idx="293">
                  <c:v>1523</c:v>
                </c:pt>
                <c:pt idx="294">
                  <c:v>2308</c:v>
                </c:pt>
                <c:pt idx="295">
                  <c:v>2238</c:v>
                </c:pt>
                <c:pt idx="296">
                  <c:v>2244</c:v>
                </c:pt>
                <c:pt idx="297">
                  <c:v>2736</c:v>
                </c:pt>
                <c:pt idx="298">
                  <c:v>1726</c:v>
                </c:pt>
                <c:pt idx="299">
                  <c:v>1800</c:v>
                </c:pt>
                <c:pt idx="300">
                  <c:v>2288</c:v>
                </c:pt>
                <c:pt idx="301">
                  <c:v>1650</c:v>
                </c:pt>
                <c:pt idx="302">
                  <c:v>1835</c:v>
                </c:pt>
                <c:pt idx="303">
                  <c:v>2070</c:v>
                </c:pt>
                <c:pt idx="304">
                  <c:v>1651</c:v>
                </c:pt>
                <c:pt idx="305">
                  <c:v>1911</c:v>
                </c:pt>
                <c:pt idx="306">
                  <c:v>3062</c:v>
                </c:pt>
                <c:pt idx="307">
                  <c:v>2299</c:v>
                </c:pt>
                <c:pt idx="308">
                  <c:v>1918</c:v>
                </c:pt>
                <c:pt idx="309">
                  <c:v>1923</c:v>
                </c:pt>
                <c:pt idx="310">
                  <c:v>1929</c:v>
                </c:pt>
                <c:pt idx="311">
                  <c:v>2481</c:v>
                </c:pt>
                <c:pt idx="312">
                  <c:v>2169</c:v>
                </c:pt>
                <c:pt idx="313">
                  <c:v>2240</c:v>
                </c:pt>
                <c:pt idx="314">
                  <c:v>2497</c:v>
                </c:pt>
                <c:pt idx="315">
                  <c:v>2528</c:v>
                </c:pt>
                <c:pt idx="316">
                  <c:v>2942</c:v>
                </c:pt>
                <c:pt idx="317">
                  <c:v>2239</c:v>
                </c:pt>
                <c:pt idx="318">
                  <c:v>2134</c:v>
                </c:pt>
                <c:pt idx="319">
                  <c:v>1927</c:v>
                </c:pt>
                <c:pt idx="320">
                  <c:v>2447</c:v>
                </c:pt>
                <c:pt idx="321">
                  <c:v>2350</c:v>
                </c:pt>
                <c:pt idx="322">
                  <c:v>3277</c:v>
                </c:pt>
                <c:pt idx="323">
                  <c:v>2042</c:v>
                </c:pt>
                <c:pt idx="324">
                  <c:v>1714</c:v>
                </c:pt>
                <c:pt idx="325">
                  <c:v>1647</c:v>
                </c:pt>
                <c:pt idx="326">
                  <c:v>1429</c:v>
                </c:pt>
                <c:pt idx="327">
                  <c:v>1841</c:v>
                </c:pt>
                <c:pt idx="328">
                  <c:v>1831</c:v>
                </c:pt>
                <c:pt idx="329">
                  <c:v>1842</c:v>
                </c:pt>
                <c:pt idx="330">
                  <c:v>2126</c:v>
                </c:pt>
                <c:pt idx="331">
                  <c:v>1418</c:v>
                </c:pt>
                <c:pt idx="332">
                  <c:v>1842</c:v>
                </c:pt>
                <c:pt idx="333">
                  <c:v>1838</c:v>
                </c:pt>
                <c:pt idx="334">
                  <c:v>2489</c:v>
                </c:pt>
                <c:pt idx="335">
                  <c:v>2139</c:v>
                </c:pt>
                <c:pt idx="336">
                  <c:v>2701</c:v>
                </c:pt>
                <c:pt idx="337">
                  <c:v>2356</c:v>
                </c:pt>
                <c:pt idx="338">
                  <c:v>1784</c:v>
                </c:pt>
                <c:pt idx="339">
                  <c:v>2612</c:v>
                </c:pt>
                <c:pt idx="340">
                  <c:v>2370</c:v>
                </c:pt>
                <c:pt idx="341">
                  <c:v>1827</c:v>
                </c:pt>
                <c:pt idx="342">
                  <c:v>2110</c:v>
                </c:pt>
                <c:pt idx="343">
                  <c:v>1935</c:v>
                </c:pt>
                <c:pt idx="344">
                  <c:v>1845</c:v>
                </c:pt>
                <c:pt idx="345">
                  <c:v>2328</c:v>
                </c:pt>
                <c:pt idx="346">
                  <c:v>2115</c:v>
                </c:pt>
                <c:pt idx="347">
                  <c:v>1838</c:v>
                </c:pt>
                <c:pt idx="348">
                  <c:v>2225</c:v>
                </c:pt>
                <c:pt idx="349">
                  <c:v>2647</c:v>
                </c:pt>
                <c:pt idx="350">
                  <c:v>1407</c:v>
                </c:pt>
                <c:pt idx="351">
                  <c:v>2122</c:v>
                </c:pt>
                <c:pt idx="352">
                  <c:v>3084</c:v>
                </c:pt>
                <c:pt idx="353">
                  <c:v>2443</c:v>
                </c:pt>
                <c:pt idx="354">
                  <c:v>2141</c:v>
                </c:pt>
                <c:pt idx="355">
                  <c:v>2475</c:v>
                </c:pt>
                <c:pt idx="356">
                  <c:v>1852</c:v>
                </c:pt>
                <c:pt idx="357">
                  <c:v>2123</c:v>
                </c:pt>
                <c:pt idx="358">
                  <c:v>2125</c:v>
                </c:pt>
                <c:pt idx="359">
                  <c:v>2709</c:v>
                </c:pt>
                <c:pt idx="360">
                  <c:v>2231</c:v>
                </c:pt>
                <c:pt idx="361">
                  <c:v>1412</c:v>
                </c:pt>
                <c:pt idx="362">
                  <c:v>2426</c:v>
                </c:pt>
                <c:pt idx="363">
                  <c:v>2138</c:v>
                </c:pt>
                <c:pt idx="364">
                  <c:v>1846</c:v>
                </c:pt>
                <c:pt idx="365">
                  <c:v>2706</c:v>
                </c:pt>
                <c:pt idx="366">
                  <c:v>1866</c:v>
                </c:pt>
                <c:pt idx="367">
                  <c:v>1044</c:v>
                </c:pt>
                <c:pt idx="368">
                  <c:v>2839</c:v>
                </c:pt>
                <c:pt idx="369">
                  <c:v>2534</c:v>
                </c:pt>
                <c:pt idx="370">
                  <c:v>2569</c:v>
                </c:pt>
                <c:pt idx="371">
                  <c:v>3335</c:v>
                </c:pt>
                <c:pt idx="372">
                  <c:v>2053</c:v>
                </c:pt>
                <c:pt idx="373">
                  <c:v>3348</c:v>
                </c:pt>
                <c:pt idx="374">
                  <c:v>2326</c:v>
                </c:pt>
                <c:pt idx="375">
                  <c:v>2426</c:v>
                </c:pt>
                <c:pt idx="376">
                  <c:v>2020</c:v>
                </c:pt>
                <c:pt idx="377">
                  <c:v>2420</c:v>
                </c:pt>
                <c:pt idx="378">
                  <c:v>2127</c:v>
                </c:pt>
                <c:pt idx="379">
                  <c:v>2341</c:v>
                </c:pt>
                <c:pt idx="380">
                  <c:v>2895</c:v>
                </c:pt>
                <c:pt idx="381">
                  <c:v>2000</c:v>
                </c:pt>
                <c:pt idx="382">
                  <c:v>2400</c:v>
                </c:pt>
                <c:pt idx="383">
                  <c:v>2044</c:v>
                </c:pt>
                <c:pt idx="384">
                  <c:v>2500</c:v>
                </c:pt>
                <c:pt idx="385">
                  <c:v>2041</c:v>
                </c:pt>
                <c:pt idx="386">
                  <c:v>2678</c:v>
                </c:pt>
                <c:pt idx="387">
                  <c:v>2207</c:v>
                </c:pt>
                <c:pt idx="388">
                  <c:v>1930</c:v>
                </c:pt>
                <c:pt idx="389">
                  <c:v>2426</c:v>
                </c:pt>
                <c:pt idx="390">
                  <c:v>2460</c:v>
                </c:pt>
                <c:pt idx="391">
                  <c:v>2041</c:v>
                </c:pt>
                <c:pt idx="392">
                  <c:v>2325</c:v>
                </c:pt>
                <c:pt idx="393">
                  <c:v>2325</c:v>
                </c:pt>
                <c:pt idx="394">
                  <c:v>2123</c:v>
                </c:pt>
                <c:pt idx="395">
                  <c:v>2908</c:v>
                </c:pt>
                <c:pt idx="396">
                  <c:v>2838</c:v>
                </c:pt>
                <c:pt idx="397">
                  <c:v>2844</c:v>
                </c:pt>
                <c:pt idx="398">
                  <c:v>3336</c:v>
                </c:pt>
                <c:pt idx="399">
                  <c:v>2326</c:v>
                </c:pt>
                <c:pt idx="400">
                  <c:v>2400</c:v>
                </c:pt>
                <c:pt idx="401">
                  <c:v>2888</c:v>
                </c:pt>
                <c:pt idx="402">
                  <c:v>2250</c:v>
                </c:pt>
                <c:pt idx="403">
                  <c:v>2435</c:v>
                </c:pt>
                <c:pt idx="404">
                  <c:v>2670</c:v>
                </c:pt>
                <c:pt idx="405">
                  <c:v>2251</c:v>
                </c:pt>
                <c:pt idx="406">
                  <c:v>2511</c:v>
                </c:pt>
                <c:pt idx="407">
                  <c:v>3662</c:v>
                </c:pt>
                <c:pt idx="408">
                  <c:v>2899</c:v>
                </c:pt>
                <c:pt idx="409">
                  <c:v>2518</c:v>
                </c:pt>
                <c:pt idx="410">
                  <c:v>2523</c:v>
                </c:pt>
                <c:pt idx="411">
                  <c:v>2529</c:v>
                </c:pt>
                <c:pt idx="412">
                  <c:v>3081</c:v>
                </c:pt>
                <c:pt idx="413">
                  <c:v>2769</c:v>
                </c:pt>
                <c:pt idx="414">
                  <c:v>2840</c:v>
                </c:pt>
                <c:pt idx="415">
                  <c:v>3097</c:v>
                </c:pt>
                <c:pt idx="416">
                  <c:v>3128</c:v>
                </c:pt>
                <c:pt idx="417">
                  <c:v>3542</c:v>
                </c:pt>
                <c:pt idx="418">
                  <c:v>2839</c:v>
                </c:pt>
                <c:pt idx="419">
                  <c:v>2734</c:v>
                </c:pt>
                <c:pt idx="420">
                  <c:v>2527</c:v>
                </c:pt>
                <c:pt idx="421">
                  <c:v>3047</c:v>
                </c:pt>
                <c:pt idx="422">
                  <c:v>2950</c:v>
                </c:pt>
                <c:pt idx="423">
                  <c:v>3877</c:v>
                </c:pt>
                <c:pt idx="424">
                  <c:v>2642</c:v>
                </c:pt>
                <c:pt idx="425">
                  <c:v>2314</c:v>
                </c:pt>
                <c:pt idx="426">
                  <c:v>2247</c:v>
                </c:pt>
              </c:numCache>
            </c:numRef>
          </c:val>
          <c:smooth val="0"/>
          <c:extLst>
            <c:ext xmlns:c16="http://schemas.microsoft.com/office/drawing/2014/chart" uri="{C3380CC4-5D6E-409C-BE32-E72D297353CC}">
              <c16:uniqueId val="{00000000-1A10-4693-814E-3ABB6B1AB8FF}"/>
            </c:ext>
          </c:extLst>
        </c:ser>
        <c:dLbls>
          <c:showLegendKey val="0"/>
          <c:showVal val="0"/>
          <c:showCatName val="0"/>
          <c:showSerName val="0"/>
          <c:showPercent val="0"/>
          <c:showBubbleSize val="0"/>
        </c:dLbls>
        <c:smooth val="0"/>
        <c:axId val="518061488"/>
        <c:axId val="518059520"/>
      </c:lineChart>
      <c:catAx>
        <c:axId val="518061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18059520"/>
        <c:crosses val="autoZero"/>
        <c:auto val="1"/>
        <c:lblAlgn val="ctr"/>
        <c:lblOffset val="100"/>
        <c:noMultiLvlLbl val="0"/>
      </c:catAx>
      <c:valAx>
        <c:axId val="51805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18061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Flappy</a:t>
            </a:r>
            <a:r>
              <a:rPr lang="en-IE" baseline="0"/>
              <a:t> Bird Training</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log!$F$1</c:f>
              <c:strCache>
                <c:ptCount val="1"/>
                <c:pt idx="0">
                  <c:v>Total Fitness</c:v>
                </c:pt>
              </c:strCache>
            </c:strRef>
          </c:tx>
          <c:spPr>
            <a:ln w="28575" cap="rnd">
              <a:solidFill>
                <a:schemeClr val="accent1"/>
              </a:solidFill>
              <a:round/>
            </a:ln>
            <a:effectLst/>
          </c:spPr>
          <c:marker>
            <c:symbol val="none"/>
          </c:marker>
          <c:cat>
            <c:numRef>
              <c:f>log!$E$2:$E$101</c:f>
              <c:numCache>
                <c:formatCode>General</c:formatCode>
                <c:ptCount val="100"/>
                <c:pt idx="0">
                  <c:v>9</c:v>
                </c:pt>
                <c:pt idx="1">
                  <c:v>19</c:v>
                </c:pt>
                <c:pt idx="2">
                  <c:v>29</c:v>
                </c:pt>
                <c:pt idx="3">
                  <c:v>39</c:v>
                </c:pt>
                <c:pt idx="4">
                  <c:v>49</c:v>
                </c:pt>
                <c:pt idx="5">
                  <c:v>59</c:v>
                </c:pt>
                <c:pt idx="6">
                  <c:v>69</c:v>
                </c:pt>
                <c:pt idx="7">
                  <c:v>79</c:v>
                </c:pt>
                <c:pt idx="8">
                  <c:v>89</c:v>
                </c:pt>
                <c:pt idx="9">
                  <c:v>99</c:v>
                </c:pt>
                <c:pt idx="10">
                  <c:v>109</c:v>
                </c:pt>
                <c:pt idx="11">
                  <c:v>119</c:v>
                </c:pt>
                <c:pt idx="12">
                  <c:v>129</c:v>
                </c:pt>
                <c:pt idx="13">
                  <c:v>139</c:v>
                </c:pt>
                <c:pt idx="14">
                  <c:v>149</c:v>
                </c:pt>
                <c:pt idx="15">
                  <c:v>159</c:v>
                </c:pt>
                <c:pt idx="16">
                  <c:v>169</c:v>
                </c:pt>
                <c:pt idx="17">
                  <c:v>179</c:v>
                </c:pt>
                <c:pt idx="18">
                  <c:v>189</c:v>
                </c:pt>
                <c:pt idx="19">
                  <c:v>199</c:v>
                </c:pt>
                <c:pt idx="20">
                  <c:v>209</c:v>
                </c:pt>
                <c:pt idx="21">
                  <c:v>219</c:v>
                </c:pt>
                <c:pt idx="22">
                  <c:v>229</c:v>
                </c:pt>
                <c:pt idx="23">
                  <c:v>239</c:v>
                </c:pt>
                <c:pt idx="24">
                  <c:v>249</c:v>
                </c:pt>
                <c:pt idx="25">
                  <c:v>259</c:v>
                </c:pt>
                <c:pt idx="26">
                  <c:v>269</c:v>
                </c:pt>
                <c:pt idx="27">
                  <c:v>279</c:v>
                </c:pt>
                <c:pt idx="28">
                  <c:v>289</c:v>
                </c:pt>
                <c:pt idx="29">
                  <c:v>299</c:v>
                </c:pt>
                <c:pt idx="30">
                  <c:v>309</c:v>
                </c:pt>
                <c:pt idx="31">
                  <c:v>319</c:v>
                </c:pt>
                <c:pt idx="32">
                  <c:v>329</c:v>
                </c:pt>
                <c:pt idx="33">
                  <c:v>339</c:v>
                </c:pt>
                <c:pt idx="34">
                  <c:v>349</c:v>
                </c:pt>
                <c:pt idx="35">
                  <c:v>359</c:v>
                </c:pt>
                <c:pt idx="36">
                  <c:v>369</c:v>
                </c:pt>
                <c:pt idx="37">
                  <c:v>379</c:v>
                </c:pt>
                <c:pt idx="38">
                  <c:v>389</c:v>
                </c:pt>
                <c:pt idx="39">
                  <c:v>399</c:v>
                </c:pt>
                <c:pt idx="40">
                  <c:v>409</c:v>
                </c:pt>
                <c:pt idx="41">
                  <c:v>419</c:v>
                </c:pt>
                <c:pt idx="42">
                  <c:v>429</c:v>
                </c:pt>
                <c:pt idx="43">
                  <c:v>439</c:v>
                </c:pt>
                <c:pt idx="44">
                  <c:v>449</c:v>
                </c:pt>
                <c:pt idx="45">
                  <c:v>459</c:v>
                </c:pt>
                <c:pt idx="46">
                  <c:v>469</c:v>
                </c:pt>
                <c:pt idx="47">
                  <c:v>479</c:v>
                </c:pt>
                <c:pt idx="48">
                  <c:v>489</c:v>
                </c:pt>
                <c:pt idx="49">
                  <c:v>499</c:v>
                </c:pt>
                <c:pt idx="50">
                  <c:v>509</c:v>
                </c:pt>
                <c:pt idx="51">
                  <c:v>519</c:v>
                </c:pt>
                <c:pt idx="52">
                  <c:v>529</c:v>
                </c:pt>
                <c:pt idx="53">
                  <c:v>539</c:v>
                </c:pt>
                <c:pt idx="54">
                  <c:v>549</c:v>
                </c:pt>
                <c:pt idx="55">
                  <c:v>559</c:v>
                </c:pt>
                <c:pt idx="56">
                  <c:v>569</c:v>
                </c:pt>
                <c:pt idx="57">
                  <c:v>579</c:v>
                </c:pt>
                <c:pt idx="58">
                  <c:v>589</c:v>
                </c:pt>
                <c:pt idx="59">
                  <c:v>599</c:v>
                </c:pt>
                <c:pt idx="60">
                  <c:v>609</c:v>
                </c:pt>
                <c:pt idx="61">
                  <c:v>619</c:v>
                </c:pt>
                <c:pt idx="62">
                  <c:v>629</c:v>
                </c:pt>
                <c:pt idx="63">
                  <c:v>639</c:v>
                </c:pt>
                <c:pt idx="64">
                  <c:v>649</c:v>
                </c:pt>
                <c:pt idx="65">
                  <c:v>659</c:v>
                </c:pt>
                <c:pt idx="66">
                  <c:v>669</c:v>
                </c:pt>
                <c:pt idx="67">
                  <c:v>679</c:v>
                </c:pt>
                <c:pt idx="68">
                  <c:v>689</c:v>
                </c:pt>
                <c:pt idx="69">
                  <c:v>699</c:v>
                </c:pt>
                <c:pt idx="70">
                  <c:v>709</c:v>
                </c:pt>
                <c:pt idx="71">
                  <c:v>719</c:v>
                </c:pt>
                <c:pt idx="72">
                  <c:v>729</c:v>
                </c:pt>
                <c:pt idx="73">
                  <c:v>739</c:v>
                </c:pt>
                <c:pt idx="74">
                  <c:v>749</c:v>
                </c:pt>
                <c:pt idx="75">
                  <c:v>759</c:v>
                </c:pt>
                <c:pt idx="76">
                  <c:v>769</c:v>
                </c:pt>
                <c:pt idx="77">
                  <c:v>779</c:v>
                </c:pt>
                <c:pt idx="78">
                  <c:v>789</c:v>
                </c:pt>
                <c:pt idx="79">
                  <c:v>799</c:v>
                </c:pt>
                <c:pt idx="80">
                  <c:v>809</c:v>
                </c:pt>
                <c:pt idx="81">
                  <c:v>819</c:v>
                </c:pt>
                <c:pt idx="82">
                  <c:v>829</c:v>
                </c:pt>
                <c:pt idx="83">
                  <c:v>839</c:v>
                </c:pt>
                <c:pt idx="84">
                  <c:v>849</c:v>
                </c:pt>
                <c:pt idx="85">
                  <c:v>859</c:v>
                </c:pt>
                <c:pt idx="86">
                  <c:v>869</c:v>
                </c:pt>
                <c:pt idx="87">
                  <c:v>879</c:v>
                </c:pt>
                <c:pt idx="88">
                  <c:v>889</c:v>
                </c:pt>
                <c:pt idx="89">
                  <c:v>899</c:v>
                </c:pt>
                <c:pt idx="90">
                  <c:v>909</c:v>
                </c:pt>
                <c:pt idx="91">
                  <c:v>919</c:v>
                </c:pt>
                <c:pt idx="92">
                  <c:v>929</c:v>
                </c:pt>
                <c:pt idx="93">
                  <c:v>939</c:v>
                </c:pt>
                <c:pt idx="94">
                  <c:v>949</c:v>
                </c:pt>
                <c:pt idx="95">
                  <c:v>959</c:v>
                </c:pt>
                <c:pt idx="96">
                  <c:v>969</c:v>
                </c:pt>
                <c:pt idx="97">
                  <c:v>979</c:v>
                </c:pt>
                <c:pt idx="98">
                  <c:v>989</c:v>
                </c:pt>
                <c:pt idx="99">
                  <c:v>999</c:v>
                </c:pt>
              </c:numCache>
            </c:numRef>
          </c:cat>
          <c:val>
            <c:numRef>
              <c:f>log!$F$2:$F$101</c:f>
              <c:numCache>
                <c:formatCode>General</c:formatCode>
                <c:ptCount val="100"/>
                <c:pt idx="0">
                  <c:v>-1.4</c:v>
                </c:pt>
                <c:pt idx="1">
                  <c:v>-3.6363636363636362</c:v>
                </c:pt>
                <c:pt idx="2">
                  <c:v>-3.1818181818181817</c:v>
                </c:pt>
                <c:pt idx="3">
                  <c:v>-3.6363636363636362</c:v>
                </c:pt>
                <c:pt idx="4">
                  <c:v>-4.5454545454545459</c:v>
                </c:pt>
                <c:pt idx="5">
                  <c:v>-2.9090909090909092</c:v>
                </c:pt>
                <c:pt idx="6">
                  <c:v>-4</c:v>
                </c:pt>
                <c:pt idx="7">
                  <c:v>-3.7272727272727271</c:v>
                </c:pt>
                <c:pt idx="8">
                  <c:v>-3.8181818181818183</c:v>
                </c:pt>
                <c:pt idx="9">
                  <c:v>-2.6363636363636362</c:v>
                </c:pt>
                <c:pt idx="10">
                  <c:v>-3.0909090909090908</c:v>
                </c:pt>
                <c:pt idx="11">
                  <c:v>-2.6363636363636362</c:v>
                </c:pt>
                <c:pt idx="12">
                  <c:v>-3.5454545454545454</c:v>
                </c:pt>
                <c:pt idx="13">
                  <c:v>-2.8181818181818183</c:v>
                </c:pt>
                <c:pt idx="14">
                  <c:v>-3</c:v>
                </c:pt>
                <c:pt idx="15">
                  <c:v>-2.6363636363636362</c:v>
                </c:pt>
                <c:pt idx="16">
                  <c:v>-2.2727272727272729</c:v>
                </c:pt>
                <c:pt idx="17">
                  <c:v>-3.9090909090909092</c:v>
                </c:pt>
                <c:pt idx="18">
                  <c:v>-4</c:v>
                </c:pt>
                <c:pt idx="19">
                  <c:v>-4.4545454545454541</c:v>
                </c:pt>
                <c:pt idx="20">
                  <c:v>-2.8181818181818183</c:v>
                </c:pt>
                <c:pt idx="21">
                  <c:v>-4.3636363636363633</c:v>
                </c:pt>
                <c:pt idx="22">
                  <c:v>-4.4545454545454541</c:v>
                </c:pt>
                <c:pt idx="23">
                  <c:v>-3.9090909090909092</c:v>
                </c:pt>
                <c:pt idx="24">
                  <c:v>-2.7272727272727271</c:v>
                </c:pt>
                <c:pt idx="25">
                  <c:v>-4.3636363636363633</c:v>
                </c:pt>
                <c:pt idx="26">
                  <c:v>-3.8181818181818183</c:v>
                </c:pt>
                <c:pt idx="27">
                  <c:v>-3.2727272727272729</c:v>
                </c:pt>
                <c:pt idx="28">
                  <c:v>-3.7272727272727271</c:v>
                </c:pt>
                <c:pt idx="29">
                  <c:v>-2.9090909090909092</c:v>
                </c:pt>
                <c:pt idx="30">
                  <c:v>-3</c:v>
                </c:pt>
                <c:pt idx="31">
                  <c:v>-3.5454545454545454</c:v>
                </c:pt>
                <c:pt idx="32">
                  <c:v>-3.3636363636363638</c:v>
                </c:pt>
                <c:pt idx="33">
                  <c:v>-4.4545454545454541</c:v>
                </c:pt>
                <c:pt idx="34">
                  <c:v>-3.7272727272727271</c:v>
                </c:pt>
                <c:pt idx="35">
                  <c:v>-3.8181818181818183</c:v>
                </c:pt>
                <c:pt idx="36">
                  <c:v>-2.5454545454545454</c:v>
                </c:pt>
                <c:pt idx="37">
                  <c:v>-3.1818181818181817</c:v>
                </c:pt>
                <c:pt idx="38">
                  <c:v>-2.9090909090909092</c:v>
                </c:pt>
                <c:pt idx="39">
                  <c:v>-3.6363636363636362</c:v>
                </c:pt>
                <c:pt idx="40">
                  <c:v>-3.8181818181818183</c:v>
                </c:pt>
                <c:pt idx="41">
                  <c:v>-3.8181818181818183</c:v>
                </c:pt>
                <c:pt idx="42">
                  <c:v>-2.9090909090909092</c:v>
                </c:pt>
                <c:pt idx="43">
                  <c:v>-3</c:v>
                </c:pt>
                <c:pt idx="44">
                  <c:v>-3.3636363636363638</c:v>
                </c:pt>
                <c:pt idx="45">
                  <c:v>-3.6363636363636362</c:v>
                </c:pt>
                <c:pt idx="46">
                  <c:v>-3</c:v>
                </c:pt>
                <c:pt idx="47">
                  <c:v>-3.9090909090909092</c:v>
                </c:pt>
                <c:pt idx="48">
                  <c:v>-4.2727272727272725</c:v>
                </c:pt>
                <c:pt idx="49">
                  <c:v>-2.3636363636363638</c:v>
                </c:pt>
                <c:pt idx="50">
                  <c:v>-4</c:v>
                </c:pt>
                <c:pt idx="51">
                  <c:v>-2.6363636363636362</c:v>
                </c:pt>
                <c:pt idx="52">
                  <c:v>-1.3636363636363635</c:v>
                </c:pt>
                <c:pt idx="53">
                  <c:v>-3.4545454545454546</c:v>
                </c:pt>
                <c:pt idx="54">
                  <c:v>-3.9090909090909092</c:v>
                </c:pt>
                <c:pt idx="55">
                  <c:v>-3.8181818181818183</c:v>
                </c:pt>
                <c:pt idx="56">
                  <c:v>-4</c:v>
                </c:pt>
                <c:pt idx="57">
                  <c:v>-3.9090909090909092</c:v>
                </c:pt>
                <c:pt idx="58">
                  <c:v>-3.3636363636363638</c:v>
                </c:pt>
                <c:pt idx="59">
                  <c:v>-3.1818181818181817</c:v>
                </c:pt>
                <c:pt idx="60">
                  <c:v>-3.9090909090909092</c:v>
                </c:pt>
                <c:pt idx="61">
                  <c:v>-3.8181818181818183</c:v>
                </c:pt>
                <c:pt idx="62">
                  <c:v>-4</c:v>
                </c:pt>
                <c:pt idx="63">
                  <c:v>-4.0909090909090908</c:v>
                </c:pt>
                <c:pt idx="64">
                  <c:v>-2.9090909090909092</c:v>
                </c:pt>
                <c:pt idx="65">
                  <c:v>-3.7272727272727271</c:v>
                </c:pt>
                <c:pt idx="66">
                  <c:v>-3.6363636363636362</c:v>
                </c:pt>
                <c:pt idx="67">
                  <c:v>-4.2727272727272725</c:v>
                </c:pt>
                <c:pt idx="68">
                  <c:v>-3.2727272727272729</c:v>
                </c:pt>
                <c:pt idx="69">
                  <c:v>-4.1818181818181817</c:v>
                </c:pt>
                <c:pt idx="70">
                  <c:v>-2.8181818181818183</c:v>
                </c:pt>
                <c:pt idx="71">
                  <c:v>-4.2727272727272725</c:v>
                </c:pt>
                <c:pt idx="72">
                  <c:v>-3.9090909090909092</c:v>
                </c:pt>
                <c:pt idx="73">
                  <c:v>-3</c:v>
                </c:pt>
                <c:pt idx="74">
                  <c:v>-3.2727272727272729</c:v>
                </c:pt>
                <c:pt idx="75">
                  <c:v>-2.9090909090909092</c:v>
                </c:pt>
                <c:pt idx="76">
                  <c:v>-3</c:v>
                </c:pt>
                <c:pt idx="77">
                  <c:v>-3.5454545454545454</c:v>
                </c:pt>
                <c:pt idx="78">
                  <c:v>-3.5454545454545454</c:v>
                </c:pt>
                <c:pt idx="79">
                  <c:v>-2.7272727272727271</c:v>
                </c:pt>
                <c:pt idx="80">
                  <c:v>-4.0909090909090908</c:v>
                </c:pt>
                <c:pt idx="81">
                  <c:v>-3.7272727272727271</c:v>
                </c:pt>
                <c:pt idx="82">
                  <c:v>-3.4545454545454546</c:v>
                </c:pt>
                <c:pt idx="83">
                  <c:v>-3.6363636363636362</c:v>
                </c:pt>
                <c:pt idx="84">
                  <c:v>-4.1818181818181817</c:v>
                </c:pt>
                <c:pt idx="85">
                  <c:v>-4.3636363636363633</c:v>
                </c:pt>
                <c:pt idx="86">
                  <c:v>-4.0909090909090908</c:v>
                </c:pt>
                <c:pt idx="87">
                  <c:v>-2.9090909090909092</c:v>
                </c:pt>
                <c:pt idx="88">
                  <c:v>-1.9090909090909092</c:v>
                </c:pt>
                <c:pt idx="89">
                  <c:v>-3.5454545454545454</c:v>
                </c:pt>
                <c:pt idx="90">
                  <c:v>-2.9090909090909092</c:v>
                </c:pt>
                <c:pt idx="91">
                  <c:v>-3.0909090909090908</c:v>
                </c:pt>
                <c:pt idx="92">
                  <c:v>-3.2727272727272729</c:v>
                </c:pt>
                <c:pt idx="93">
                  <c:v>-3.3636363636363638</c:v>
                </c:pt>
                <c:pt idx="94">
                  <c:v>-2.6363636363636362</c:v>
                </c:pt>
                <c:pt idx="95">
                  <c:v>-4.4545454545454541</c:v>
                </c:pt>
                <c:pt idx="96">
                  <c:v>-3.5454545454545454</c:v>
                </c:pt>
                <c:pt idx="97">
                  <c:v>-3.5454545454545454</c:v>
                </c:pt>
                <c:pt idx="98">
                  <c:v>-3.3636363636363638</c:v>
                </c:pt>
                <c:pt idx="99">
                  <c:v>-2.8181818181818183</c:v>
                </c:pt>
              </c:numCache>
            </c:numRef>
          </c:val>
          <c:smooth val="0"/>
          <c:extLst>
            <c:ext xmlns:c16="http://schemas.microsoft.com/office/drawing/2014/chart" uri="{C3380CC4-5D6E-409C-BE32-E72D297353CC}">
              <c16:uniqueId val="{00000000-9D62-4ECC-8E92-16FD25A2E282}"/>
            </c:ext>
          </c:extLst>
        </c:ser>
        <c:dLbls>
          <c:showLegendKey val="0"/>
          <c:showVal val="0"/>
          <c:showCatName val="0"/>
          <c:showSerName val="0"/>
          <c:showPercent val="0"/>
          <c:showBubbleSize val="0"/>
        </c:dLbls>
        <c:smooth val="0"/>
        <c:axId val="594274352"/>
        <c:axId val="594275008"/>
      </c:lineChart>
      <c:catAx>
        <c:axId val="594274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Episodes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275008"/>
        <c:crossesAt val="-5"/>
        <c:auto val="1"/>
        <c:lblAlgn val="ctr"/>
        <c:lblOffset val="100"/>
        <c:noMultiLvlLbl val="0"/>
      </c:catAx>
      <c:valAx>
        <c:axId val="594275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Total</a:t>
                </a:r>
                <a:r>
                  <a:rPr lang="en-IE" baseline="0"/>
                  <a:t> Fitness</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274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Super Mario Bros. Training DDDQ</a:t>
            </a:r>
            <a:endParaRPr lang="en-IE">
              <a:effectLst/>
            </a:endParaRPr>
          </a:p>
        </c:rich>
      </c:tx>
      <c:layout>
        <c:manualLayout>
          <c:xMode val="edge"/>
          <c:yMode val="edge"/>
          <c:x val="0.19559036891221931"/>
          <c:y val="5.6292722155207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Total Fitness</c:v>
                </c:pt>
              </c:strCache>
            </c:strRef>
          </c:tx>
          <c:spPr>
            <a:ln w="28575" cap="rnd">
              <a:solidFill>
                <a:schemeClr val="accent1"/>
              </a:solidFill>
              <a:round/>
            </a:ln>
            <a:effectLst/>
          </c:spPr>
          <c:marker>
            <c:symbol val="none"/>
          </c:marker>
          <c:cat>
            <c:numRef>
              <c:f>Sheet1!$A$2:$A$501</c:f>
              <c:numCache>
                <c:formatCode>@</c:formatCode>
                <c:ptCount val="50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numCache>
            </c:numRef>
          </c:cat>
          <c:val>
            <c:numRef>
              <c:f>Sheet1!$B$2:$B$501</c:f>
              <c:numCache>
                <c:formatCode>General</c:formatCode>
                <c:ptCount val="500"/>
                <c:pt idx="0">
                  <c:v>608</c:v>
                </c:pt>
                <c:pt idx="1">
                  <c:v>251</c:v>
                </c:pt>
                <c:pt idx="2">
                  <c:v>594</c:v>
                </c:pt>
                <c:pt idx="3">
                  <c:v>250</c:v>
                </c:pt>
                <c:pt idx="4">
                  <c:v>1302</c:v>
                </c:pt>
                <c:pt idx="5">
                  <c:v>617</c:v>
                </c:pt>
                <c:pt idx="6">
                  <c:v>632</c:v>
                </c:pt>
                <c:pt idx="7">
                  <c:v>580</c:v>
                </c:pt>
                <c:pt idx="8">
                  <c:v>1324</c:v>
                </c:pt>
                <c:pt idx="9">
                  <c:v>1027</c:v>
                </c:pt>
                <c:pt idx="10">
                  <c:v>1322</c:v>
                </c:pt>
                <c:pt idx="11">
                  <c:v>592</c:v>
                </c:pt>
                <c:pt idx="12">
                  <c:v>1400</c:v>
                </c:pt>
                <c:pt idx="13">
                  <c:v>626</c:v>
                </c:pt>
                <c:pt idx="14">
                  <c:v>602</c:v>
                </c:pt>
                <c:pt idx="15">
                  <c:v>1029</c:v>
                </c:pt>
                <c:pt idx="16">
                  <c:v>306</c:v>
                </c:pt>
                <c:pt idx="17">
                  <c:v>1023</c:v>
                </c:pt>
                <c:pt idx="18">
                  <c:v>727</c:v>
                </c:pt>
                <c:pt idx="19">
                  <c:v>610</c:v>
                </c:pt>
                <c:pt idx="20">
                  <c:v>611</c:v>
                </c:pt>
                <c:pt idx="21">
                  <c:v>1040</c:v>
                </c:pt>
                <c:pt idx="22">
                  <c:v>618</c:v>
                </c:pt>
                <c:pt idx="23">
                  <c:v>632</c:v>
                </c:pt>
                <c:pt idx="24">
                  <c:v>251</c:v>
                </c:pt>
                <c:pt idx="25">
                  <c:v>1329</c:v>
                </c:pt>
                <c:pt idx="26">
                  <c:v>608</c:v>
                </c:pt>
                <c:pt idx="27">
                  <c:v>460</c:v>
                </c:pt>
                <c:pt idx="28">
                  <c:v>1854</c:v>
                </c:pt>
                <c:pt idx="29">
                  <c:v>1283</c:v>
                </c:pt>
                <c:pt idx="30">
                  <c:v>1038</c:v>
                </c:pt>
                <c:pt idx="31">
                  <c:v>1318</c:v>
                </c:pt>
                <c:pt idx="32">
                  <c:v>1040</c:v>
                </c:pt>
                <c:pt idx="33">
                  <c:v>1336</c:v>
                </c:pt>
                <c:pt idx="34">
                  <c:v>605</c:v>
                </c:pt>
                <c:pt idx="35">
                  <c:v>594</c:v>
                </c:pt>
                <c:pt idx="36">
                  <c:v>811</c:v>
                </c:pt>
                <c:pt idx="37">
                  <c:v>817</c:v>
                </c:pt>
                <c:pt idx="38">
                  <c:v>1136</c:v>
                </c:pt>
                <c:pt idx="39">
                  <c:v>1068</c:v>
                </c:pt>
                <c:pt idx="40">
                  <c:v>650</c:v>
                </c:pt>
                <c:pt idx="41">
                  <c:v>1911</c:v>
                </c:pt>
                <c:pt idx="42">
                  <c:v>647</c:v>
                </c:pt>
                <c:pt idx="43">
                  <c:v>1137</c:v>
                </c:pt>
                <c:pt idx="44">
                  <c:v>817</c:v>
                </c:pt>
                <c:pt idx="45">
                  <c:v>1054</c:v>
                </c:pt>
                <c:pt idx="46">
                  <c:v>1339</c:v>
                </c:pt>
                <c:pt idx="47">
                  <c:v>647</c:v>
                </c:pt>
                <c:pt idx="48">
                  <c:v>1042</c:v>
                </c:pt>
                <c:pt idx="49">
                  <c:v>1051</c:v>
                </c:pt>
                <c:pt idx="50">
                  <c:v>604</c:v>
                </c:pt>
                <c:pt idx="51">
                  <c:v>620</c:v>
                </c:pt>
                <c:pt idx="52">
                  <c:v>1336</c:v>
                </c:pt>
                <c:pt idx="53">
                  <c:v>1316</c:v>
                </c:pt>
                <c:pt idx="54">
                  <c:v>653</c:v>
                </c:pt>
                <c:pt idx="55">
                  <c:v>1855</c:v>
                </c:pt>
                <c:pt idx="56">
                  <c:v>620</c:v>
                </c:pt>
                <c:pt idx="57">
                  <c:v>1049</c:v>
                </c:pt>
                <c:pt idx="58">
                  <c:v>1039</c:v>
                </c:pt>
                <c:pt idx="59">
                  <c:v>609</c:v>
                </c:pt>
                <c:pt idx="60">
                  <c:v>601</c:v>
                </c:pt>
                <c:pt idx="61">
                  <c:v>1054</c:v>
                </c:pt>
                <c:pt idx="62">
                  <c:v>1334</c:v>
                </c:pt>
                <c:pt idx="63">
                  <c:v>600</c:v>
                </c:pt>
                <c:pt idx="64">
                  <c:v>1334</c:v>
                </c:pt>
                <c:pt idx="65">
                  <c:v>1312</c:v>
                </c:pt>
                <c:pt idx="66">
                  <c:v>1322</c:v>
                </c:pt>
                <c:pt idx="67">
                  <c:v>1040</c:v>
                </c:pt>
                <c:pt idx="68">
                  <c:v>1928</c:v>
                </c:pt>
                <c:pt idx="69">
                  <c:v>1319</c:v>
                </c:pt>
                <c:pt idx="70">
                  <c:v>2722</c:v>
                </c:pt>
                <c:pt idx="71">
                  <c:v>242</c:v>
                </c:pt>
                <c:pt idx="72">
                  <c:v>2780</c:v>
                </c:pt>
                <c:pt idx="73">
                  <c:v>1322</c:v>
                </c:pt>
                <c:pt idx="74">
                  <c:v>1914</c:v>
                </c:pt>
                <c:pt idx="75">
                  <c:v>2806</c:v>
                </c:pt>
                <c:pt idx="76">
                  <c:v>1327</c:v>
                </c:pt>
                <c:pt idx="77">
                  <c:v>1040</c:v>
                </c:pt>
                <c:pt idx="78">
                  <c:v>1046</c:v>
                </c:pt>
                <c:pt idx="79">
                  <c:v>1043</c:v>
                </c:pt>
                <c:pt idx="80">
                  <c:v>1426</c:v>
                </c:pt>
                <c:pt idx="81">
                  <c:v>1322</c:v>
                </c:pt>
                <c:pt idx="82">
                  <c:v>617</c:v>
                </c:pt>
                <c:pt idx="83">
                  <c:v>1340</c:v>
                </c:pt>
                <c:pt idx="84">
                  <c:v>1323</c:v>
                </c:pt>
                <c:pt idx="85">
                  <c:v>1318</c:v>
                </c:pt>
                <c:pt idx="86">
                  <c:v>1058</c:v>
                </c:pt>
                <c:pt idx="87">
                  <c:v>1861</c:v>
                </c:pt>
                <c:pt idx="88">
                  <c:v>1333</c:v>
                </c:pt>
                <c:pt idx="89">
                  <c:v>1414</c:v>
                </c:pt>
                <c:pt idx="90">
                  <c:v>2774</c:v>
                </c:pt>
                <c:pt idx="91">
                  <c:v>600</c:v>
                </c:pt>
                <c:pt idx="92">
                  <c:v>2844</c:v>
                </c:pt>
                <c:pt idx="93">
                  <c:v>1326</c:v>
                </c:pt>
                <c:pt idx="94">
                  <c:v>652</c:v>
                </c:pt>
                <c:pt idx="95">
                  <c:v>1150</c:v>
                </c:pt>
                <c:pt idx="96">
                  <c:v>1319</c:v>
                </c:pt>
                <c:pt idx="97">
                  <c:v>1571</c:v>
                </c:pt>
                <c:pt idx="98">
                  <c:v>1317</c:v>
                </c:pt>
                <c:pt idx="99">
                  <c:v>1151</c:v>
                </c:pt>
                <c:pt idx="100">
                  <c:v>1856</c:v>
                </c:pt>
                <c:pt idx="101">
                  <c:v>1154</c:v>
                </c:pt>
                <c:pt idx="102">
                  <c:v>1680</c:v>
                </c:pt>
                <c:pt idx="103">
                  <c:v>2355</c:v>
                </c:pt>
                <c:pt idx="104">
                  <c:v>2832</c:v>
                </c:pt>
                <c:pt idx="105">
                  <c:v>2357</c:v>
                </c:pt>
                <c:pt idx="106">
                  <c:v>238</c:v>
                </c:pt>
                <c:pt idx="107">
                  <c:v>1334</c:v>
                </c:pt>
                <c:pt idx="108">
                  <c:v>3039</c:v>
                </c:pt>
                <c:pt idx="109">
                  <c:v>1685</c:v>
                </c:pt>
                <c:pt idx="110">
                  <c:v>3041</c:v>
                </c:pt>
                <c:pt idx="111">
                  <c:v>1139</c:v>
                </c:pt>
                <c:pt idx="112">
                  <c:v>1328</c:v>
                </c:pt>
                <c:pt idx="113">
                  <c:v>1695</c:v>
                </c:pt>
                <c:pt idx="114">
                  <c:v>1332</c:v>
                </c:pt>
                <c:pt idx="115">
                  <c:v>2616</c:v>
                </c:pt>
                <c:pt idx="116">
                  <c:v>1426</c:v>
                </c:pt>
                <c:pt idx="117">
                  <c:v>3039</c:v>
                </c:pt>
                <c:pt idx="118">
                  <c:v>611</c:v>
                </c:pt>
                <c:pt idx="119">
                  <c:v>1683</c:v>
                </c:pt>
                <c:pt idx="120">
                  <c:v>245</c:v>
                </c:pt>
                <c:pt idx="121">
                  <c:v>1036</c:v>
                </c:pt>
                <c:pt idx="122">
                  <c:v>1918</c:v>
                </c:pt>
                <c:pt idx="123">
                  <c:v>2352</c:v>
                </c:pt>
                <c:pt idx="124">
                  <c:v>3040</c:v>
                </c:pt>
                <c:pt idx="125">
                  <c:v>1423</c:v>
                </c:pt>
                <c:pt idx="126">
                  <c:v>1920</c:v>
                </c:pt>
                <c:pt idx="127">
                  <c:v>1338</c:v>
                </c:pt>
                <c:pt idx="128">
                  <c:v>1912</c:v>
                </c:pt>
                <c:pt idx="129">
                  <c:v>1927</c:v>
                </c:pt>
                <c:pt idx="130">
                  <c:v>606</c:v>
                </c:pt>
                <c:pt idx="131">
                  <c:v>3041</c:v>
                </c:pt>
                <c:pt idx="132">
                  <c:v>1341</c:v>
                </c:pt>
                <c:pt idx="133">
                  <c:v>1833</c:v>
                </c:pt>
                <c:pt idx="134">
                  <c:v>1567</c:v>
                </c:pt>
                <c:pt idx="135">
                  <c:v>3047</c:v>
                </c:pt>
                <c:pt idx="136">
                  <c:v>1854</c:v>
                </c:pt>
                <c:pt idx="137">
                  <c:v>3040</c:v>
                </c:pt>
                <c:pt idx="138">
                  <c:v>1324</c:v>
                </c:pt>
                <c:pt idx="139">
                  <c:v>1321</c:v>
                </c:pt>
                <c:pt idx="140">
                  <c:v>621</c:v>
                </c:pt>
                <c:pt idx="141">
                  <c:v>3044</c:v>
                </c:pt>
                <c:pt idx="142">
                  <c:v>1846</c:v>
                </c:pt>
                <c:pt idx="143">
                  <c:v>1342</c:v>
                </c:pt>
                <c:pt idx="144">
                  <c:v>1899</c:v>
                </c:pt>
                <c:pt idx="145">
                  <c:v>1872</c:v>
                </c:pt>
                <c:pt idx="146">
                  <c:v>2358</c:v>
                </c:pt>
                <c:pt idx="147">
                  <c:v>3046</c:v>
                </c:pt>
                <c:pt idx="148">
                  <c:v>2629</c:v>
                </c:pt>
                <c:pt idx="149">
                  <c:v>617</c:v>
                </c:pt>
                <c:pt idx="150">
                  <c:v>1342</c:v>
                </c:pt>
                <c:pt idx="151">
                  <c:v>2355</c:v>
                </c:pt>
                <c:pt idx="152">
                  <c:v>3035</c:v>
                </c:pt>
                <c:pt idx="153">
                  <c:v>2361</c:v>
                </c:pt>
                <c:pt idx="154">
                  <c:v>239</c:v>
                </c:pt>
                <c:pt idx="155">
                  <c:v>2361</c:v>
                </c:pt>
                <c:pt idx="156">
                  <c:v>1338</c:v>
                </c:pt>
                <c:pt idx="157">
                  <c:v>1425</c:v>
                </c:pt>
                <c:pt idx="158">
                  <c:v>1335</c:v>
                </c:pt>
                <c:pt idx="159">
                  <c:v>1426</c:v>
                </c:pt>
                <c:pt idx="160">
                  <c:v>1917</c:v>
                </c:pt>
                <c:pt idx="161">
                  <c:v>1326</c:v>
                </c:pt>
                <c:pt idx="162">
                  <c:v>625</c:v>
                </c:pt>
                <c:pt idx="163">
                  <c:v>2347</c:v>
                </c:pt>
                <c:pt idx="164">
                  <c:v>1915</c:v>
                </c:pt>
                <c:pt idx="165">
                  <c:v>1927</c:v>
                </c:pt>
                <c:pt idx="166">
                  <c:v>3038</c:v>
                </c:pt>
                <c:pt idx="167">
                  <c:v>3050</c:v>
                </c:pt>
                <c:pt idx="168">
                  <c:v>3045</c:v>
                </c:pt>
                <c:pt idx="169">
                  <c:v>1684</c:v>
                </c:pt>
                <c:pt idx="170">
                  <c:v>3039</c:v>
                </c:pt>
                <c:pt idx="171">
                  <c:v>3051</c:v>
                </c:pt>
                <c:pt idx="172">
                  <c:v>1335</c:v>
                </c:pt>
                <c:pt idx="173">
                  <c:v>1850</c:v>
                </c:pt>
                <c:pt idx="174">
                  <c:v>1330</c:v>
                </c:pt>
                <c:pt idx="175">
                  <c:v>2650</c:v>
                </c:pt>
                <c:pt idx="176">
                  <c:v>1716</c:v>
                </c:pt>
                <c:pt idx="177">
                  <c:v>1339</c:v>
                </c:pt>
                <c:pt idx="178">
                  <c:v>240</c:v>
                </c:pt>
                <c:pt idx="179">
                  <c:v>1424</c:v>
                </c:pt>
                <c:pt idx="180">
                  <c:v>1150</c:v>
                </c:pt>
                <c:pt idx="181">
                  <c:v>3050</c:v>
                </c:pt>
                <c:pt idx="182">
                  <c:v>3047</c:v>
                </c:pt>
                <c:pt idx="183">
                  <c:v>3045</c:v>
                </c:pt>
                <c:pt idx="184">
                  <c:v>607</c:v>
                </c:pt>
                <c:pt idx="185">
                  <c:v>3051</c:v>
                </c:pt>
                <c:pt idx="186">
                  <c:v>2353</c:v>
                </c:pt>
                <c:pt idx="187">
                  <c:v>251</c:v>
                </c:pt>
                <c:pt idx="188">
                  <c:v>1904</c:v>
                </c:pt>
                <c:pt idx="189">
                  <c:v>3035</c:v>
                </c:pt>
                <c:pt idx="190">
                  <c:v>3049</c:v>
                </c:pt>
                <c:pt idx="191">
                  <c:v>3054</c:v>
                </c:pt>
                <c:pt idx="192">
                  <c:v>3028</c:v>
                </c:pt>
                <c:pt idx="193">
                  <c:v>3049</c:v>
                </c:pt>
                <c:pt idx="194">
                  <c:v>3048</c:v>
                </c:pt>
                <c:pt idx="195">
                  <c:v>3059</c:v>
                </c:pt>
                <c:pt idx="196">
                  <c:v>3048</c:v>
                </c:pt>
                <c:pt idx="197">
                  <c:v>3020</c:v>
                </c:pt>
                <c:pt idx="198">
                  <c:v>3041</c:v>
                </c:pt>
                <c:pt idx="199">
                  <c:v>1321</c:v>
                </c:pt>
                <c:pt idx="200">
                  <c:v>3046</c:v>
                </c:pt>
                <c:pt idx="201">
                  <c:v>1316</c:v>
                </c:pt>
                <c:pt idx="202">
                  <c:v>3046</c:v>
                </c:pt>
                <c:pt idx="203">
                  <c:v>3050</c:v>
                </c:pt>
                <c:pt idx="204">
                  <c:v>3049</c:v>
                </c:pt>
                <c:pt idx="205">
                  <c:v>3047</c:v>
                </c:pt>
                <c:pt idx="206">
                  <c:v>1919</c:v>
                </c:pt>
                <c:pt idx="207">
                  <c:v>3038</c:v>
                </c:pt>
                <c:pt idx="208">
                  <c:v>3044</c:v>
                </c:pt>
                <c:pt idx="209">
                  <c:v>3052</c:v>
                </c:pt>
                <c:pt idx="210">
                  <c:v>3048</c:v>
                </c:pt>
                <c:pt idx="211">
                  <c:v>3041</c:v>
                </c:pt>
                <c:pt idx="212">
                  <c:v>3046</c:v>
                </c:pt>
                <c:pt idx="213">
                  <c:v>1329</c:v>
                </c:pt>
                <c:pt idx="214">
                  <c:v>1150</c:v>
                </c:pt>
                <c:pt idx="215">
                  <c:v>3054</c:v>
                </c:pt>
                <c:pt idx="216">
                  <c:v>1863</c:v>
                </c:pt>
                <c:pt idx="217">
                  <c:v>2632</c:v>
                </c:pt>
                <c:pt idx="218">
                  <c:v>3044</c:v>
                </c:pt>
                <c:pt idx="219">
                  <c:v>3047</c:v>
                </c:pt>
                <c:pt idx="220">
                  <c:v>3047</c:v>
                </c:pt>
                <c:pt idx="221">
                  <c:v>3050</c:v>
                </c:pt>
                <c:pt idx="222">
                  <c:v>2361</c:v>
                </c:pt>
                <c:pt idx="223">
                  <c:v>3048</c:v>
                </c:pt>
                <c:pt idx="224">
                  <c:v>1341</c:v>
                </c:pt>
                <c:pt idx="225">
                  <c:v>3043</c:v>
                </c:pt>
                <c:pt idx="226">
                  <c:v>608</c:v>
                </c:pt>
                <c:pt idx="227">
                  <c:v>3054</c:v>
                </c:pt>
                <c:pt idx="228">
                  <c:v>3041</c:v>
                </c:pt>
                <c:pt idx="229">
                  <c:v>3042</c:v>
                </c:pt>
                <c:pt idx="230">
                  <c:v>3046</c:v>
                </c:pt>
                <c:pt idx="231">
                  <c:v>3048</c:v>
                </c:pt>
                <c:pt idx="232">
                  <c:v>3047</c:v>
                </c:pt>
                <c:pt idx="233">
                  <c:v>1334</c:v>
                </c:pt>
                <c:pt idx="234">
                  <c:v>1328</c:v>
                </c:pt>
                <c:pt idx="235">
                  <c:v>3054</c:v>
                </c:pt>
                <c:pt idx="236">
                  <c:v>3055</c:v>
                </c:pt>
                <c:pt idx="237">
                  <c:v>3047</c:v>
                </c:pt>
                <c:pt idx="238">
                  <c:v>600</c:v>
                </c:pt>
                <c:pt idx="239">
                  <c:v>3052</c:v>
                </c:pt>
                <c:pt idx="240">
                  <c:v>3049</c:v>
                </c:pt>
                <c:pt idx="241">
                  <c:v>600</c:v>
                </c:pt>
                <c:pt idx="242">
                  <c:v>1920</c:v>
                </c:pt>
                <c:pt idx="243">
                  <c:v>3055</c:v>
                </c:pt>
                <c:pt idx="244">
                  <c:v>1857</c:v>
                </c:pt>
                <c:pt idx="245">
                  <c:v>1898</c:v>
                </c:pt>
                <c:pt idx="246">
                  <c:v>1574</c:v>
                </c:pt>
                <c:pt idx="247">
                  <c:v>3851</c:v>
                </c:pt>
                <c:pt idx="248">
                  <c:v>3038</c:v>
                </c:pt>
                <c:pt idx="249">
                  <c:v>600</c:v>
                </c:pt>
                <c:pt idx="250">
                  <c:v>3047</c:v>
                </c:pt>
                <c:pt idx="251">
                  <c:v>3008</c:v>
                </c:pt>
                <c:pt idx="252">
                  <c:v>3055</c:v>
                </c:pt>
                <c:pt idx="253">
                  <c:v>2351</c:v>
                </c:pt>
                <c:pt idx="254">
                  <c:v>3045</c:v>
                </c:pt>
                <c:pt idx="255">
                  <c:v>1938</c:v>
                </c:pt>
                <c:pt idx="256">
                  <c:v>2351</c:v>
                </c:pt>
                <c:pt idx="257">
                  <c:v>3049</c:v>
                </c:pt>
                <c:pt idx="258">
                  <c:v>3048</c:v>
                </c:pt>
                <c:pt idx="259">
                  <c:v>3049</c:v>
                </c:pt>
                <c:pt idx="260">
                  <c:v>3049</c:v>
                </c:pt>
                <c:pt idx="261">
                  <c:v>3048</c:v>
                </c:pt>
                <c:pt idx="262">
                  <c:v>3049</c:v>
                </c:pt>
                <c:pt idx="263">
                  <c:v>612</c:v>
                </c:pt>
                <c:pt idx="264">
                  <c:v>1919</c:v>
                </c:pt>
                <c:pt idx="265">
                  <c:v>3046</c:v>
                </c:pt>
                <c:pt idx="266">
                  <c:v>3049</c:v>
                </c:pt>
                <c:pt idx="267">
                  <c:v>3632</c:v>
                </c:pt>
                <c:pt idx="268">
                  <c:v>3049</c:v>
                </c:pt>
                <c:pt idx="269">
                  <c:v>1045</c:v>
                </c:pt>
                <c:pt idx="270">
                  <c:v>3043</c:v>
                </c:pt>
                <c:pt idx="271">
                  <c:v>3055</c:v>
                </c:pt>
                <c:pt idx="272">
                  <c:v>3055</c:v>
                </c:pt>
                <c:pt idx="273">
                  <c:v>3047</c:v>
                </c:pt>
                <c:pt idx="274">
                  <c:v>3008</c:v>
                </c:pt>
                <c:pt idx="275">
                  <c:v>1042</c:v>
                </c:pt>
                <c:pt idx="276">
                  <c:v>3048</c:v>
                </c:pt>
                <c:pt idx="277">
                  <c:v>3053</c:v>
                </c:pt>
                <c:pt idx="278">
                  <c:v>3039</c:v>
                </c:pt>
                <c:pt idx="279">
                  <c:v>1157</c:v>
                </c:pt>
                <c:pt idx="280">
                  <c:v>600</c:v>
                </c:pt>
                <c:pt idx="281">
                  <c:v>1850</c:v>
                </c:pt>
                <c:pt idx="282">
                  <c:v>3050</c:v>
                </c:pt>
                <c:pt idx="283">
                  <c:v>3053</c:v>
                </c:pt>
                <c:pt idx="284">
                  <c:v>3008</c:v>
                </c:pt>
                <c:pt idx="285">
                  <c:v>3045</c:v>
                </c:pt>
                <c:pt idx="286">
                  <c:v>1934</c:v>
                </c:pt>
                <c:pt idx="287">
                  <c:v>3042</c:v>
                </c:pt>
                <c:pt idx="288">
                  <c:v>3054</c:v>
                </c:pt>
                <c:pt idx="289">
                  <c:v>3048</c:v>
                </c:pt>
                <c:pt idx="290">
                  <c:v>251</c:v>
                </c:pt>
                <c:pt idx="291">
                  <c:v>3047</c:v>
                </c:pt>
                <c:pt idx="292">
                  <c:v>3053</c:v>
                </c:pt>
                <c:pt idx="293">
                  <c:v>3011</c:v>
                </c:pt>
                <c:pt idx="294">
                  <c:v>3047</c:v>
                </c:pt>
                <c:pt idx="295">
                  <c:v>3010</c:v>
                </c:pt>
                <c:pt idx="296">
                  <c:v>1856</c:v>
                </c:pt>
                <c:pt idx="297">
                  <c:v>3043</c:v>
                </c:pt>
                <c:pt idx="298">
                  <c:v>1857</c:v>
                </c:pt>
                <c:pt idx="299">
                  <c:v>3044</c:v>
                </c:pt>
                <c:pt idx="300">
                  <c:v>2630</c:v>
                </c:pt>
                <c:pt idx="301">
                  <c:v>647</c:v>
                </c:pt>
                <c:pt idx="302">
                  <c:v>3056</c:v>
                </c:pt>
                <c:pt idx="303">
                  <c:v>1565</c:v>
                </c:pt>
                <c:pt idx="304">
                  <c:v>3042</c:v>
                </c:pt>
                <c:pt idx="305">
                  <c:v>2363</c:v>
                </c:pt>
                <c:pt idx="306">
                  <c:v>3049</c:v>
                </c:pt>
                <c:pt idx="307">
                  <c:v>3053</c:v>
                </c:pt>
                <c:pt idx="308">
                  <c:v>3042</c:v>
                </c:pt>
                <c:pt idx="309">
                  <c:v>3044</c:v>
                </c:pt>
                <c:pt idx="310">
                  <c:v>3054</c:v>
                </c:pt>
                <c:pt idx="311">
                  <c:v>3051</c:v>
                </c:pt>
                <c:pt idx="312">
                  <c:v>3042</c:v>
                </c:pt>
                <c:pt idx="313">
                  <c:v>3055</c:v>
                </c:pt>
                <c:pt idx="314">
                  <c:v>2634</c:v>
                </c:pt>
                <c:pt idx="315">
                  <c:v>3048</c:v>
                </c:pt>
                <c:pt idx="316">
                  <c:v>3054</c:v>
                </c:pt>
                <c:pt idx="317">
                  <c:v>1871</c:v>
                </c:pt>
                <c:pt idx="318">
                  <c:v>3043</c:v>
                </c:pt>
                <c:pt idx="319">
                  <c:v>2848</c:v>
                </c:pt>
                <c:pt idx="320">
                  <c:v>1340</c:v>
                </c:pt>
                <c:pt idx="321">
                  <c:v>3048</c:v>
                </c:pt>
                <c:pt idx="322">
                  <c:v>3049</c:v>
                </c:pt>
                <c:pt idx="323">
                  <c:v>3049</c:v>
                </c:pt>
                <c:pt idx="324">
                  <c:v>3047</c:v>
                </c:pt>
                <c:pt idx="325">
                  <c:v>612</c:v>
                </c:pt>
                <c:pt idx="326">
                  <c:v>3048</c:v>
                </c:pt>
                <c:pt idx="327">
                  <c:v>3044</c:v>
                </c:pt>
                <c:pt idx="328">
                  <c:v>3048</c:v>
                </c:pt>
                <c:pt idx="329">
                  <c:v>3047</c:v>
                </c:pt>
                <c:pt idx="330">
                  <c:v>3049</c:v>
                </c:pt>
                <c:pt idx="331">
                  <c:v>3048</c:v>
                </c:pt>
                <c:pt idx="332">
                  <c:v>2639</c:v>
                </c:pt>
                <c:pt idx="333">
                  <c:v>3046</c:v>
                </c:pt>
                <c:pt idx="334">
                  <c:v>1930</c:v>
                </c:pt>
                <c:pt idx="335">
                  <c:v>3049</c:v>
                </c:pt>
                <c:pt idx="336">
                  <c:v>3021</c:v>
                </c:pt>
                <c:pt idx="337">
                  <c:v>3049</c:v>
                </c:pt>
                <c:pt idx="338">
                  <c:v>3048</c:v>
                </c:pt>
                <c:pt idx="339">
                  <c:v>3056</c:v>
                </c:pt>
                <c:pt idx="340">
                  <c:v>3048</c:v>
                </c:pt>
                <c:pt idx="341">
                  <c:v>1335</c:v>
                </c:pt>
                <c:pt idx="342">
                  <c:v>3047</c:v>
                </c:pt>
                <c:pt idx="343">
                  <c:v>3042</c:v>
                </c:pt>
                <c:pt idx="344">
                  <c:v>3053</c:v>
                </c:pt>
                <c:pt idx="345">
                  <c:v>3048</c:v>
                </c:pt>
                <c:pt idx="346">
                  <c:v>3033</c:v>
                </c:pt>
                <c:pt idx="347">
                  <c:v>3043</c:v>
                </c:pt>
                <c:pt idx="348">
                  <c:v>3056</c:v>
                </c:pt>
                <c:pt idx="349">
                  <c:v>3053</c:v>
                </c:pt>
                <c:pt idx="350">
                  <c:v>3052</c:v>
                </c:pt>
                <c:pt idx="351">
                  <c:v>1689</c:v>
                </c:pt>
                <c:pt idx="352">
                  <c:v>3045</c:v>
                </c:pt>
                <c:pt idx="353">
                  <c:v>3017</c:v>
                </c:pt>
                <c:pt idx="354">
                  <c:v>3047</c:v>
                </c:pt>
                <c:pt idx="355">
                  <c:v>1941</c:v>
                </c:pt>
                <c:pt idx="356">
                  <c:v>600</c:v>
                </c:pt>
                <c:pt idx="357">
                  <c:v>3048</c:v>
                </c:pt>
                <c:pt idx="358">
                  <c:v>3049</c:v>
                </c:pt>
                <c:pt idx="359">
                  <c:v>3052</c:v>
                </c:pt>
                <c:pt idx="360">
                  <c:v>3057</c:v>
                </c:pt>
                <c:pt idx="361">
                  <c:v>3054</c:v>
                </c:pt>
                <c:pt idx="362">
                  <c:v>3042</c:v>
                </c:pt>
                <c:pt idx="363">
                  <c:v>3050</c:v>
                </c:pt>
                <c:pt idx="364">
                  <c:v>3049</c:v>
                </c:pt>
                <c:pt idx="365">
                  <c:v>3017</c:v>
                </c:pt>
                <c:pt idx="366">
                  <c:v>3045</c:v>
                </c:pt>
                <c:pt idx="367">
                  <c:v>3056</c:v>
                </c:pt>
                <c:pt idx="368">
                  <c:v>3039</c:v>
                </c:pt>
                <c:pt idx="369">
                  <c:v>3052</c:v>
                </c:pt>
                <c:pt idx="370">
                  <c:v>3046</c:v>
                </c:pt>
                <c:pt idx="371">
                  <c:v>3052</c:v>
                </c:pt>
                <c:pt idx="372">
                  <c:v>3012</c:v>
                </c:pt>
                <c:pt idx="373">
                  <c:v>3049</c:v>
                </c:pt>
                <c:pt idx="374">
                  <c:v>3011</c:v>
                </c:pt>
                <c:pt idx="375">
                  <c:v>3048</c:v>
                </c:pt>
                <c:pt idx="376">
                  <c:v>3049</c:v>
                </c:pt>
                <c:pt idx="377">
                  <c:v>3054</c:v>
                </c:pt>
                <c:pt idx="378">
                  <c:v>1044</c:v>
                </c:pt>
                <c:pt idx="379">
                  <c:v>3043</c:v>
                </c:pt>
                <c:pt idx="380">
                  <c:v>3049</c:v>
                </c:pt>
                <c:pt idx="381">
                  <c:v>600</c:v>
                </c:pt>
                <c:pt idx="382">
                  <c:v>601</c:v>
                </c:pt>
                <c:pt idx="383">
                  <c:v>3049</c:v>
                </c:pt>
                <c:pt idx="384">
                  <c:v>1427</c:v>
                </c:pt>
                <c:pt idx="385">
                  <c:v>3044</c:v>
                </c:pt>
                <c:pt idx="386">
                  <c:v>2631</c:v>
                </c:pt>
                <c:pt idx="387">
                  <c:v>3048</c:v>
                </c:pt>
                <c:pt idx="388">
                  <c:v>3043</c:v>
                </c:pt>
                <c:pt idx="389">
                  <c:v>3045</c:v>
                </c:pt>
                <c:pt idx="390">
                  <c:v>3049</c:v>
                </c:pt>
                <c:pt idx="391">
                  <c:v>3049</c:v>
                </c:pt>
                <c:pt idx="392">
                  <c:v>3049</c:v>
                </c:pt>
                <c:pt idx="393">
                  <c:v>3046</c:v>
                </c:pt>
                <c:pt idx="394">
                  <c:v>3049</c:v>
                </c:pt>
                <c:pt idx="395">
                  <c:v>3049</c:v>
                </c:pt>
                <c:pt idx="396">
                  <c:v>3047</c:v>
                </c:pt>
                <c:pt idx="397">
                  <c:v>3050</c:v>
                </c:pt>
                <c:pt idx="398">
                  <c:v>1053</c:v>
                </c:pt>
                <c:pt idx="399">
                  <c:v>3011</c:v>
                </c:pt>
                <c:pt idx="400">
                  <c:v>3049</c:v>
                </c:pt>
                <c:pt idx="401">
                  <c:v>2629</c:v>
                </c:pt>
                <c:pt idx="402">
                  <c:v>3047</c:v>
                </c:pt>
                <c:pt idx="403">
                  <c:v>3050</c:v>
                </c:pt>
                <c:pt idx="404">
                  <c:v>3050</c:v>
                </c:pt>
                <c:pt idx="405">
                  <c:v>601</c:v>
                </c:pt>
                <c:pt idx="406">
                  <c:v>3046</c:v>
                </c:pt>
                <c:pt idx="407">
                  <c:v>3053</c:v>
                </c:pt>
                <c:pt idx="408">
                  <c:v>3054</c:v>
                </c:pt>
                <c:pt idx="409">
                  <c:v>3049</c:v>
                </c:pt>
                <c:pt idx="410">
                  <c:v>3048</c:v>
                </c:pt>
                <c:pt idx="411">
                  <c:v>1905</c:v>
                </c:pt>
                <c:pt idx="412">
                  <c:v>3043</c:v>
                </c:pt>
                <c:pt idx="413">
                  <c:v>3048</c:v>
                </c:pt>
                <c:pt idx="414">
                  <c:v>3047</c:v>
                </c:pt>
                <c:pt idx="415">
                  <c:v>3008</c:v>
                </c:pt>
                <c:pt idx="416">
                  <c:v>3049</c:v>
                </c:pt>
                <c:pt idx="417">
                  <c:v>3047</c:v>
                </c:pt>
                <c:pt idx="418">
                  <c:v>3051</c:v>
                </c:pt>
                <c:pt idx="419">
                  <c:v>3008</c:v>
                </c:pt>
                <c:pt idx="420">
                  <c:v>1336</c:v>
                </c:pt>
                <c:pt idx="421">
                  <c:v>2633</c:v>
                </c:pt>
                <c:pt idx="422">
                  <c:v>3048</c:v>
                </c:pt>
                <c:pt idx="423">
                  <c:v>1327</c:v>
                </c:pt>
                <c:pt idx="424">
                  <c:v>3050</c:v>
                </c:pt>
                <c:pt idx="425">
                  <c:v>3048</c:v>
                </c:pt>
                <c:pt idx="426">
                  <c:v>3045</c:v>
                </c:pt>
                <c:pt idx="427">
                  <c:v>3037</c:v>
                </c:pt>
                <c:pt idx="428">
                  <c:v>3014</c:v>
                </c:pt>
                <c:pt idx="429">
                  <c:v>3052</c:v>
                </c:pt>
                <c:pt idx="430">
                  <c:v>3048</c:v>
                </c:pt>
                <c:pt idx="431">
                  <c:v>3050</c:v>
                </c:pt>
                <c:pt idx="432">
                  <c:v>3049</c:v>
                </c:pt>
                <c:pt idx="433">
                  <c:v>3041</c:v>
                </c:pt>
                <c:pt idx="434">
                  <c:v>3046</c:v>
                </c:pt>
                <c:pt idx="435">
                  <c:v>3046</c:v>
                </c:pt>
                <c:pt idx="436">
                  <c:v>3049</c:v>
                </c:pt>
                <c:pt idx="437">
                  <c:v>3033</c:v>
                </c:pt>
                <c:pt idx="438">
                  <c:v>3049</c:v>
                </c:pt>
                <c:pt idx="439">
                  <c:v>3049</c:v>
                </c:pt>
                <c:pt idx="440">
                  <c:v>3061</c:v>
                </c:pt>
                <c:pt idx="441">
                  <c:v>3049</c:v>
                </c:pt>
                <c:pt idx="442">
                  <c:v>3046</c:v>
                </c:pt>
                <c:pt idx="443">
                  <c:v>3050</c:v>
                </c:pt>
                <c:pt idx="444">
                  <c:v>3047</c:v>
                </c:pt>
                <c:pt idx="445">
                  <c:v>3047</c:v>
                </c:pt>
                <c:pt idx="446">
                  <c:v>3045</c:v>
                </c:pt>
                <c:pt idx="447">
                  <c:v>3053</c:v>
                </c:pt>
                <c:pt idx="448">
                  <c:v>3046</c:v>
                </c:pt>
                <c:pt idx="449">
                  <c:v>3050</c:v>
                </c:pt>
                <c:pt idx="450">
                  <c:v>3043</c:v>
                </c:pt>
                <c:pt idx="451">
                  <c:v>3047</c:v>
                </c:pt>
                <c:pt idx="452">
                  <c:v>3044</c:v>
                </c:pt>
                <c:pt idx="453">
                  <c:v>3053</c:v>
                </c:pt>
                <c:pt idx="454">
                  <c:v>3049</c:v>
                </c:pt>
                <c:pt idx="455">
                  <c:v>3048</c:v>
                </c:pt>
                <c:pt idx="456">
                  <c:v>3047</c:v>
                </c:pt>
                <c:pt idx="457">
                  <c:v>3049</c:v>
                </c:pt>
                <c:pt idx="458">
                  <c:v>3046</c:v>
                </c:pt>
                <c:pt idx="459">
                  <c:v>3055</c:v>
                </c:pt>
                <c:pt idx="460">
                  <c:v>3041</c:v>
                </c:pt>
                <c:pt idx="461">
                  <c:v>3047</c:v>
                </c:pt>
                <c:pt idx="462">
                  <c:v>3053</c:v>
                </c:pt>
                <c:pt idx="463">
                  <c:v>3044</c:v>
                </c:pt>
                <c:pt idx="464">
                  <c:v>3048</c:v>
                </c:pt>
                <c:pt idx="465">
                  <c:v>3038</c:v>
                </c:pt>
                <c:pt idx="466">
                  <c:v>3008</c:v>
                </c:pt>
                <c:pt idx="467">
                  <c:v>3009</c:v>
                </c:pt>
                <c:pt idx="468">
                  <c:v>3636</c:v>
                </c:pt>
                <c:pt idx="469">
                  <c:v>3014</c:v>
                </c:pt>
                <c:pt idx="470">
                  <c:v>3049</c:v>
                </c:pt>
                <c:pt idx="471">
                  <c:v>3008</c:v>
                </c:pt>
                <c:pt idx="472">
                  <c:v>3049</c:v>
                </c:pt>
                <c:pt idx="473">
                  <c:v>3047</c:v>
                </c:pt>
                <c:pt idx="474">
                  <c:v>3042</c:v>
                </c:pt>
                <c:pt idx="475">
                  <c:v>3044</c:v>
                </c:pt>
                <c:pt idx="476">
                  <c:v>3041</c:v>
                </c:pt>
                <c:pt idx="477">
                  <c:v>3050</c:v>
                </c:pt>
                <c:pt idx="478">
                  <c:v>2632</c:v>
                </c:pt>
                <c:pt idx="479">
                  <c:v>3049</c:v>
                </c:pt>
                <c:pt idx="480">
                  <c:v>2625</c:v>
                </c:pt>
                <c:pt idx="481">
                  <c:v>3048</c:v>
                </c:pt>
                <c:pt idx="482">
                  <c:v>3048</c:v>
                </c:pt>
                <c:pt idx="483">
                  <c:v>3049</c:v>
                </c:pt>
                <c:pt idx="484">
                  <c:v>3047</c:v>
                </c:pt>
                <c:pt idx="485">
                  <c:v>3049</c:v>
                </c:pt>
                <c:pt idx="486">
                  <c:v>3054</c:v>
                </c:pt>
                <c:pt idx="487">
                  <c:v>3049</c:v>
                </c:pt>
                <c:pt idx="488">
                  <c:v>3055</c:v>
                </c:pt>
                <c:pt idx="489">
                  <c:v>3053</c:v>
                </c:pt>
                <c:pt idx="490">
                  <c:v>3042</c:v>
                </c:pt>
                <c:pt idx="491">
                  <c:v>3042</c:v>
                </c:pt>
                <c:pt idx="492">
                  <c:v>3050</c:v>
                </c:pt>
                <c:pt idx="493">
                  <c:v>2752</c:v>
                </c:pt>
                <c:pt idx="494">
                  <c:v>3044</c:v>
                </c:pt>
                <c:pt idx="495">
                  <c:v>3061</c:v>
                </c:pt>
                <c:pt idx="496">
                  <c:v>3055</c:v>
                </c:pt>
                <c:pt idx="497">
                  <c:v>3052</c:v>
                </c:pt>
                <c:pt idx="498">
                  <c:v>1348</c:v>
                </c:pt>
                <c:pt idx="499">
                  <c:v>3048</c:v>
                </c:pt>
              </c:numCache>
            </c:numRef>
          </c:val>
          <c:smooth val="0"/>
          <c:extLst>
            <c:ext xmlns:c16="http://schemas.microsoft.com/office/drawing/2014/chart" uri="{C3380CC4-5D6E-409C-BE32-E72D297353CC}">
              <c16:uniqueId val="{00000000-A330-4692-A1F1-169A1F915BD2}"/>
            </c:ext>
          </c:extLst>
        </c:ser>
        <c:dLbls>
          <c:showLegendKey val="0"/>
          <c:showVal val="0"/>
          <c:showCatName val="0"/>
          <c:showSerName val="0"/>
          <c:showPercent val="0"/>
          <c:showBubbleSize val="0"/>
        </c:dLbls>
        <c:smooth val="0"/>
        <c:axId val="386947872"/>
        <c:axId val="495608048"/>
      </c:lineChart>
      <c:catAx>
        <c:axId val="386947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Episodes</a:t>
                </a:r>
              </a:p>
            </c:rich>
          </c:tx>
          <c:layout>
            <c:manualLayout>
              <c:xMode val="edge"/>
              <c:yMode val="edge"/>
              <c:x val="0.4518474773986586"/>
              <c:y val="0.8616402141529655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608048"/>
        <c:crosses val="autoZero"/>
        <c:auto val="1"/>
        <c:lblAlgn val="ctr"/>
        <c:lblOffset val="100"/>
        <c:noMultiLvlLbl val="0"/>
      </c:catAx>
      <c:valAx>
        <c:axId val="495608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Total 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947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DDDQN Agent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Total Fitness</c:v>
                </c:pt>
              </c:strCache>
            </c:strRef>
          </c:tx>
          <c:spPr>
            <a:ln w="28575" cap="rnd">
              <a:solidFill>
                <a:schemeClr val="accent1"/>
              </a:solidFill>
              <a:round/>
            </a:ln>
            <a:effectLst/>
          </c:spPr>
          <c:marker>
            <c:symbol val="none"/>
          </c:marker>
          <c:cat>
            <c:numRef>
              <c:f>Sheet1!$A$2:$A$501</c:f>
              <c:numCache>
                <c:formatCode>@</c:formatCode>
                <c:ptCount val="50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numCache>
            </c:numRef>
          </c:cat>
          <c:val>
            <c:numRef>
              <c:f>Sheet1!$B$2:$B$501</c:f>
              <c:numCache>
                <c:formatCode>General</c:formatCode>
                <c:ptCount val="500"/>
                <c:pt idx="0">
                  <c:v>608</c:v>
                </c:pt>
                <c:pt idx="1">
                  <c:v>251</c:v>
                </c:pt>
                <c:pt idx="2">
                  <c:v>594</c:v>
                </c:pt>
                <c:pt idx="3">
                  <c:v>250</c:v>
                </c:pt>
                <c:pt idx="4">
                  <c:v>1302</c:v>
                </c:pt>
                <c:pt idx="5">
                  <c:v>617</c:v>
                </c:pt>
                <c:pt idx="6">
                  <c:v>632</c:v>
                </c:pt>
                <c:pt idx="7">
                  <c:v>580</c:v>
                </c:pt>
                <c:pt idx="8">
                  <c:v>1324</c:v>
                </c:pt>
                <c:pt idx="9">
                  <c:v>1027</c:v>
                </c:pt>
                <c:pt idx="10">
                  <c:v>1322</c:v>
                </c:pt>
                <c:pt idx="11">
                  <c:v>592</c:v>
                </c:pt>
                <c:pt idx="12">
                  <c:v>1400</c:v>
                </c:pt>
                <c:pt idx="13">
                  <c:v>626</c:v>
                </c:pt>
                <c:pt idx="14">
                  <c:v>602</c:v>
                </c:pt>
                <c:pt idx="15">
                  <c:v>1029</c:v>
                </c:pt>
                <c:pt idx="16">
                  <c:v>306</c:v>
                </c:pt>
                <c:pt idx="17">
                  <c:v>1023</c:v>
                </c:pt>
                <c:pt idx="18">
                  <c:v>727</c:v>
                </c:pt>
                <c:pt idx="19">
                  <c:v>610</c:v>
                </c:pt>
                <c:pt idx="20">
                  <c:v>611</c:v>
                </c:pt>
                <c:pt idx="21">
                  <c:v>1040</c:v>
                </c:pt>
                <c:pt idx="22">
                  <c:v>618</c:v>
                </c:pt>
                <c:pt idx="23">
                  <c:v>632</c:v>
                </c:pt>
                <c:pt idx="24">
                  <c:v>251</c:v>
                </c:pt>
                <c:pt idx="25">
                  <c:v>1329</c:v>
                </c:pt>
                <c:pt idx="26">
                  <c:v>608</c:v>
                </c:pt>
                <c:pt idx="27">
                  <c:v>460</c:v>
                </c:pt>
                <c:pt idx="28">
                  <c:v>1854</c:v>
                </c:pt>
                <c:pt idx="29">
                  <c:v>1283</c:v>
                </c:pt>
                <c:pt idx="30">
                  <c:v>1038</c:v>
                </c:pt>
                <c:pt idx="31">
                  <c:v>1318</c:v>
                </c:pt>
                <c:pt idx="32">
                  <c:v>1040</c:v>
                </c:pt>
                <c:pt idx="33">
                  <c:v>1336</c:v>
                </c:pt>
                <c:pt idx="34">
                  <c:v>605</c:v>
                </c:pt>
                <c:pt idx="35">
                  <c:v>594</c:v>
                </c:pt>
                <c:pt idx="36">
                  <c:v>811</c:v>
                </c:pt>
                <c:pt idx="37">
                  <c:v>817</c:v>
                </c:pt>
                <c:pt idx="38">
                  <c:v>1136</c:v>
                </c:pt>
                <c:pt idx="39">
                  <c:v>1068</c:v>
                </c:pt>
                <c:pt idx="40">
                  <c:v>650</c:v>
                </c:pt>
                <c:pt idx="41">
                  <c:v>1911</c:v>
                </c:pt>
                <c:pt idx="42">
                  <c:v>647</c:v>
                </c:pt>
                <c:pt idx="43">
                  <c:v>1137</c:v>
                </c:pt>
                <c:pt idx="44">
                  <c:v>817</c:v>
                </c:pt>
                <c:pt idx="45">
                  <c:v>1054</c:v>
                </c:pt>
                <c:pt idx="46">
                  <c:v>1339</c:v>
                </c:pt>
                <c:pt idx="47">
                  <c:v>647</c:v>
                </c:pt>
                <c:pt idx="48">
                  <c:v>1042</c:v>
                </c:pt>
                <c:pt idx="49">
                  <c:v>1051</c:v>
                </c:pt>
                <c:pt idx="50">
                  <c:v>604</c:v>
                </c:pt>
                <c:pt idx="51">
                  <c:v>620</c:v>
                </c:pt>
                <c:pt idx="52">
                  <c:v>1336</c:v>
                </c:pt>
                <c:pt idx="53">
                  <c:v>1316</c:v>
                </c:pt>
                <c:pt idx="54">
                  <c:v>653</c:v>
                </c:pt>
                <c:pt idx="55">
                  <c:v>1855</c:v>
                </c:pt>
                <c:pt idx="56">
                  <c:v>620</c:v>
                </c:pt>
                <c:pt idx="57">
                  <c:v>1049</c:v>
                </c:pt>
                <c:pt idx="58">
                  <c:v>1039</c:v>
                </c:pt>
                <c:pt idx="59">
                  <c:v>609</c:v>
                </c:pt>
                <c:pt idx="60">
                  <c:v>601</c:v>
                </c:pt>
                <c:pt idx="61">
                  <c:v>1054</c:v>
                </c:pt>
                <c:pt idx="62">
                  <c:v>1334</c:v>
                </c:pt>
                <c:pt idx="63">
                  <c:v>600</c:v>
                </c:pt>
                <c:pt idx="64">
                  <c:v>1334</c:v>
                </c:pt>
                <c:pt idx="65">
                  <c:v>1312</c:v>
                </c:pt>
                <c:pt idx="66">
                  <c:v>1322</c:v>
                </c:pt>
                <c:pt idx="67">
                  <c:v>1040</c:v>
                </c:pt>
                <c:pt idx="68">
                  <c:v>1928</c:v>
                </c:pt>
                <c:pt idx="69">
                  <c:v>1319</c:v>
                </c:pt>
                <c:pt idx="70">
                  <c:v>2722</c:v>
                </c:pt>
                <c:pt idx="71">
                  <c:v>242</c:v>
                </c:pt>
                <c:pt idx="72">
                  <c:v>2780</c:v>
                </c:pt>
                <c:pt idx="73">
                  <c:v>1322</c:v>
                </c:pt>
                <c:pt idx="74">
                  <c:v>1914</c:v>
                </c:pt>
                <c:pt idx="75">
                  <c:v>2806</c:v>
                </c:pt>
                <c:pt idx="76">
                  <c:v>1327</c:v>
                </c:pt>
                <c:pt idx="77">
                  <c:v>1040</c:v>
                </c:pt>
                <c:pt idx="78">
                  <c:v>1046</c:v>
                </c:pt>
                <c:pt idx="79">
                  <c:v>1043</c:v>
                </c:pt>
                <c:pt idx="80">
                  <c:v>1426</c:v>
                </c:pt>
                <c:pt idx="81">
                  <c:v>1322</c:v>
                </c:pt>
                <c:pt idx="82">
                  <c:v>617</c:v>
                </c:pt>
                <c:pt idx="83">
                  <c:v>1340</c:v>
                </c:pt>
                <c:pt idx="84">
                  <c:v>1323</c:v>
                </c:pt>
                <c:pt idx="85">
                  <c:v>1318</c:v>
                </c:pt>
                <c:pt idx="86">
                  <c:v>1058</c:v>
                </c:pt>
                <c:pt idx="87">
                  <c:v>1861</c:v>
                </c:pt>
                <c:pt idx="88">
                  <c:v>1333</c:v>
                </c:pt>
                <c:pt idx="89">
                  <c:v>1414</c:v>
                </c:pt>
                <c:pt idx="90">
                  <c:v>2774</c:v>
                </c:pt>
                <c:pt idx="91">
                  <c:v>600</c:v>
                </c:pt>
                <c:pt idx="92">
                  <c:v>2844</c:v>
                </c:pt>
                <c:pt idx="93">
                  <c:v>1326</c:v>
                </c:pt>
                <c:pt idx="94">
                  <c:v>652</c:v>
                </c:pt>
                <c:pt idx="95">
                  <c:v>1150</c:v>
                </c:pt>
                <c:pt idx="96">
                  <c:v>1319</c:v>
                </c:pt>
                <c:pt idx="97">
                  <c:v>1571</c:v>
                </c:pt>
                <c:pt idx="98">
                  <c:v>1317</c:v>
                </c:pt>
                <c:pt idx="99">
                  <c:v>1151</c:v>
                </c:pt>
                <c:pt idx="100">
                  <c:v>1856</c:v>
                </c:pt>
                <c:pt idx="101">
                  <c:v>1154</c:v>
                </c:pt>
                <c:pt idx="102">
                  <c:v>1680</c:v>
                </c:pt>
                <c:pt idx="103">
                  <c:v>2355</c:v>
                </c:pt>
                <c:pt idx="104">
                  <c:v>2832</c:v>
                </c:pt>
                <c:pt idx="105">
                  <c:v>2357</c:v>
                </c:pt>
                <c:pt idx="106">
                  <c:v>238</c:v>
                </c:pt>
                <c:pt idx="107">
                  <c:v>1334</c:v>
                </c:pt>
                <c:pt idx="108">
                  <c:v>3039</c:v>
                </c:pt>
                <c:pt idx="109">
                  <c:v>1685</c:v>
                </c:pt>
                <c:pt idx="110">
                  <c:v>3041</c:v>
                </c:pt>
                <c:pt idx="111">
                  <c:v>1139</c:v>
                </c:pt>
                <c:pt idx="112">
                  <c:v>1328</c:v>
                </c:pt>
                <c:pt idx="113">
                  <c:v>1695</c:v>
                </c:pt>
                <c:pt idx="114">
                  <c:v>1332</c:v>
                </c:pt>
                <c:pt idx="115">
                  <c:v>2616</c:v>
                </c:pt>
                <c:pt idx="116">
                  <c:v>1426</c:v>
                </c:pt>
                <c:pt idx="117">
                  <c:v>3039</c:v>
                </c:pt>
                <c:pt idx="118">
                  <c:v>611</c:v>
                </c:pt>
                <c:pt idx="119">
                  <c:v>1683</c:v>
                </c:pt>
                <c:pt idx="120">
                  <c:v>245</c:v>
                </c:pt>
                <c:pt idx="121">
                  <c:v>1036</c:v>
                </c:pt>
                <c:pt idx="122">
                  <c:v>1918</c:v>
                </c:pt>
                <c:pt idx="123">
                  <c:v>2352</c:v>
                </c:pt>
                <c:pt idx="124">
                  <c:v>3040</c:v>
                </c:pt>
                <c:pt idx="125">
                  <c:v>1423</c:v>
                </c:pt>
                <c:pt idx="126">
                  <c:v>1920</c:v>
                </c:pt>
                <c:pt idx="127">
                  <c:v>1338</c:v>
                </c:pt>
                <c:pt idx="128">
                  <c:v>1912</c:v>
                </c:pt>
                <c:pt idx="129">
                  <c:v>1927</c:v>
                </c:pt>
                <c:pt idx="130">
                  <c:v>606</c:v>
                </c:pt>
                <c:pt idx="131">
                  <c:v>3041</c:v>
                </c:pt>
                <c:pt idx="132">
                  <c:v>1341</c:v>
                </c:pt>
                <c:pt idx="133">
                  <c:v>1833</c:v>
                </c:pt>
                <c:pt idx="134">
                  <c:v>1567</c:v>
                </c:pt>
                <c:pt idx="135">
                  <c:v>3047</c:v>
                </c:pt>
                <c:pt idx="136">
                  <c:v>1854</c:v>
                </c:pt>
                <c:pt idx="137">
                  <c:v>3040</c:v>
                </c:pt>
                <c:pt idx="138">
                  <c:v>1324</c:v>
                </c:pt>
                <c:pt idx="139">
                  <c:v>1321</c:v>
                </c:pt>
                <c:pt idx="140">
                  <c:v>621</c:v>
                </c:pt>
                <c:pt idx="141">
                  <c:v>3044</c:v>
                </c:pt>
                <c:pt idx="142">
                  <c:v>1846</c:v>
                </c:pt>
                <c:pt idx="143">
                  <c:v>1342</c:v>
                </c:pt>
                <c:pt idx="144">
                  <c:v>1899</c:v>
                </c:pt>
                <c:pt idx="145">
                  <c:v>1872</c:v>
                </c:pt>
                <c:pt idx="146">
                  <c:v>2358</c:v>
                </c:pt>
                <c:pt idx="147">
                  <c:v>3046</c:v>
                </c:pt>
                <c:pt idx="148">
                  <c:v>2629</c:v>
                </c:pt>
                <c:pt idx="149">
                  <c:v>617</c:v>
                </c:pt>
                <c:pt idx="150">
                  <c:v>1342</c:v>
                </c:pt>
                <c:pt idx="151">
                  <c:v>2355</c:v>
                </c:pt>
                <c:pt idx="152">
                  <c:v>3035</c:v>
                </c:pt>
                <c:pt idx="153">
                  <c:v>2361</c:v>
                </c:pt>
                <c:pt idx="154">
                  <c:v>239</c:v>
                </c:pt>
                <c:pt idx="155">
                  <c:v>2361</c:v>
                </c:pt>
                <c:pt idx="156">
                  <c:v>1338</c:v>
                </c:pt>
                <c:pt idx="157">
                  <c:v>1425</c:v>
                </c:pt>
                <c:pt idx="158">
                  <c:v>1335</c:v>
                </c:pt>
                <c:pt idx="159">
                  <c:v>1426</c:v>
                </c:pt>
                <c:pt idx="160">
                  <c:v>1917</c:v>
                </c:pt>
                <c:pt idx="161">
                  <c:v>1326</c:v>
                </c:pt>
                <c:pt idx="162">
                  <c:v>625</c:v>
                </c:pt>
                <c:pt idx="163">
                  <c:v>2347</c:v>
                </c:pt>
                <c:pt idx="164">
                  <c:v>1915</c:v>
                </c:pt>
                <c:pt idx="165">
                  <c:v>1927</c:v>
                </c:pt>
                <c:pt idx="166">
                  <c:v>3038</c:v>
                </c:pt>
                <c:pt idx="167">
                  <c:v>3050</c:v>
                </c:pt>
                <c:pt idx="168">
                  <c:v>3045</c:v>
                </c:pt>
                <c:pt idx="169">
                  <c:v>1684</c:v>
                </c:pt>
                <c:pt idx="170">
                  <c:v>3039</c:v>
                </c:pt>
                <c:pt idx="171">
                  <c:v>3051</c:v>
                </c:pt>
                <c:pt idx="172">
                  <c:v>1335</c:v>
                </c:pt>
                <c:pt idx="173">
                  <c:v>1850</c:v>
                </c:pt>
                <c:pt idx="174">
                  <c:v>1330</c:v>
                </c:pt>
                <c:pt idx="175">
                  <c:v>2650</c:v>
                </c:pt>
                <c:pt idx="176">
                  <c:v>1716</c:v>
                </c:pt>
                <c:pt idx="177">
                  <c:v>1339</c:v>
                </c:pt>
                <c:pt idx="178">
                  <c:v>240</c:v>
                </c:pt>
                <c:pt idx="179">
                  <c:v>1424</c:v>
                </c:pt>
                <c:pt idx="180">
                  <c:v>1150</c:v>
                </c:pt>
                <c:pt idx="181">
                  <c:v>3050</c:v>
                </c:pt>
                <c:pt idx="182">
                  <c:v>3047</c:v>
                </c:pt>
                <c:pt idx="183">
                  <c:v>3045</c:v>
                </c:pt>
                <c:pt idx="184">
                  <c:v>607</c:v>
                </c:pt>
                <c:pt idx="185">
                  <c:v>3051</c:v>
                </c:pt>
                <c:pt idx="186">
                  <c:v>2353</c:v>
                </c:pt>
                <c:pt idx="187">
                  <c:v>251</c:v>
                </c:pt>
                <c:pt idx="188">
                  <c:v>1904</c:v>
                </c:pt>
                <c:pt idx="189">
                  <c:v>3035</c:v>
                </c:pt>
                <c:pt idx="190">
                  <c:v>3049</c:v>
                </c:pt>
                <c:pt idx="191">
                  <c:v>3054</c:v>
                </c:pt>
                <c:pt idx="192">
                  <c:v>3028</c:v>
                </c:pt>
                <c:pt idx="193">
                  <c:v>3049</c:v>
                </c:pt>
                <c:pt idx="194">
                  <c:v>3048</c:v>
                </c:pt>
                <c:pt idx="195">
                  <c:v>3059</c:v>
                </c:pt>
                <c:pt idx="196">
                  <c:v>3048</c:v>
                </c:pt>
                <c:pt idx="197">
                  <c:v>3020</c:v>
                </c:pt>
                <c:pt idx="198">
                  <c:v>3041</c:v>
                </c:pt>
                <c:pt idx="199">
                  <c:v>1321</c:v>
                </c:pt>
                <c:pt idx="200">
                  <c:v>3046</c:v>
                </c:pt>
                <c:pt idx="201">
                  <c:v>1316</c:v>
                </c:pt>
                <c:pt idx="202">
                  <c:v>3046</c:v>
                </c:pt>
                <c:pt idx="203">
                  <c:v>3050</c:v>
                </c:pt>
                <c:pt idx="204">
                  <c:v>3049</c:v>
                </c:pt>
                <c:pt idx="205">
                  <c:v>3047</c:v>
                </c:pt>
                <c:pt idx="206">
                  <c:v>1919</c:v>
                </c:pt>
                <c:pt idx="207">
                  <c:v>3038</c:v>
                </c:pt>
                <c:pt idx="208">
                  <c:v>3044</c:v>
                </c:pt>
                <c:pt idx="209">
                  <c:v>3052</c:v>
                </c:pt>
                <c:pt idx="210">
                  <c:v>3048</c:v>
                </c:pt>
                <c:pt idx="211">
                  <c:v>3041</c:v>
                </c:pt>
                <c:pt idx="212">
                  <c:v>3046</c:v>
                </c:pt>
                <c:pt idx="213">
                  <c:v>1329</c:v>
                </c:pt>
                <c:pt idx="214">
                  <c:v>1150</c:v>
                </c:pt>
                <c:pt idx="215">
                  <c:v>3054</c:v>
                </c:pt>
                <c:pt idx="216">
                  <c:v>1863</c:v>
                </c:pt>
                <c:pt idx="217">
                  <c:v>2632</c:v>
                </c:pt>
                <c:pt idx="218">
                  <c:v>3044</c:v>
                </c:pt>
                <c:pt idx="219">
                  <c:v>3047</c:v>
                </c:pt>
                <c:pt idx="220">
                  <c:v>3047</c:v>
                </c:pt>
                <c:pt idx="221">
                  <c:v>3050</c:v>
                </c:pt>
                <c:pt idx="222">
                  <c:v>2361</c:v>
                </c:pt>
                <c:pt idx="223">
                  <c:v>3048</c:v>
                </c:pt>
                <c:pt idx="224">
                  <c:v>1341</c:v>
                </c:pt>
                <c:pt idx="225">
                  <c:v>3043</c:v>
                </c:pt>
                <c:pt idx="226">
                  <c:v>608</c:v>
                </c:pt>
                <c:pt idx="227">
                  <c:v>3054</c:v>
                </c:pt>
                <c:pt idx="228">
                  <c:v>3041</c:v>
                </c:pt>
                <c:pt idx="229">
                  <c:v>3042</c:v>
                </c:pt>
                <c:pt idx="230">
                  <c:v>3046</c:v>
                </c:pt>
                <c:pt idx="231">
                  <c:v>3048</c:v>
                </c:pt>
                <c:pt idx="232">
                  <c:v>3047</c:v>
                </c:pt>
                <c:pt idx="233">
                  <c:v>1334</c:v>
                </c:pt>
                <c:pt idx="234">
                  <c:v>1328</c:v>
                </c:pt>
                <c:pt idx="235">
                  <c:v>3054</c:v>
                </c:pt>
                <c:pt idx="236">
                  <c:v>3055</c:v>
                </c:pt>
                <c:pt idx="237">
                  <c:v>3047</c:v>
                </c:pt>
                <c:pt idx="238">
                  <c:v>600</c:v>
                </c:pt>
                <c:pt idx="239">
                  <c:v>3052</c:v>
                </c:pt>
                <c:pt idx="240">
                  <c:v>3049</c:v>
                </c:pt>
                <c:pt idx="241">
                  <c:v>600</c:v>
                </c:pt>
                <c:pt idx="242">
                  <c:v>1920</c:v>
                </c:pt>
                <c:pt idx="243">
                  <c:v>3055</c:v>
                </c:pt>
                <c:pt idx="244">
                  <c:v>1857</c:v>
                </c:pt>
                <c:pt idx="245">
                  <c:v>1898</c:v>
                </c:pt>
                <c:pt idx="246">
                  <c:v>1574</c:v>
                </c:pt>
                <c:pt idx="247">
                  <c:v>3851</c:v>
                </c:pt>
                <c:pt idx="248">
                  <c:v>3038</c:v>
                </c:pt>
                <c:pt idx="249">
                  <c:v>600</c:v>
                </c:pt>
                <c:pt idx="250">
                  <c:v>3047</c:v>
                </c:pt>
                <c:pt idx="251">
                  <c:v>3008</c:v>
                </c:pt>
                <c:pt idx="252">
                  <c:v>3055</c:v>
                </c:pt>
                <c:pt idx="253">
                  <c:v>2351</c:v>
                </c:pt>
                <c:pt idx="254">
                  <c:v>3045</c:v>
                </c:pt>
                <c:pt idx="255">
                  <c:v>1938</c:v>
                </c:pt>
                <c:pt idx="256">
                  <c:v>2351</c:v>
                </c:pt>
                <c:pt idx="257">
                  <c:v>3049</c:v>
                </c:pt>
                <c:pt idx="258">
                  <c:v>3048</c:v>
                </c:pt>
                <c:pt idx="259">
                  <c:v>3049</c:v>
                </c:pt>
                <c:pt idx="260">
                  <c:v>3049</c:v>
                </c:pt>
                <c:pt idx="261">
                  <c:v>3048</c:v>
                </c:pt>
                <c:pt idx="262">
                  <c:v>3049</c:v>
                </c:pt>
                <c:pt idx="263">
                  <c:v>612</c:v>
                </c:pt>
                <c:pt idx="264">
                  <c:v>1919</c:v>
                </c:pt>
                <c:pt idx="265">
                  <c:v>3046</c:v>
                </c:pt>
                <c:pt idx="266">
                  <c:v>3049</c:v>
                </c:pt>
                <c:pt idx="267">
                  <c:v>3632</c:v>
                </c:pt>
                <c:pt idx="268">
                  <c:v>3049</c:v>
                </c:pt>
                <c:pt idx="269">
                  <c:v>1045</c:v>
                </c:pt>
                <c:pt idx="270">
                  <c:v>3043</c:v>
                </c:pt>
                <c:pt idx="271">
                  <c:v>3055</c:v>
                </c:pt>
                <c:pt idx="272">
                  <c:v>3055</c:v>
                </c:pt>
                <c:pt idx="273">
                  <c:v>3047</c:v>
                </c:pt>
                <c:pt idx="274">
                  <c:v>3008</c:v>
                </c:pt>
                <c:pt idx="275">
                  <c:v>1042</c:v>
                </c:pt>
                <c:pt idx="276">
                  <c:v>3048</c:v>
                </c:pt>
                <c:pt idx="277">
                  <c:v>3053</c:v>
                </c:pt>
                <c:pt idx="278">
                  <c:v>3039</c:v>
                </c:pt>
                <c:pt idx="279">
                  <c:v>1157</c:v>
                </c:pt>
                <c:pt idx="280">
                  <c:v>600</c:v>
                </c:pt>
                <c:pt idx="281">
                  <c:v>1850</c:v>
                </c:pt>
                <c:pt idx="282">
                  <c:v>3050</c:v>
                </c:pt>
                <c:pt idx="283">
                  <c:v>3053</c:v>
                </c:pt>
                <c:pt idx="284">
                  <c:v>3008</c:v>
                </c:pt>
                <c:pt idx="285">
                  <c:v>3045</c:v>
                </c:pt>
                <c:pt idx="286">
                  <c:v>1934</c:v>
                </c:pt>
                <c:pt idx="287">
                  <c:v>3042</c:v>
                </c:pt>
                <c:pt idx="288">
                  <c:v>3054</c:v>
                </c:pt>
                <c:pt idx="289">
                  <c:v>3048</c:v>
                </c:pt>
                <c:pt idx="290">
                  <c:v>251</c:v>
                </c:pt>
                <c:pt idx="291">
                  <c:v>3047</c:v>
                </c:pt>
                <c:pt idx="292">
                  <c:v>3053</c:v>
                </c:pt>
                <c:pt idx="293">
                  <c:v>3011</c:v>
                </c:pt>
                <c:pt idx="294">
                  <c:v>3047</c:v>
                </c:pt>
                <c:pt idx="295">
                  <c:v>3010</c:v>
                </c:pt>
                <c:pt idx="296">
                  <c:v>1856</c:v>
                </c:pt>
                <c:pt idx="297">
                  <c:v>3043</c:v>
                </c:pt>
                <c:pt idx="298">
                  <c:v>1857</c:v>
                </c:pt>
                <c:pt idx="299">
                  <c:v>3044</c:v>
                </c:pt>
                <c:pt idx="300">
                  <c:v>2630</c:v>
                </c:pt>
                <c:pt idx="301">
                  <c:v>647</c:v>
                </c:pt>
                <c:pt idx="302">
                  <c:v>3056</c:v>
                </c:pt>
                <c:pt idx="303">
                  <c:v>1565</c:v>
                </c:pt>
                <c:pt idx="304">
                  <c:v>3042</c:v>
                </c:pt>
                <c:pt idx="305">
                  <c:v>2363</c:v>
                </c:pt>
                <c:pt idx="306">
                  <c:v>3049</c:v>
                </c:pt>
                <c:pt idx="307">
                  <c:v>3053</c:v>
                </c:pt>
                <c:pt idx="308">
                  <c:v>3042</c:v>
                </c:pt>
                <c:pt idx="309">
                  <c:v>3044</c:v>
                </c:pt>
                <c:pt idx="310">
                  <c:v>3054</c:v>
                </c:pt>
                <c:pt idx="311">
                  <c:v>3051</c:v>
                </c:pt>
                <c:pt idx="312">
                  <c:v>3042</c:v>
                </c:pt>
                <c:pt idx="313">
                  <c:v>3055</c:v>
                </c:pt>
                <c:pt idx="314">
                  <c:v>2634</c:v>
                </c:pt>
                <c:pt idx="315">
                  <c:v>3048</c:v>
                </c:pt>
                <c:pt idx="316">
                  <c:v>3054</c:v>
                </c:pt>
                <c:pt idx="317">
                  <c:v>1871</c:v>
                </c:pt>
                <c:pt idx="318">
                  <c:v>3043</c:v>
                </c:pt>
                <c:pt idx="319">
                  <c:v>2848</c:v>
                </c:pt>
                <c:pt idx="320">
                  <c:v>1340</c:v>
                </c:pt>
                <c:pt idx="321">
                  <c:v>3048</c:v>
                </c:pt>
                <c:pt idx="322">
                  <c:v>3049</c:v>
                </c:pt>
                <c:pt idx="323">
                  <c:v>3049</c:v>
                </c:pt>
                <c:pt idx="324">
                  <c:v>3047</c:v>
                </c:pt>
                <c:pt idx="325">
                  <c:v>612</c:v>
                </c:pt>
                <c:pt idx="326">
                  <c:v>3048</c:v>
                </c:pt>
                <c:pt idx="327">
                  <c:v>3044</c:v>
                </c:pt>
                <c:pt idx="328">
                  <c:v>3048</c:v>
                </c:pt>
                <c:pt idx="329">
                  <c:v>3047</c:v>
                </c:pt>
                <c:pt idx="330">
                  <c:v>3049</c:v>
                </c:pt>
                <c:pt idx="331">
                  <c:v>3048</c:v>
                </c:pt>
                <c:pt idx="332">
                  <c:v>2639</c:v>
                </c:pt>
                <c:pt idx="333">
                  <c:v>3046</c:v>
                </c:pt>
                <c:pt idx="334">
                  <c:v>1930</c:v>
                </c:pt>
                <c:pt idx="335">
                  <c:v>3049</c:v>
                </c:pt>
                <c:pt idx="336">
                  <c:v>3021</c:v>
                </c:pt>
                <c:pt idx="337">
                  <c:v>3049</c:v>
                </c:pt>
                <c:pt idx="338">
                  <c:v>3048</c:v>
                </c:pt>
                <c:pt idx="339">
                  <c:v>3056</c:v>
                </c:pt>
                <c:pt idx="340">
                  <c:v>3048</c:v>
                </c:pt>
                <c:pt idx="341">
                  <c:v>1335</c:v>
                </c:pt>
                <c:pt idx="342">
                  <c:v>3047</c:v>
                </c:pt>
                <c:pt idx="343">
                  <c:v>3042</c:v>
                </c:pt>
                <c:pt idx="344">
                  <c:v>3053</c:v>
                </c:pt>
                <c:pt idx="345">
                  <c:v>3048</c:v>
                </c:pt>
                <c:pt idx="346">
                  <c:v>3033</c:v>
                </c:pt>
                <c:pt idx="347">
                  <c:v>3043</c:v>
                </c:pt>
                <c:pt idx="348">
                  <c:v>3056</c:v>
                </c:pt>
                <c:pt idx="349">
                  <c:v>3053</c:v>
                </c:pt>
                <c:pt idx="350">
                  <c:v>3052</c:v>
                </c:pt>
                <c:pt idx="351">
                  <c:v>1689</c:v>
                </c:pt>
                <c:pt idx="352">
                  <c:v>3045</c:v>
                </c:pt>
                <c:pt idx="353">
                  <c:v>3017</c:v>
                </c:pt>
                <c:pt idx="354">
                  <c:v>3047</c:v>
                </c:pt>
                <c:pt idx="355">
                  <c:v>1941</c:v>
                </c:pt>
                <c:pt idx="356">
                  <c:v>600</c:v>
                </c:pt>
                <c:pt idx="357">
                  <c:v>3048</c:v>
                </c:pt>
                <c:pt idx="358">
                  <c:v>3049</c:v>
                </c:pt>
                <c:pt idx="359">
                  <c:v>3052</c:v>
                </c:pt>
                <c:pt idx="360">
                  <c:v>3057</c:v>
                </c:pt>
                <c:pt idx="361">
                  <c:v>3054</c:v>
                </c:pt>
                <c:pt idx="362">
                  <c:v>3042</c:v>
                </c:pt>
                <c:pt idx="363">
                  <c:v>3050</c:v>
                </c:pt>
                <c:pt idx="364">
                  <c:v>3049</c:v>
                </c:pt>
                <c:pt idx="365">
                  <c:v>3017</c:v>
                </c:pt>
                <c:pt idx="366">
                  <c:v>3045</c:v>
                </c:pt>
                <c:pt idx="367">
                  <c:v>3056</c:v>
                </c:pt>
                <c:pt idx="368">
                  <c:v>3039</c:v>
                </c:pt>
                <c:pt idx="369">
                  <c:v>3052</c:v>
                </c:pt>
                <c:pt idx="370">
                  <c:v>3046</c:v>
                </c:pt>
                <c:pt idx="371">
                  <c:v>3052</c:v>
                </c:pt>
                <c:pt idx="372">
                  <c:v>3012</c:v>
                </c:pt>
                <c:pt idx="373">
                  <c:v>3049</c:v>
                </c:pt>
                <c:pt idx="374">
                  <c:v>3011</c:v>
                </c:pt>
                <c:pt idx="375">
                  <c:v>3048</c:v>
                </c:pt>
                <c:pt idx="376">
                  <c:v>3049</c:v>
                </c:pt>
                <c:pt idx="377">
                  <c:v>3054</c:v>
                </c:pt>
                <c:pt idx="378">
                  <c:v>1044</c:v>
                </c:pt>
                <c:pt idx="379">
                  <c:v>3043</c:v>
                </c:pt>
                <c:pt idx="380">
                  <c:v>3049</c:v>
                </c:pt>
                <c:pt idx="381">
                  <c:v>600</c:v>
                </c:pt>
                <c:pt idx="382">
                  <c:v>601</c:v>
                </c:pt>
                <c:pt idx="383">
                  <c:v>3049</c:v>
                </c:pt>
                <c:pt idx="384">
                  <c:v>1427</c:v>
                </c:pt>
                <c:pt idx="385">
                  <c:v>3044</c:v>
                </c:pt>
                <c:pt idx="386">
                  <c:v>2631</c:v>
                </c:pt>
                <c:pt idx="387">
                  <c:v>3048</c:v>
                </c:pt>
                <c:pt idx="388">
                  <c:v>3043</c:v>
                </c:pt>
                <c:pt idx="389">
                  <c:v>3045</c:v>
                </c:pt>
                <c:pt idx="390">
                  <c:v>3049</c:v>
                </c:pt>
                <c:pt idx="391">
                  <c:v>3049</c:v>
                </c:pt>
                <c:pt idx="392">
                  <c:v>3049</c:v>
                </c:pt>
                <c:pt idx="393">
                  <c:v>3046</c:v>
                </c:pt>
                <c:pt idx="394">
                  <c:v>3049</c:v>
                </c:pt>
                <c:pt idx="395">
                  <c:v>3049</c:v>
                </c:pt>
                <c:pt idx="396">
                  <c:v>3047</c:v>
                </c:pt>
                <c:pt idx="397">
                  <c:v>3050</c:v>
                </c:pt>
                <c:pt idx="398">
                  <c:v>1053</c:v>
                </c:pt>
                <c:pt idx="399">
                  <c:v>3011</c:v>
                </c:pt>
                <c:pt idx="400">
                  <c:v>3049</c:v>
                </c:pt>
                <c:pt idx="401">
                  <c:v>2629</c:v>
                </c:pt>
                <c:pt idx="402">
                  <c:v>3047</c:v>
                </c:pt>
                <c:pt idx="403">
                  <c:v>3050</c:v>
                </c:pt>
                <c:pt idx="404">
                  <c:v>3050</c:v>
                </c:pt>
                <c:pt idx="405">
                  <c:v>601</c:v>
                </c:pt>
                <c:pt idx="406">
                  <c:v>3046</c:v>
                </c:pt>
                <c:pt idx="407">
                  <c:v>3053</c:v>
                </c:pt>
                <c:pt idx="408">
                  <c:v>3054</c:v>
                </c:pt>
                <c:pt idx="409">
                  <c:v>3049</c:v>
                </c:pt>
                <c:pt idx="410">
                  <c:v>3048</c:v>
                </c:pt>
                <c:pt idx="411">
                  <c:v>1905</c:v>
                </c:pt>
                <c:pt idx="412">
                  <c:v>3043</c:v>
                </c:pt>
                <c:pt idx="413">
                  <c:v>3048</c:v>
                </c:pt>
                <c:pt idx="414">
                  <c:v>3047</c:v>
                </c:pt>
                <c:pt idx="415">
                  <c:v>3008</c:v>
                </c:pt>
                <c:pt idx="416">
                  <c:v>3049</c:v>
                </c:pt>
                <c:pt idx="417">
                  <c:v>3047</c:v>
                </c:pt>
                <c:pt idx="418">
                  <c:v>3051</c:v>
                </c:pt>
                <c:pt idx="419">
                  <c:v>3008</c:v>
                </c:pt>
                <c:pt idx="420">
                  <c:v>1336</c:v>
                </c:pt>
                <c:pt idx="421">
                  <c:v>2633</c:v>
                </c:pt>
                <c:pt idx="422">
                  <c:v>3048</c:v>
                </c:pt>
                <c:pt idx="423">
                  <c:v>1327</c:v>
                </c:pt>
                <c:pt idx="424">
                  <c:v>3050</c:v>
                </c:pt>
                <c:pt idx="425">
                  <c:v>3048</c:v>
                </c:pt>
                <c:pt idx="426">
                  <c:v>3045</c:v>
                </c:pt>
                <c:pt idx="427">
                  <c:v>3037</c:v>
                </c:pt>
                <c:pt idx="428">
                  <c:v>3014</c:v>
                </c:pt>
                <c:pt idx="429">
                  <c:v>3052</c:v>
                </c:pt>
                <c:pt idx="430">
                  <c:v>3048</c:v>
                </c:pt>
                <c:pt idx="431">
                  <c:v>3050</c:v>
                </c:pt>
                <c:pt idx="432">
                  <c:v>3049</c:v>
                </c:pt>
                <c:pt idx="433">
                  <c:v>3041</c:v>
                </c:pt>
                <c:pt idx="434">
                  <c:v>3046</c:v>
                </c:pt>
                <c:pt idx="435">
                  <c:v>3046</c:v>
                </c:pt>
                <c:pt idx="436">
                  <c:v>3049</c:v>
                </c:pt>
                <c:pt idx="437">
                  <c:v>3033</c:v>
                </c:pt>
                <c:pt idx="438">
                  <c:v>3049</c:v>
                </c:pt>
                <c:pt idx="439">
                  <c:v>3049</c:v>
                </c:pt>
                <c:pt idx="440">
                  <c:v>3061</c:v>
                </c:pt>
                <c:pt idx="441">
                  <c:v>3049</c:v>
                </c:pt>
                <c:pt idx="442">
                  <c:v>3046</c:v>
                </c:pt>
                <c:pt idx="443">
                  <c:v>3050</c:v>
                </c:pt>
                <c:pt idx="444">
                  <c:v>3047</c:v>
                </c:pt>
                <c:pt idx="445">
                  <c:v>3047</c:v>
                </c:pt>
                <c:pt idx="446">
                  <c:v>3045</c:v>
                </c:pt>
                <c:pt idx="447">
                  <c:v>3053</c:v>
                </c:pt>
                <c:pt idx="448">
                  <c:v>3046</c:v>
                </c:pt>
                <c:pt idx="449">
                  <c:v>3050</c:v>
                </c:pt>
                <c:pt idx="450">
                  <c:v>3043</c:v>
                </c:pt>
                <c:pt idx="451">
                  <c:v>3047</c:v>
                </c:pt>
                <c:pt idx="452">
                  <c:v>3044</c:v>
                </c:pt>
                <c:pt idx="453">
                  <c:v>3053</c:v>
                </c:pt>
                <c:pt idx="454">
                  <c:v>3049</c:v>
                </c:pt>
                <c:pt idx="455">
                  <c:v>3048</c:v>
                </c:pt>
                <c:pt idx="456">
                  <c:v>3047</c:v>
                </c:pt>
                <c:pt idx="457">
                  <c:v>3049</c:v>
                </c:pt>
                <c:pt idx="458">
                  <c:v>3046</c:v>
                </c:pt>
                <c:pt idx="459">
                  <c:v>3055</c:v>
                </c:pt>
                <c:pt idx="460">
                  <c:v>3041</c:v>
                </c:pt>
                <c:pt idx="461">
                  <c:v>3047</c:v>
                </c:pt>
                <c:pt idx="462">
                  <c:v>3053</c:v>
                </c:pt>
                <c:pt idx="463">
                  <c:v>3044</c:v>
                </c:pt>
                <c:pt idx="464">
                  <c:v>3048</c:v>
                </c:pt>
                <c:pt idx="465">
                  <c:v>3038</c:v>
                </c:pt>
                <c:pt idx="466">
                  <c:v>3008</c:v>
                </c:pt>
                <c:pt idx="467">
                  <c:v>3009</c:v>
                </c:pt>
                <c:pt idx="468">
                  <c:v>3636</c:v>
                </c:pt>
                <c:pt idx="469">
                  <c:v>3014</c:v>
                </c:pt>
                <c:pt idx="470">
                  <c:v>3049</c:v>
                </c:pt>
                <c:pt idx="471">
                  <c:v>3008</c:v>
                </c:pt>
                <c:pt idx="472">
                  <c:v>3049</c:v>
                </c:pt>
                <c:pt idx="473">
                  <c:v>3047</c:v>
                </c:pt>
                <c:pt idx="474">
                  <c:v>3042</c:v>
                </c:pt>
                <c:pt idx="475">
                  <c:v>3044</c:v>
                </c:pt>
                <c:pt idx="476">
                  <c:v>3041</c:v>
                </c:pt>
                <c:pt idx="477">
                  <c:v>3050</c:v>
                </c:pt>
                <c:pt idx="478">
                  <c:v>2632</c:v>
                </c:pt>
                <c:pt idx="479">
                  <c:v>3049</c:v>
                </c:pt>
                <c:pt idx="480">
                  <c:v>2625</c:v>
                </c:pt>
                <c:pt idx="481">
                  <c:v>3048</c:v>
                </c:pt>
                <c:pt idx="482">
                  <c:v>3048</c:v>
                </c:pt>
                <c:pt idx="483">
                  <c:v>3049</c:v>
                </c:pt>
                <c:pt idx="484">
                  <c:v>3047</c:v>
                </c:pt>
                <c:pt idx="485">
                  <c:v>3049</c:v>
                </c:pt>
                <c:pt idx="486">
                  <c:v>3054</c:v>
                </c:pt>
                <c:pt idx="487">
                  <c:v>3049</c:v>
                </c:pt>
                <c:pt idx="488">
                  <c:v>3055</c:v>
                </c:pt>
                <c:pt idx="489">
                  <c:v>3053</c:v>
                </c:pt>
                <c:pt idx="490">
                  <c:v>3042</c:v>
                </c:pt>
                <c:pt idx="491">
                  <c:v>3042</c:v>
                </c:pt>
                <c:pt idx="492">
                  <c:v>3050</c:v>
                </c:pt>
                <c:pt idx="493">
                  <c:v>2752</c:v>
                </c:pt>
                <c:pt idx="494">
                  <c:v>3044</c:v>
                </c:pt>
                <c:pt idx="495">
                  <c:v>3061</c:v>
                </c:pt>
                <c:pt idx="496">
                  <c:v>3055</c:v>
                </c:pt>
                <c:pt idx="497">
                  <c:v>3052</c:v>
                </c:pt>
                <c:pt idx="498">
                  <c:v>1348</c:v>
                </c:pt>
                <c:pt idx="499">
                  <c:v>3048</c:v>
                </c:pt>
              </c:numCache>
            </c:numRef>
          </c:val>
          <c:smooth val="0"/>
          <c:extLst>
            <c:ext xmlns:c16="http://schemas.microsoft.com/office/drawing/2014/chart" uri="{C3380CC4-5D6E-409C-BE32-E72D297353CC}">
              <c16:uniqueId val="{00000000-0AE3-4C32-A172-940FA618AADB}"/>
            </c:ext>
          </c:extLst>
        </c:ser>
        <c:dLbls>
          <c:showLegendKey val="0"/>
          <c:showVal val="0"/>
          <c:showCatName val="0"/>
          <c:showSerName val="0"/>
          <c:showPercent val="0"/>
          <c:showBubbleSize val="0"/>
        </c:dLbls>
        <c:smooth val="0"/>
        <c:axId val="386947872"/>
        <c:axId val="495608048"/>
      </c:lineChart>
      <c:catAx>
        <c:axId val="386947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Episodes</a:t>
                </a:r>
              </a:p>
            </c:rich>
          </c:tx>
          <c:layout>
            <c:manualLayout>
              <c:xMode val="edge"/>
              <c:yMode val="edge"/>
              <c:x val="0.47036599659787981"/>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608048"/>
        <c:crosses val="autoZero"/>
        <c:auto val="1"/>
        <c:lblAlgn val="ctr"/>
        <c:lblOffset val="100"/>
        <c:noMultiLvlLbl val="0"/>
      </c:catAx>
      <c:valAx>
        <c:axId val="495608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Total 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947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Dan12</b:Tag>
    <b:SourceType>Book</b:SourceType>
    <b:Guid>{418016FF-9B1E-4D58-A1E1-6CD6BD9005B4}</b:Guid>
    <b:Title>The Nature Of Code</b:Title>
    <b:Year>2012</b:Year>
    <b:City>New York</b:City>
    <b:Publisher>Self</b:Publisher>
    <b:Author>
      <b:Author>
        <b:NameList>
          <b:Person>
            <b:Last>Shiffman</b:Last>
            <b:First>Danielle</b:First>
          </b:Person>
        </b:NameList>
      </b:Author>
    </b:Author>
    <b:Edition>1st</b:Edition>
    <b:RefOrder>2</b:RefOrder>
  </b:Source>
  <b:Source>
    <b:Tag>Ken17</b:Tag>
    <b:SourceType>InternetSite</b:SourceType>
    <b:Guid>{FBA0F87C-3A3B-437A-9860-ED96730C301F}</b:Guid>
    <b:Author>
      <b:Author>
        <b:NameList>
          <b:Person>
            <b:Last>Stanley</b:Last>
            <b:First>Kenneth</b:First>
            <b:Middle>O.</b:Middle>
          </b:Person>
        </b:NameList>
      </b:Author>
    </b:Author>
    <b:Title>Neuroevolution: A different kind of deep learning</b:Title>
    <b:Year>2017</b:Year>
    <b:YearAccessed>2018</b:YearAccessed>
    <b:MonthAccessed>October</b:MonthAccessed>
    <b:DayAccessed>2</b:DayAccessed>
    <b:URL>https://www.oreilly.com/ideas/neuroevolution-a-different-kind-of-deep-learning</b:URL>
    <b:RefOrder>5</b:RefOrder>
  </b:Source>
  <b:Source>
    <b:Tag>Mad17</b:Tag>
    <b:SourceType>InternetSite</b:SourceType>
    <b:Guid>{F5D33210-48FD-485D-A930-C49E35BD0E9C}</b:Guid>
    <b:Title>Man vs machine: comparing artificial and biological neural networks</b:Title>
    <b:Year>2017</b:Year>
    <b:Author>
      <b:Author>
        <b:NameList>
          <b:Person>
            <b:Last>Schiappa</b:Last>
            <b:First>Madeline</b:First>
          </b:Person>
        </b:NameList>
      </b:Author>
    </b:Author>
    <b:YearAccessed>2018</b:YearAccessed>
    <b:MonthAccessed>October</b:MonthAccessed>
    <b:DayAccessed>2</b:DayAccessed>
    <b:URL>https://news.sophos.com/en-us/2017/09/21/man-vs-machine-comparing-artificial-and-biological-neural-networks/</b:URL>
    <b:RefOrder>6</b:RefOrder>
  </b:Source>
  <b:Source>
    <b:Tag>Ken02</b:Tag>
    <b:SourceType>JournalArticle</b:SourceType>
    <b:Guid>{65FC603E-4DD3-49F2-9D7E-EC7CC9256E1A}</b:Guid>
    <b:Title>Evolving Neural Networks through</b:Title>
    <b:Year>2002</b:Year>
    <b:JournalName>The MIT Press Journals </b:JournalName>
    <b:Pages>99-127</b:Pages>
    <b:Volume>10</b:Volume>
    <b:Issue>2</b:Issue>
    <b:Author>
      <b:Author>
        <b:NameList>
          <b:Person>
            <b:Last>Kenneth O. Stanley</b:Last>
            <b:First>Risto</b:First>
            <b:Middle>Miikkulainen</b:Middle>
          </b:Person>
        </b:NameList>
      </b:Author>
    </b:Author>
    <b:RefOrder>8</b:RefOrder>
  </b:Source>
  <b:Source>
    <b:Tag>Lin06</b:Tag>
    <b:SourceType>ConferenceProceedings</b:SourceType>
    <b:Guid>{04515BEB-E4AA-46FF-946E-5BB3A6407B42}</b:Guid>
    <b:Title>NeuroEvolution of Augmenting Topologies with Learning for Data Classification</b:Title>
    <b:Year>2006</b:Year>
    <b:City>Shandong, China</b:City>
    <b:Publisher>IEEE</b:Publisher>
    <b:Author>
      <b:Author>
        <b:NameList>
          <b:Person>
            <b:Last>Lin Chen</b:Last>
            <b:First>Damminda</b:First>
            <b:Middle>Alahakoon</b:Middle>
          </b:Person>
        </b:NameList>
      </b:Author>
    </b:Author>
    <b:RefOrder>7</b:RefOrder>
  </b:Source>
  <b:Source>
    <b:Tag>Bra18</b:Tag>
    <b:SourceType>InternetSite</b:SourceType>
    <b:Guid>{CE7E69CB-C373-4167-AA2C-4873CD62DEE0}</b:Guid>
    <b:Author>
      <b:Author>
        <b:NameList>
          <b:Person>
            <b:Last>Holländer</b:Last>
            <b:First>Branislav</b:First>
          </b:Person>
        </b:NameList>
      </b:Author>
    </b:Author>
    <b:Title>Natural vs Artificial Neural Networks</b:Title>
    <b:Year>2018</b:Year>
    <b:YearAccessed>2018</b:YearAccessed>
    <b:MonthAccessed>12</b:MonthAccessed>
    <b:DayAccessed>4</b:DayAccessed>
    <b:URL>https://becominghuman.ai/natural-vs-artificial-neural-networks-9f3be2d45fdb</b:URL>
    <b:RefOrder>3</b:RefOrder>
  </b:Source>
  <b:Source>
    <b:Tag>App18</b:Tag>
    <b:SourceType>InternetSite</b:SourceType>
    <b:Guid>{20D41B50-3940-432E-A82A-64A9F7752DC0}</b:Guid>
    <b:Author>
      <b:Author>
        <b:Corporate>AppliedAI</b:Corporate>
      </b:Author>
    </b:Author>
    <b:Title>Dark side of neural networks explained</b:Title>
    <b:Year>2018</b:Year>
    <b:YearAccessed>2018</b:YearAccessed>
    <b:MonthAccessed>12</b:MonthAccessed>
    <b:DayAccessed>4</b:DayAccessed>
    <b:URL>https://blog.appliedai.com/how-neural-networks-work/</b:URL>
    <b:RefOrder>4</b:RefOrder>
  </b:Source>
  <b:Source>
    <b:Tag>Goo18</b:Tag>
    <b:SourceType>InternetSite</b:SourceType>
    <b:Guid>{A7E9AA09-F157-4574-BF1F-3162AC132272}</b:Guid>
    <b:Title>tensorflow</b:Title>
    <b:Year>2018</b:Year>
    <b:Author>
      <b:Author>
        <b:Corporate>Google</b:Corporate>
      </b:Author>
    </b:Author>
    <b:YearAccessed>2018</b:YearAccessed>
    <b:MonthAccessed>12</b:MonthAccessed>
    <b:DayAccessed>1</b:DayAccessed>
    <b:URL>https://github.com/tensorflow/tensorflow</b:URL>
    <b:RefOrder>21</b:RefOrder>
  </b:Source>
  <b:Source>
    <b:Tag>Ker18</b:Tag>
    <b:SourceType>InternetSite</b:SourceType>
    <b:Guid>{1047E67C-55FB-4596-89CE-8179D7DF0988}</b:Guid>
    <b:Author>
      <b:Author>
        <b:Corporate>Keras</b:Corporate>
      </b:Author>
    </b:Author>
    <b:Title>Keras documentation</b:Title>
    <b:Year>2018</b:Year>
    <b:YearAccessed>2018</b:YearAccessed>
    <b:MonthAccessed>12</b:MonthAccessed>
    <b:DayAccessed>2</b:DayAccessed>
    <b:URL>https://keras.io/</b:URL>
    <b:RefOrder>22</b:RefOrder>
  </b:Source>
  <b:Source>
    <b:Tag>Ope18</b:Tag>
    <b:SourceType>InternetSite</b:SourceType>
    <b:Guid>{282B6B76-D764-40CE-A41B-3E013D7771B6}</b:Guid>
    <b:Author>
      <b:Author>
        <b:Corporate>Open AI</b:Corporate>
      </b:Author>
    </b:Author>
    <b:Title>Gym</b:Title>
    <b:Year>2018</b:Year>
    <b:YearAccessed>2018</b:YearAccessed>
    <b:MonthAccessed>11</b:MonthAccessed>
    <b:DayAccessed>13</b:DayAccessed>
    <b:URL>https://gym.openai.com/</b:URL>
    <b:RefOrder>23</b:RefOrder>
  </b:Source>
  <b:Source>
    <b:Tag>Chr18</b:Tag>
    <b:SourceType>InternetSite</b:SourceType>
    <b:Guid>{51AC749C-3ED8-44A6-AC5D-2742FC8A5F6E}</b:Guid>
    <b:Author>
      <b:Author>
        <b:NameList>
          <b:Person>
            <b:Last>Kauten</b:Last>
            <b:First>Christian</b:First>
          </b:Person>
        </b:NameList>
      </b:Author>
    </b:Author>
    <b:Title>NES-PY</b:Title>
    <b:Year>2018</b:Year>
    <b:YearAccessed>2018</b:YearAccessed>
    <b:MonthAccessed>10</b:MonthAccessed>
    <b:DayAccessed>10</b:DayAccessed>
    <b:URL>https://github.com/Kautenja/nes-py</b:URL>
    <b:RefOrder>24</b:RefOrder>
  </b:Source>
  <b:Source>
    <b:Tag>Mar11</b:Tag>
    <b:SourceType>InternetSite</b:SourceType>
    <b:Guid>{F604503E-9F44-4003-A23B-E9527E65B796}</b:Guid>
    <b:Author>
      <b:Author>
        <b:NameList>
          <b:Person>
            <b:Last>Obitko</b:Last>
            <b:First>Marek</b:First>
          </b:Person>
        </b:NameList>
      </b:Author>
    </b:Author>
    <b:Title>Crossover and Mutation</b:Title>
    <b:Year>2011</b:Year>
    <b:YearAccessed>2018</b:YearAccessed>
    <b:MonthAccessed>11</b:MonthAccessed>
    <b:DayAccessed>13</b:DayAccessed>
    <b:URL>http://www.obitko.com/tutorials/genetic-algorithms/crossover-mutation.php</b:URL>
    <b:RefOrder>11</b:RefOrder>
  </b:Source>
  <b:Source>
    <b:Tag>Com16</b:Tag>
    <b:SourceType>InternetSite</b:SourceType>
    <b:Guid>{61285843-EF43-4B34-8A81-EE4E972D1F6C}</b:Guid>
    <b:Title>Neural Network that Changes Everything - Computerphile</b:Title>
    <b:Year>2016</b:Year>
    <b:Author>
      <b:Author>
        <b:NameList>
          <b:Person>
            <b:Last>Computerphile</b:Last>
          </b:Person>
        </b:NameList>
      </b:Author>
    </b:Author>
    <b:YearAccessed>2018</b:YearAccessed>
    <b:MonthAccessed>11</b:MonthAccessed>
    <b:DayAccessed>12</b:DayAccessed>
    <b:URL>https://www.youtube.com/watch?v=py5byOOHZM8</b:URL>
    <b:RefOrder>13</b:RefOrder>
  </b:Source>
  <b:Source>
    <b:Tag>Stu09</b:Tag>
    <b:SourceType>Book</b:SourceType>
    <b:Guid>{C5E7677B-BBC7-4FB1-8899-EAEBC53EE309}</b:Guid>
    <b:Author>
      <b:Author>
        <b:NameList>
          <b:Person>
            <b:Last>Russell</b:Last>
            <b:First>Stuart</b:First>
            <b:Middle>J.</b:Middle>
          </b:Person>
          <b:Person>
            <b:Last>Norvig</b:Last>
            <b:First>Peter</b:First>
          </b:Person>
        </b:NameList>
      </b:Author>
    </b:Author>
    <b:Title>Artificial Intelligence: A Modern Approach</b:Title>
    <b:Year>2009</b:Year>
    <b:Publisher>Prentice Hall</b:Publisher>
    <b:Edition>3rd</b:Edition>
    <b:RefOrder>1</b:RefOrder>
  </b:Source>
  <b:Source>
    <b:Tag>Adh16</b:Tag>
    <b:SourceType>ConferenceProceedings</b:SourceType>
    <b:Guid>{2C0254DB-A961-4C54-84C5-1AED26EAA106}</b:Guid>
    <b:Author>
      <b:Author>
        <b:NameList>
          <b:Person>
            <b:Last>Salih</b:Last>
            <b:First>Adham</b:First>
          </b:Person>
          <b:Person>
            <b:Last>Moshaiov</b:Last>
            <b:First>Amiram</b:First>
          </b:Person>
        </b:NameList>
      </b:Author>
    </b:Author>
    <b:Title>Multi-objective neuro-evolution: Should the main reproduction mechanism be crossover or mutation?</b:Title>
    <b:Year>2016</b:Year>
    <b:City>Budapest, Hungary</b:City>
    <b:Publisher>IEEE</b:Publisher>
    <b:RefOrder>9</b:RefOrder>
  </b:Source>
  <b:Source>
    <b:Tag>Ken06</b:Tag>
    <b:SourceType>JournalArticle</b:SourceType>
    <b:Guid>{2E8C5175-084B-490D-9F04-B2F62124C549}</b:Guid>
    <b:Author>
      <b:Author>
        <b:NameList>
          <b:Person>
            <b:Last>Stanley</b:Last>
            <b:First>Kenneth</b:First>
            <b:Middle>O.</b:Middle>
          </b:Person>
          <b:Person>
            <b:Last>Miikkulainen</b:Last>
            <b:First>Risto</b:First>
          </b:Person>
        </b:NameList>
      </b:Author>
    </b:Author>
    <b:Title>Evolving Neural Networks through Augmented Topologies</b:Title>
    <b:Year>2006</b:Year>
    <b:City>Massachusetts</b:City>
    <b:Publisher>MIT press Journals</b:Publisher>
    <b:JournalName>Evolutionary Computation</b:JournalName>
    <b:Pages>99-127</b:Pages>
    <b:Volume>10</b:Volume>
    <b:Issue>2</b:Issue>
    <b:RefOrder>10</b:RefOrder>
  </b:Source>
  <b:Source>
    <b:Tag>Bon18</b:Tag>
    <b:SourceType>ConferenceProceedings</b:SourceType>
    <b:Guid>{13AD7192-6AE6-47A7-B060-FC2A43FB96E7}</b:Guid>
    <b:Title>A case study on scene recognition using an ensemble convolution neural network</b:Title>
    <b:Year>2018</b:Year>
    <b:Author>
      <b:Author>
        <b:NameList>
          <b:Person>
            <b:Last>Oh</b:Last>
            <b:First>Bongjin</b:First>
          </b:Person>
          <b:Person>
            <b:Last>Lee</b:Last>
            <b:First>Junhyeok</b:First>
          </b:Person>
        </b:NameList>
      </b:Author>
    </b:Author>
    <b:City>Chuncheon-si Gangwon-do, Korea (South), Korea (South)</b:City>
    <b:Publisher>IEEE</b:Publisher>
    <b:RefOrder>12</b:RefOrder>
  </b:Source>
  <b:Source>
    <b:Tag>Tho18</b:Tag>
    <b:SourceType>InternetSite</b:SourceType>
    <b:Guid>{C637F527-A0E1-4BE1-8DCC-305ECA0721D9}</b:Guid>
    <b:Title>An introduction to Deep Q-Learning: let’s play Doom</b:Title>
    <b:Year>2018</b:Year>
    <b:Author>
      <b:Author>
        <b:NameList>
          <b:Person>
            <b:Last>Simonini</b:Last>
            <b:First>Thomas</b:First>
          </b:Person>
        </b:NameList>
      </b:Author>
    </b:Author>
    <b:YearAccessed>2019</b:YearAccessed>
    <b:MonthAccessed>02</b:MonthAccessed>
    <b:DayAccessed>23</b:DayAccessed>
    <b:URL>https://medium.freecodecamp.org/an-introduction-to-deep-q-learning-lets-play-doom-54d02d8017d8</b:URL>
    <b:RefOrder>25</b:RefOrder>
  </b:Source>
  <b:Source>
    <b:Tag>Les96</b:Tag>
    <b:SourceType>JournalArticle</b:SourceType>
    <b:Guid>{A4936153-F469-4640-B447-F36DFAF6007C}</b:Guid>
    <b:Title>Reinforcement Learning: A Survey</b:Title>
    <b:Year>1996</b:Year>
    <b:Pages>237-285</b:Pages>
    <b:Author>
      <b:Author>
        <b:NameList>
          <b:Person>
            <b:Last>Kaelbling</b:Last>
            <b:First>Leslie</b:First>
            <b:Middle>Pack</b:Middle>
          </b:Person>
          <b:Person>
            <b:Last>Littman</b:Last>
            <b:First>Michael</b:First>
            <b:Middle>L.</b:Middle>
          </b:Person>
          <b:Person>
            <b:Last>Moore</b:Last>
            <b:First>Andrew</b:First>
            <b:Middle>W.</b:Middle>
          </b:Person>
        </b:NameList>
      </b:Author>
    </b:Author>
    <b:JournalName>Journal of Articial Intelligence Research</b:JournalName>
    <b:Volume>4</b:Volume>
    <b:Issue>1</b:Issue>
    <b:RefOrder>14</b:RefOrder>
  </b:Source>
  <b:Source>
    <b:Tag>Tho181</b:Tag>
    <b:SourceType>InternetSite</b:SourceType>
    <b:Guid>{0CA131A1-6932-497A-89A4-7200FBFA4AA7}</b:Guid>
    <b:Title>Diving deeper into Reinforcement Learning with Q-Learning</b:Title>
    <b:Year>2018</b:Year>
    <b:Author>
      <b:Author>
        <b:NameList>
          <b:Person>
            <b:Last>Simonini</b:Last>
            <b:First>Thomas</b:First>
          </b:Person>
        </b:NameList>
      </b:Author>
    </b:Author>
    <b:YearAccessed>2019</b:YearAccessed>
    <b:MonthAccessed>03</b:MonthAccessed>
    <b:DayAccessed>23</b:DayAccessed>
    <b:URL>https://medium.freecodecamp.org/diving-deeper-into-reinforcement-learning-with-q-learning-c18d0db58efe</b:URL>
    <b:RefOrder>16</b:RefOrder>
  </b:Source>
  <b:Source>
    <b:Tag>Ric10</b:Tag>
    <b:SourceType>Book</b:SourceType>
    <b:Guid>{8A2C1479-1AD5-4AC6-80F0-BABA0DE34765}</b:Guid>
    <b:Title>Psychology: The Science of Mind and Behaviour, 6th edition</b:Title>
    <b:Year>2010</b:Year>
    <b:Author>
      <b:Author>
        <b:NameList>
          <b:Person>
            <b:Last>Gross</b:Last>
            <b:First>Richard</b:First>
          </b:Person>
        </b:NameList>
      </b:Author>
    </b:Author>
    <b:Publisher> Hodder Education Publishers</b:Publisher>
    <b:Edition>6</b:Edition>
    <b:RefOrder>15</b:RefOrder>
  </b:Source>
  <b:Source>
    <b:Tag>Jia17</b:Tag>
    <b:SourceType>JournalArticle</b:SourceType>
    <b:Guid>{C8CD7F28-2692-4C4D-B6CD-97CA300CBCB6}</b:Guid>
    <b:Title>A New Deep-Q-Learning-Based Transmission Scheduling Mechanism for the Cognitive Internet of Things</b:Title>
    <b:Year>2017</b:Year>
    <b:Author>
      <b:Author>
        <b:NameList>
          <b:Person>
            <b:Last>Zhu</b:Last>
            <b:First>Jiang</b:First>
          </b:Person>
          <b:Person>
            <b:Last>Song</b:Last>
            <b:First>Yonghui</b:First>
          </b:Person>
          <b:Person>
            <b:Last>Jiang</b:Last>
            <b:First>Dingde</b:First>
          </b:Person>
          <b:Person>
            <b:Last>Song</b:Last>
            <b:First>Houbing</b:First>
          </b:Person>
        </b:NameList>
      </b:Author>
    </b:Author>
    <b:JournalName>Jiang Zhu ; Yonghui Song ; Dingde Jiang ; Houbing Song</b:JournalName>
    <b:Pages>2375-2385</b:Pages>
    <b:Volume>5</b:Volume>
    <b:Issue>4</b:Issue>
    <b:RefOrder>17</b:RefOrder>
  </b:Source>
  <b:Source>
    <b:Tag>Chi18</b:Tag>
    <b:SourceType>InternetSite</b:SourceType>
    <b:Guid>{41C8FC92-96B9-4CD3-B7B7-252CA5D119A3}</b:Guid>
    <b:Title>Using Deep Q-Learning in FIFA 18 to perfect the art of free-kicks</b:Title>
    <b:Year>2018</b:Year>
    <b:Author>
      <b:Author>
        <b:NameList>
          <b:Person>
            <b:Last>Trivedi</b:Last>
            <b:First>Chintan</b:First>
          </b:Person>
        </b:NameList>
      </b:Author>
    </b:Author>
    <b:YearAccessed>2019</b:YearAccessed>
    <b:MonthAccessed>03</b:MonthAccessed>
    <b:DayAccessed>24</b:DayAccessed>
    <b:URL>https://towardsdatascience.com/using-deep-q-learning-in-fifa-18-to-perfect-the-art-of-free-kicks-f2e4e979ee66</b:URL>
    <b:RefOrder>18</b:RefOrder>
  </b:Source>
  <b:Source>
    <b:Tag>Tho182</b:Tag>
    <b:SourceType>InternetSite</b:SourceType>
    <b:Guid>{4D674803-84E1-40F8-8FDE-C156F3F8984E}</b:Guid>
    <b:Author>
      <b:Author>
        <b:NameList>
          <b:Person>
            <b:Last>Simonini</b:Last>
            <b:First>Thomas</b:First>
          </b:Person>
        </b:NameList>
      </b:Author>
    </b:Author>
    <b:Title>Improvements in Deep Q Learning: Dueling Double DQN, Prioritized Experience Replay, and fixed Q-targets</b:Title>
    <b:Year>2018</b:Year>
    <b:YearAccessed>2019</b:YearAccessed>
    <b:MonthAccessed>03</b:MonthAccessed>
    <b:DayAccessed>23</b:DayAccessed>
    <b:URL>https://medium.freecodecamp.org/improvements-in-deep-q-learning-dueling-double-dqn-prioritized-experience-replay-and-fixed-58b130cc5682</b:URL>
    <b:RefOrder>19</b:RefOrder>
  </b:Source>
  <b:Source>
    <b:Tag>Has10</b:Tag>
    <b:SourceType>ConferenceProceedings</b:SourceType>
    <b:Guid>{1B3B0BC8-5961-477F-BED5-8FE69D8E3807}</b:Guid>
    <b:Title>Double Q-learning</b:Title>
    <b:Year>2010</b:Year>
    <b:Author>
      <b:Author>
        <b:NameList>
          <b:Person>
            <b:Last>Hasselt</b:Last>
            <b:First>Hado</b:First>
            <b:Middle>van</b:Middle>
          </b:Person>
        </b:NameList>
      </b:Author>
    </b:Author>
    <b:JournalName>Advances in Neural Information Processing Systems 23 (NIPS 2010)</b:JournalName>
    <b:Publisher>NIPS</b:Publisher>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EE884-7F35-44DE-B51D-C265501E5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29</TotalTime>
  <Pages>67</Pages>
  <Words>9494</Words>
  <Characters>54122</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Can a MAchine Learning Algorithm be used to navigate a level of super mario bros.</vt:lpstr>
    </vt:vector>
  </TitlesOfParts>
  <Company>lopment</Company>
  <LinksUpToDate>false</LinksUpToDate>
  <CharactersWithSpaces>63490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 a MAchine Learning Algorithm be used to navigate a level of super mario bros.</dc:title>
  <dc:subject>B.Sc. (Hons) in Computing: Software Development</dc:subject>
  <dc:creator>Author: jonathan Quirke</dc:creator>
  <cp:keywords/>
  <dc:description/>
  <cp:lastModifiedBy>Michael Edgar</cp:lastModifiedBy>
  <cp:revision>2</cp:revision>
  <cp:lastPrinted>2019-05-27T13:17:00Z</cp:lastPrinted>
  <dcterms:created xsi:type="dcterms:W3CDTF">2019-05-27T11:14:00Z</dcterms:created>
  <dcterms:modified xsi:type="dcterms:W3CDTF">2019-09-22T19:34:00Z</dcterms:modified>
</cp:coreProperties>
</file>